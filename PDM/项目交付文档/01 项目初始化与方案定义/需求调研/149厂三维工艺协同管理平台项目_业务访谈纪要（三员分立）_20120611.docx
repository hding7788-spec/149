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Y="290"/>
        <w:tblW w:w="875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ayout w:type="fixed"/>
        <w:tblLook w:val="0000"/>
      </w:tblPr>
      <w:tblGrid>
        <w:gridCol w:w="1101"/>
        <w:gridCol w:w="850"/>
        <w:gridCol w:w="2693"/>
        <w:gridCol w:w="1560"/>
        <w:gridCol w:w="2551"/>
      </w:tblGrid>
      <w:tr w:rsidR="00D728CD" w:rsidRPr="00A71229" w:rsidTr="00996C3A">
        <w:trPr>
          <w:trHeight w:val="567"/>
        </w:trPr>
        <w:tc>
          <w:tcPr>
            <w:tcW w:w="1951" w:type="dxa"/>
            <w:gridSpan w:val="2"/>
            <w:tcBorders>
              <w:top w:val="single" w:sz="12" w:space="0" w:color="auto"/>
              <w:bottom w:val="single" w:sz="8" w:space="0" w:color="FFFFFF"/>
            </w:tcBorders>
            <w:shd w:val="clear" w:color="auto" w:fill="215868"/>
            <w:vAlign w:val="center"/>
          </w:tcPr>
          <w:p w:rsidR="00D728CD" w:rsidRPr="00DD0950" w:rsidRDefault="00D728CD" w:rsidP="00DD0950">
            <w:pPr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</w:pPr>
            <w:r w:rsidRPr="00DD0950">
              <w:rPr>
                <w:rFonts w:ascii="微软雅黑" w:eastAsia="微软雅黑" w:hAnsi="微软雅黑" w:hint="eastAsia"/>
                <w:b/>
                <w:color w:val="FFFFFF"/>
                <w:sz w:val="21"/>
                <w:lang w:eastAsia="zh-CN"/>
              </w:rPr>
              <w:t>客户名称</w:t>
            </w:r>
          </w:p>
        </w:tc>
        <w:tc>
          <w:tcPr>
            <w:tcW w:w="2693" w:type="dxa"/>
            <w:vAlign w:val="center"/>
          </w:tcPr>
          <w:p w:rsidR="00D728CD" w:rsidRPr="005F715A" w:rsidRDefault="003010C1" w:rsidP="00437AA0">
            <w:pPr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149厂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8" w:space="0" w:color="FFFFFF"/>
            </w:tcBorders>
            <w:shd w:val="clear" w:color="auto" w:fill="215868"/>
            <w:vAlign w:val="center"/>
          </w:tcPr>
          <w:p w:rsidR="00D728CD" w:rsidRPr="00DD0950" w:rsidRDefault="00D728CD" w:rsidP="00DD0950">
            <w:pPr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</w:pPr>
            <w:r w:rsidRPr="00DD0950">
              <w:rPr>
                <w:rFonts w:ascii="微软雅黑" w:eastAsia="微软雅黑" w:hAnsi="微软雅黑" w:hint="eastAsia"/>
                <w:b/>
                <w:color w:val="FFFFFF"/>
                <w:sz w:val="21"/>
                <w:lang w:eastAsia="zh-CN"/>
              </w:rPr>
              <w:t>客户联系人</w:t>
            </w:r>
          </w:p>
        </w:tc>
        <w:tc>
          <w:tcPr>
            <w:tcW w:w="2551" w:type="dxa"/>
            <w:vAlign w:val="center"/>
          </w:tcPr>
          <w:p w:rsidR="00D728CD" w:rsidRPr="00A71229" w:rsidRDefault="0055020A" w:rsidP="003010C1">
            <w:pPr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吴清华</w:t>
            </w:r>
          </w:p>
        </w:tc>
      </w:tr>
      <w:tr w:rsidR="00D728CD" w:rsidRPr="00A71229" w:rsidTr="00996C3A">
        <w:trPr>
          <w:trHeight w:val="567"/>
        </w:trPr>
        <w:tc>
          <w:tcPr>
            <w:tcW w:w="1951" w:type="dxa"/>
            <w:gridSpan w:val="2"/>
            <w:tcBorders>
              <w:top w:val="single" w:sz="8" w:space="0" w:color="FFFFFF"/>
              <w:bottom w:val="single" w:sz="8" w:space="0" w:color="FFFFFF"/>
            </w:tcBorders>
            <w:shd w:val="clear" w:color="auto" w:fill="215868"/>
            <w:vAlign w:val="center"/>
          </w:tcPr>
          <w:p w:rsidR="00D728CD" w:rsidRPr="00DD0950" w:rsidRDefault="00D728CD" w:rsidP="00DD0950">
            <w:pPr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</w:pPr>
            <w:r w:rsidRPr="00DD0950">
              <w:rPr>
                <w:rFonts w:ascii="微软雅黑" w:eastAsia="微软雅黑" w:hAnsi="微软雅黑" w:hint="eastAsia"/>
                <w:b/>
                <w:color w:val="FFFFFF"/>
                <w:sz w:val="21"/>
                <w:lang w:eastAsia="zh-CN"/>
              </w:rPr>
              <w:t>项目名称</w:t>
            </w:r>
          </w:p>
        </w:tc>
        <w:tc>
          <w:tcPr>
            <w:tcW w:w="2693" w:type="dxa"/>
            <w:vAlign w:val="center"/>
          </w:tcPr>
          <w:p w:rsidR="00D728CD" w:rsidRPr="005F715A" w:rsidRDefault="00F40DA6" w:rsidP="00437AA0">
            <w:pPr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149</w:t>
            </w:r>
            <w:r w:rsidRPr="00F40DA6">
              <w:rPr>
                <w:rFonts w:ascii="宋体" w:hAnsi="宋体" w:hint="eastAsia"/>
                <w:sz w:val="21"/>
                <w:szCs w:val="21"/>
                <w:lang w:eastAsia="zh-CN"/>
              </w:rPr>
              <w:t>厂三维工艺协同管理平台</w:t>
            </w:r>
          </w:p>
        </w:tc>
        <w:tc>
          <w:tcPr>
            <w:tcW w:w="1560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215868"/>
            <w:vAlign w:val="center"/>
          </w:tcPr>
          <w:p w:rsidR="00D728CD" w:rsidRPr="00DD0950" w:rsidRDefault="00603A84" w:rsidP="00DD0950">
            <w:pPr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21"/>
                <w:lang w:eastAsia="zh-CN"/>
              </w:rPr>
              <w:t>访谈时间</w:t>
            </w:r>
          </w:p>
        </w:tc>
        <w:tc>
          <w:tcPr>
            <w:tcW w:w="2551" w:type="dxa"/>
            <w:vAlign w:val="center"/>
          </w:tcPr>
          <w:p w:rsidR="00D728CD" w:rsidRPr="00A71229" w:rsidRDefault="004E3E6E" w:rsidP="004E3E6E">
            <w:pPr>
              <w:pStyle w:val="a6"/>
              <w:tabs>
                <w:tab w:val="clear" w:pos="4320"/>
                <w:tab w:val="clear" w:pos="8640"/>
              </w:tabs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2012/6/11 13</w:t>
            </w:r>
            <w:r w:rsidR="009116DA">
              <w:rPr>
                <w:rFonts w:ascii="宋体" w:hAnsi="宋体" w:hint="eastAsia"/>
                <w:sz w:val="21"/>
                <w:szCs w:val="21"/>
                <w:lang w:eastAsia="zh-CN"/>
              </w:rPr>
              <w:t>:</w:t>
            </w: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00</w:t>
            </w:r>
            <w:r w:rsidR="009116DA">
              <w:rPr>
                <w:rFonts w:ascii="宋体" w:hAnsi="宋体" w:hint="eastAsia"/>
                <w:sz w:val="21"/>
                <w:szCs w:val="21"/>
                <w:lang w:eastAsia="zh-CN"/>
              </w:rPr>
              <w:t>-</w:t>
            </w:r>
            <w:r w:rsidR="003010C1">
              <w:rPr>
                <w:rFonts w:ascii="宋体" w:hAnsi="宋体" w:hint="eastAsia"/>
                <w:sz w:val="21"/>
                <w:szCs w:val="21"/>
                <w:lang w:eastAsia="zh-CN"/>
              </w:rPr>
              <w:t>1</w:t>
            </w: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5</w:t>
            </w:r>
            <w:r w:rsidR="009116DA">
              <w:rPr>
                <w:rFonts w:ascii="宋体" w:hAnsi="宋体" w:hint="eastAsia"/>
                <w:sz w:val="21"/>
                <w:szCs w:val="21"/>
                <w:lang w:eastAsia="zh-CN"/>
              </w:rPr>
              <w:t>:</w:t>
            </w:r>
            <w:r w:rsidR="00F8548D">
              <w:rPr>
                <w:rFonts w:ascii="宋体" w:hAnsi="宋体" w:hint="eastAsia"/>
                <w:sz w:val="21"/>
                <w:szCs w:val="21"/>
                <w:lang w:eastAsia="zh-CN"/>
              </w:rPr>
              <w:t>3</w:t>
            </w:r>
            <w:r w:rsidR="009116DA">
              <w:rPr>
                <w:rFonts w:ascii="宋体" w:hAnsi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D728CD" w:rsidRPr="00A71229" w:rsidTr="00996C3A">
        <w:trPr>
          <w:trHeight w:val="567"/>
        </w:trPr>
        <w:tc>
          <w:tcPr>
            <w:tcW w:w="1951" w:type="dxa"/>
            <w:gridSpan w:val="2"/>
            <w:tcBorders>
              <w:top w:val="single" w:sz="8" w:space="0" w:color="FFFFFF"/>
              <w:bottom w:val="single" w:sz="8" w:space="0" w:color="FFFFFF"/>
            </w:tcBorders>
            <w:shd w:val="clear" w:color="auto" w:fill="215868"/>
            <w:vAlign w:val="center"/>
          </w:tcPr>
          <w:p w:rsidR="00D728CD" w:rsidRPr="00DD0950" w:rsidRDefault="00603A84" w:rsidP="00603A84">
            <w:pPr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21"/>
                <w:lang w:eastAsia="zh-CN"/>
              </w:rPr>
              <w:t>访谈</w:t>
            </w:r>
            <w:r w:rsidRPr="00DD0950">
              <w:rPr>
                <w:rFonts w:ascii="微软雅黑" w:eastAsia="微软雅黑" w:hAnsi="微软雅黑" w:hint="eastAsia"/>
                <w:b/>
                <w:color w:val="FFFFFF"/>
                <w:sz w:val="21"/>
                <w:lang w:eastAsia="zh-CN"/>
              </w:rPr>
              <w:t>主题</w:t>
            </w:r>
          </w:p>
        </w:tc>
        <w:tc>
          <w:tcPr>
            <w:tcW w:w="2693" w:type="dxa"/>
            <w:vAlign w:val="center"/>
          </w:tcPr>
          <w:p w:rsidR="00CD0DF6" w:rsidRPr="005F715A" w:rsidRDefault="00A67797" w:rsidP="0055020A">
            <w:pPr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三员分立</w:t>
            </w:r>
          </w:p>
        </w:tc>
        <w:tc>
          <w:tcPr>
            <w:tcW w:w="1560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215868"/>
            <w:vAlign w:val="center"/>
          </w:tcPr>
          <w:p w:rsidR="00D728CD" w:rsidRPr="00DD0950" w:rsidRDefault="00603A84" w:rsidP="00DD0950">
            <w:pPr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21"/>
                <w:lang w:eastAsia="zh-CN"/>
              </w:rPr>
              <w:t>访谈地点</w:t>
            </w:r>
          </w:p>
        </w:tc>
        <w:tc>
          <w:tcPr>
            <w:tcW w:w="2551" w:type="dxa"/>
            <w:vAlign w:val="center"/>
          </w:tcPr>
          <w:p w:rsidR="00D728CD" w:rsidRPr="00A71229" w:rsidRDefault="003B6DA3" w:rsidP="00437AA0">
            <w:pPr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信息中心</w:t>
            </w:r>
          </w:p>
        </w:tc>
      </w:tr>
      <w:tr w:rsidR="00CC2871" w:rsidRPr="00A71229" w:rsidTr="00996C3A">
        <w:trPr>
          <w:trHeight w:val="668"/>
        </w:trPr>
        <w:tc>
          <w:tcPr>
            <w:tcW w:w="1101" w:type="dxa"/>
            <w:vMerge w:val="restart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15868"/>
            <w:vAlign w:val="center"/>
          </w:tcPr>
          <w:p w:rsidR="00CC2871" w:rsidRPr="00DD0950" w:rsidRDefault="00CC2871" w:rsidP="00DD0950">
            <w:pPr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21"/>
                <w:lang w:eastAsia="zh-CN"/>
              </w:rPr>
              <w:t>访谈人员</w:t>
            </w:r>
          </w:p>
        </w:tc>
        <w:tc>
          <w:tcPr>
            <w:tcW w:w="8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215868"/>
            <w:vAlign w:val="center"/>
          </w:tcPr>
          <w:p w:rsidR="00CC2871" w:rsidRPr="00DD0950" w:rsidRDefault="00CC2871" w:rsidP="002B20BE">
            <w:pPr>
              <w:jc w:val="center"/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21"/>
                <w:lang w:eastAsia="zh-CN"/>
              </w:rPr>
              <w:t>客户</w:t>
            </w:r>
          </w:p>
        </w:tc>
        <w:tc>
          <w:tcPr>
            <w:tcW w:w="6804" w:type="dxa"/>
            <w:gridSpan w:val="3"/>
            <w:vAlign w:val="center"/>
          </w:tcPr>
          <w:p w:rsidR="0055020A" w:rsidRPr="0055020A" w:rsidRDefault="0055020A" w:rsidP="004E3E6E">
            <w:pPr>
              <w:jc w:val="both"/>
              <w:rPr>
                <w:lang w:eastAsia="zh-CN"/>
              </w:rPr>
            </w:pP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吴清华</w:t>
            </w:r>
          </w:p>
        </w:tc>
      </w:tr>
      <w:tr w:rsidR="00CC2871" w:rsidRPr="00A71229" w:rsidTr="00996C3A">
        <w:trPr>
          <w:trHeight w:val="667"/>
        </w:trPr>
        <w:tc>
          <w:tcPr>
            <w:tcW w:w="1101" w:type="dxa"/>
            <w:vMerge/>
            <w:tcBorders>
              <w:top w:val="single" w:sz="8" w:space="0" w:color="FFFFFF"/>
              <w:bottom w:val="single" w:sz="12" w:space="0" w:color="auto"/>
              <w:right w:val="single" w:sz="8" w:space="0" w:color="FFFFFF"/>
            </w:tcBorders>
            <w:shd w:val="clear" w:color="auto" w:fill="215868"/>
            <w:vAlign w:val="center"/>
          </w:tcPr>
          <w:p w:rsidR="00CC2871" w:rsidRDefault="00CC2871" w:rsidP="00DD0950">
            <w:pPr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</w:pPr>
          </w:p>
        </w:tc>
        <w:tc>
          <w:tcPr>
            <w:tcW w:w="850" w:type="dxa"/>
            <w:tcBorders>
              <w:top w:val="single" w:sz="8" w:space="0" w:color="FFFFFF"/>
              <w:left w:val="single" w:sz="8" w:space="0" w:color="FFFFFF"/>
              <w:bottom w:val="single" w:sz="12" w:space="0" w:color="auto"/>
            </w:tcBorders>
            <w:shd w:val="clear" w:color="auto" w:fill="215868"/>
            <w:vAlign w:val="center"/>
          </w:tcPr>
          <w:p w:rsidR="00CC2871" w:rsidRDefault="00CC2871" w:rsidP="002B20BE">
            <w:pPr>
              <w:jc w:val="center"/>
              <w:rPr>
                <w:rFonts w:ascii="微软雅黑" w:eastAsia="微软雅黑" w:hAnsi="微软雅黑"/>
                <w:b/>
                <w:color w:val="FFFFFF"/>
                <w:sz w:val="21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21"/>
                <w:lang w:eastAsia="zh-CN"/>
              </w:rPr>
              <w:t>信维</w:t>
            </w:r>
          </w:p>
        </w:tc>
        <w:tc>
          <w:tcPr>
            <w:tcW w:w="6804" w:type="dxa"/>
            <w:gridSpan w:val="3"/>
            <w:vAlign w:val="center"/>
          </w:tcPr>
          <w:p w:rsidR="00CC2871" w:rsidRDefault="00D90D48" w:rsidP="00F40DA6">
            <w:pPr>
              <w:jc w:val="both"/>
              <w:rPr>
                <w:rFonts w:ascii="宋体" w:hAnsi="宋体"/>
                <w:sz w:val="21"/>
                <w:szCs w:val="21"/>
                <w:lang w:eastAsia="zh-CN"/>
              </w:rPr>
            </w:pPr>
            <w:r>
              <w:rPr>
                <w:rFonts w:ascii="宋体" w:hAnsi="宋体" w:hint="eastAsia"/>
                <w:sz w:val="21"/>
                <w:szCs w:val="21"/>
                <w:lang w:eastAsia="zh-CN"/>
              </w:rPr>
              <w:t>杨敏</w:t>
            </w:r>
            <w:r w:rsidR="004E3E6E">
              <w:rPr>
                <w:rFonts w:ascii="宋体" w:hAnsi="宋体" w:hint="eastAsia"/>
                <w:sz w:val="21"/>
                <w:szCs w:val="21"/>
                <w:lang w:eastAsia="zh-CN"/>
              </w:rPr>
              <w:t>、章建成</w:t>
            </w:r>
          </w:p>
        </w:tc>
      </w:tr>
    </w:tbl>
    <w:p w:rsidR="00D728CD" w:rsidRPr="00A71229" w:rsidRDefault="00D728CD">
      <w:pPr>
        <w:rPr>
          <w:rFonts w:ascii="宋体" w:hAnsi="宋体"/>
          <w:sz w:val="21"/>
          <w:szCs w:val="21"/>
          <w:lang w:eastAsia="zh-CN"/>
        </w:rPr>
      </w:pPr>
      <w:r w:rsidRPr="00A71229">
        <w:rPr>
          <w:rFonts w:ascii="宋体" w:hAnsi="宋体" w:hint="eastAsia"/>
          <w:sz w:val="21"/>
          <w:szCs w:val="21"/>
          <w:lang w:eastAsia="zh-CN"/>
        </w:rPr>
        <w:tab/>
      </w:r>
      <w:r w:rsidRPr="00A71229">
        <w:rPr>
          <w:rFonts w:ascii="宋体" w:hAnsi="宋体" w:hint="eastAsia"/>
          <w:sz w:val="21"/>
          <w:szCs w:val="21"/>
          <w:lang w:eastAsia="zh-CN"/>
        </w:rPr>
        <w:tab/>
      </w:r>
      <w:r w:rsidRPr="00A71229">
        <w:rPr>
          <w:rFonts w:ascii="宋体" w:hAnsi="宋体" w:hint="eastAsia"/>
          <w:sz w:val="21"/>
          <w:szCs w:val="21"/>
          <w:lang w:eastAsia="zh-CN"/>
        </w:rPr>
        <w:tab/>
      </w:r>
      <w:r w:rsidRPr="00A71229">
        <w:rPr>
          <w:rFonts w:ascii="宋体" w:hAnsi="宋体" w:hint="eastAsia"/>
          <w:sz w:val="21"/>
          <w:szCs w:val="21"/>
          <w:lang w:eastAsia="zh-CN"/>
        </w:rPr>
        <w:tab/>
      </w:r>
      <w:r w:rsidRPr="00A71229">
        <w:rPr>
          <w:rFonts w:ascii="宋体" w:hAnsi="宋体" w:hint="eastAsia"/>
          <w:sz w:val="21"/>
          <w:szCs w:val="21"/>
          <w:lang w:eastAsia="zh-CN"/>
        </w:rPr>
        <w:tab/>
      </w:r>
      <w:r w:rsidRPr="00A71229">
        <w:rPr>
          <w:rFonts w:ascii="宋体" w:hAnsi="宋体" w:hint="eastAsia"/>
          <w:sz w:val="21"/>
          <w:szCs w:val="21"/>
          <w:lang w:eastAsia="zh-CN"/>
        </w:rPr>
        <w:tab/>
      </w:r>
      <w:r w:rsidRPr="00A71229">
        <w:rPr>
          <w:rFonts w:ascii="宋体" w:hAnsi="宋体" w:hint="eastAsia"/>
          <w:sz w:val="21"/>
          <w:szCs w:val="21"/>
          <w:lang w:eastAsia="zh-CN"/>
        </w:rPr>
        <w:tab/>
      </w:r>
    </w:p>
    <w:p w:rsidR="00D728CD" w:rsidRPr="00A71229" w:rsidRDefault="00D728CD">
      <w:pPr>
        <w:rPr>
          <w:rFonts w:ascii="宋体" w:hAnsi="宋体"/>
          <w:b/>
          <w:i/>
          <w:sz w:val="21"/>
          <w:szCs w:val="21"/>
          <w:lang w:eastAsia="zh-CN"/>
        </w:rPr>
      </w:pPr>
    </w:p>
    <w:p w:rsidR="00574E40" w:rsidRPr="00401543" w:rsidRDefault="00D05BD4">
      <w:pPr>
        <w:rPr>
          <w:rFonts w:ascii="微软雅黑" w:eastAsia="微软雅黑" w:hAnsi="微软雅黑"/>
          <w:b/>
          <w:i/>
          <w:sz w:val="24"/>
          <w:szCs w:val="21"/>
          <w:lang w:eastAsia="zh-CN"/>
        </w:rPr>
      </w:pPr>
      <w:r>
        <w:rPr>
          <w:rFonts w:ascii="微软雅黑" w:eastAsia="微软雅黑" w:hAnsi="微软雅黑" w:hint="eastAsia"/>
          <w:b/>
          <w:i/>
          <w:sz w:val="24"/>
          <w:szCs w:val="21"/>
          <w:lang w:eastAsia="zh-CN"/>
        </w:rPr>
        <w:t>访谈记录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59"/>
        <w:gridCol w:w="7705"/>
      </w:tblGrid>
      <w:tr w:rsidR="009A4EC8" w:rsidRPr="00A71229" w:rsidTr="00493466">
        <w:trPr>
          <w:trHeight w:val="945"/>
        </w:trPr>
        <w:tc>
          <w:tcPr>
            <w:tcW w:w="959" w:type="dxa"/>
            <w:vMerge w:val="restart"/>
            <w:vAlign w:val="center"/>
          </w:tcPr>
          <w:p w:rsidR="009A4EC8" w:rsidRPr="00D04DCD" w:rsidRDefault="00574E40" w:rsidP="00AC18E5">
            <w:pPr>
              <w:spacing w:before="100" w:beforeAutospacing="1" w:after="100" w:afterAutospacing="1"/>
              <w:jc w:val="center"/>
              <w:rPr>
                <w:rFonts w:cs="Arial"/>
                <w:sz w:val="21"/>
                <w:szCs w:val="21"/>
                <w:lang w:eastAsia="zh-CN"/>
              </w:rPr>
            </w:pPr>
            <w:r>
              <w:rPr>
                <w:rFonts w:cs="Arial" w:hint="eastAsia"/>
                <w:sz w:val="21"/>
                <w:szCs w:val="21"/>
                <w:lang w:eastAsia="zh-CN"/>
              </w:rPr>
              <w:t xml:space="preserve">Part </w:t>
            </w:r>
            <w:r w:rsidR="00D137A8">
              <w:rPr>
                <w:rFonts w:cs="Arial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7705" w:type="dxa"/>
            <w:vAlign w:val="center"/>
          </w:tcPr>
          <w:p w:rsidR="009A4EC8" w:rsidRDefault="009A4EC8" w:rsidP="00B15198">
            <w:pPr>
              <w:spacing w:before="100" w:beforeAutospacing="1" w:after="100" w:afterAutospacing="1"/>
              <w:jc w:val="both"/>
              <w:rPr>
                <w:rFonts w:ascii="宋体" w:hAnsi="宋体" w:cs="宋体"/>
                <w:b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访谈时间：</w:t>
            </w:r>
            <w:r w:rsidR="005F38C0"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08:40-11:3</w:t>
            </w:r>
            <w:r w:rsidR="00490244"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0</w:t>
            </w:r>
          </w:p>
          <w:p w:rsidR="009A4EC8" w:rsidRPr="008B5636" w:rsidRDefault="009A4EC8" w:rsidP="00125337">
            <w:pPr>
              <w:rPr>
                <w:lang w:eastAsia="zh-CN"/>
              </w:rPr>
            </w:pPr>
            <w:r w:rsidRPr="001A3911"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访谈人员</w:t>
            </w:r>
            <w:r w:rsidR="00C15A46"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信息</w:t>
            </w:r>
            <w:r w:rsidRPr="00B15198">
              <w:rPr>
                <w:rFonts w:ascii="宋体" w:hAnsi="宋体" w:cs="宋体" w:hint="eastAsia"/>
                <w:sz w:val="21"/>
                <w:szCs w:val="21"/>
                <w:lang w:eastAsia="zh-CN"/>
              </w:rPr>
              <w:t>：</w:t>
            </w:r>
            <w:r w:rsidR="00125337">
              <w:rPr>
                <w:rFonts w:ascii="宋体" w:hAnsi="宋体" w:cs="宋体" w:hint="eastAsia"/>
                <w:sz w:val="21"/>
                <w:szCs w:val="21"/>
                <w:lang w:eastAsia="zh-CN"/>
              </w:rPr>
              <w:t>吴清华</w:t>
            </w:r>
            <w:r w:rsidR="00125337" w:rsidRPr="008B5636">
              <w:rPr>
                <w:lang w:eastAsia="zh-CN"/>
              </w:rPr>
              <w:t xml:space="preserve"> </w:t>
            </w:r>
          </w:p>
        </w:tc>
      </w:tr>
      <w:tr w:rsidR="009A4EC8" w:rsidRPr="00A71229" w:rsidTr="00493466">
        <w:trPr>
          <w:trHeight w:val="2288"/>
        </w:trPr>
        <w:tc>
          <w:tcPr>
            <w:tcW w:w="959" w:type="dxa"/>
            <w:vMerge/>
            <w:vAlign w:val="center"/>
          </w:tcPr>
          <w:p w:rsidR="009A4EC8" w:rsidRPr="00D04DCD" w:rsidRDefault="009A4EC8" w:rsidP="002F184F">
            <w:pPr>
              <w:spacing w:before="100" w:beforeAutospacing="1" w:after="100" w:afterAutospacing="1"/>
              <w:jc w:val="center"/>
              <w:rPr>
                <w:rFonts w:cs="Arial"/>
                <w:sz w:val="21"/>
                <w:szCs w:val="21"/>
                <w:lang w:eastAsia="zh-CN"/>
              </w:rPr>
            </w:pPr>
          </w:p>
        </w:tc>
        <w:tc>
          <w:tcPr>
            <w:tcW w:w="7705" w:type="dxa"/>
          </w:tcPr>
          <w:p w:rsidR="009A4EC8" w:rsidRDefault="009A4EC8" w:rsidP="009A4EC8">
            <w:pPr>
              <w:spacing w:before="100" w:beforeAutospacing="1" w:after="100" w:afterAutospacing="1"/>
              <w:jc w:val="both"/>
              <w:rPr>
                <w:rFonts w:ascii="宋体" w:hAnsi="宋体" w:cs="宋体"/>
                <w:b/>
                <w:sz w:val="21"/>
                <w:szCs w:val="21"/>
                <w:lang w:eastAsia="zh-CN"/>
              </w:rPr>
            </w:pPr>
            <w:r w:rsidRPr="001A3911"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访谈内容记录：</w:t>
            </w:r>
          </w:p>
          <w:p w:rsidR="004B160D" w:rsidRPr="00F73689" w:rsidRDefault="009D53B0" w:rsidP="00DE3514">
            <w:pPr>
              <w:pStyle w:val="ae"/>
              <w:numPr>
                <w:ilvl w:val="0"/>
                <w:numId w:val="4"/>
              </w:numPr>
              <w:spacing w:before="100" w:beforeAutospacing="1" w:after="100" w:afterAutospacing="1"/>
              <w:ind w:firstLineChars="0"/>
              <w:jc w:val="both"/>
              <w:rPr>
                <w:rFonts w:ascii="宋体" w:hAnsi="宋体" w:cs="宋体"/>
                <w:b/>
                <w:sz w:val="21"/>
                <w:szCs w:val="21"/>
                <w:lang w:eastAsia="zh-CN"/>
              </w:rPr>
            </w:pPr>
            <w:r w:rsidRPr="009D53B0"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三员分立</w:t>
            </w:r>
          </w:p>
          <w:p w:rsidR="006C544F" w:rsidRPr="006C544F" w:rsidRDefault="006D062A" w:rsidP="006C544F">
            <w:pPr>
              <w:pStyle w:val="ae"/>
              <w:numPr>
                <w:ilvl w:val="0"/>
                <w:numId w:val="8"/>
              </w:numPr>
              <w:spacing w:before="100" w:beforeAutospacing="1" w:after="100" w:afterAutospacing="1"/>
              <w:ind w:firstLineChars="0"/>
              <w:jc w:val="both"/>
              <w:rPr>
                <w:rFonts w:ascii="宋体" w:hAnsi="宋体" w:cs="宋体"/>
                <w:b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三员分立管理</w:t>
            </w:r>
            <w:r w:rsidR="00A34892"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（</w:t>
            </w:r>
            <w:r w:rsidR="00E776BF"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参照</w:t>
            </w:r>
            <w:r w:rsidR="00A34892">
              <w:rPr>
                <w:rFonts w:ascii="宋体" w:hAnsi="宋体" w:cs="宋体" w:hint="eastAsia"/>
                <w:b/>
                <w:sz w:val="21"/>
                <w:szCs w:val="21"/>
                <w:lang w:eastAsia="zh-CN"/>
              </w:rPr>
              <w:t>805所三员分立）</w:t>
            </w:r>
          </w:p>
          <w:p w:rsidR="008D06EB" w:rsidRDefault="006D062A" w:rsidP="008D06EB">
            <w:pPr>
              <w:pStyle w:val="ae"/>
              <w:numPr>
                <w:ilvl w:val="0"/>
                <w:numId w:val="23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 w:rsidRPr="00365B56">
              <w:rPr>
                <w:rFonts w:ascii="宋体" w:hAnsi="宋体" w:cs="宋体" w:hint="eastAsia"/>
                <w:sz w:val="21"/>
                <w:szCs w:val="21"/>
                <w:lang w:eastAsia="zh-CN"/>
              </w:rPr>
              <w:t>基于三员职责分立，规划系统管理员、安全管理员和安全审计员，并提供日志审计功能</w:t>
            </w:r>
          </w:p>
          <w:p w:rsidR="008D06EB" w:rsidRDefault="008D06EB" w:rsidP="008D06EB">
            <w:pPr>
              <w:pStyle w:val="ae"/>
              <w:numPr>
                <w:ilvl w:val="0"/>
                <w:numId w:val="23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 w:rsidRPr="008D06EB">
              <w:rPr>
                <w:rFonts w:ascii="宋体" w:hAnsi="宋体" w:cs="宋体" w:hint="eastAsia"/>
                <w:sz w:val="21"/>
                <w:szCs w:val="21"/>
                <w:lang w:eastAsia="zh-CN"/>
              </w:rPr>
              <w:t>PDS系统配备系统管理员、安全保密管理员和安全审计员三类安全保密管理人员，分别负责</w:t>
            </w:r>
            <w:r w:rsidR="00D00799">
              <w:rPr>
                <w:rFonts w:ascii="宋体" w:hAnsi="宋体" w:cs="宋体" w:hint="eastAsia"/>
                <w:sz w:val="21"/>
                <w:szCs w:val="21"/>
                <w:lang w:eastAsia="zh-CN"/>
              </w:rPr>
              <w:t>系统运行、安全保密和安全审计工作不允许有超级系统管理用户的存在</w:t>
            </w:r>
          </w:p>
          <w:p w:rsidR="008D06EB" w:rsidRDefault="008F35A8" w:rsidP="008D06EB">
            <w:pPr>
              <w:pStyle w:val="ae"/>
              <w:numPr>
                <w:ilvl w:val="0"/>
                <w:numId w:val="23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系统管理员有权</w:t>
            </w:r>
            <w:r w:rsidRPr="00BA651C">
              <w:rPr>
                <w:rFonts w:ascii="宋体" w:hAnsi="宋体" w:cs="宋体" w:hint="eastAsia"/>
                <w:sz w:val="21"/>
                <w:szCs w:val="21"/>
                <w:lang w:eastAsia="zh-CN"/>
              </w:rPr>
              <w:t>注册新用户，有权设置系统配置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，无权给系统用户配置权限和</w:t>
            </w:r>
            <w:r w:rsidR="008D06EB" w:rsidRPr="008D06EB">
              <w:rPr>
                <w:rFonts w:ascii="宋体" w:hAnsi="宋体" w:cs="宋体" w:hint="eastAsia"/>
                <w:sz w:val="21"/>
                <w:szCs w:val="21"/>
                <w:lang w:eastAsia="zh-CN"/>
              </w:rPr>
              <w:t>查看系统日志信息，执行该操作时，系统提示权限不够的错误信息</w:t>
            </w:r>
          </w:p>
          <w:p w:rsidR="006C1B7E" w:rsidRPr="00BA651C" w:rsidRDefault="008D06EB" w:rsidP="00BA651C">
            <w:pPr>
              <w:pStyle w:val="ae"/>
              <w:numPr>
                <w:ilvl w:val="0"/>
                <w:numId w:val="23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 w:rsidRPr="008D06EB">
              <w:rPr>
                <w:rFonts w:ascii="宋体" w:hAnsi="宋体" w:cs="宋体" w:hint="eastAsia"/>
                <w:sz w:val="21"/>
                <w:szCs w:val="21"/>
                <w:lang w:eastAsia="zh-CN"/>
              </w:rPr>
              <w:t>安全管理员可以对系统用户配置权限，</w:t>
            </w:r>
            <w:r w:rsidR="00BA651C">
              <w:rPr>
                <w:rFonts w:ascii="宋体" w:hAnsi="宋体" w:cs="宋体" w:hint="eastAsia"/>
                <w:sz w:val="21"/>
                <w:szCs w:val="21"/>
                <w:lang w:eastAsia="zh-CN"/>
              </w:rPr>
              <w:t xml:space="preserve"> </w:t>
            </w:r>
            <w:r w:rsidRPr="00BA651C">
              <w:rPr>
                <w:rFonts w:ascii="宋体" w:hAnsi="宋体" w:cs="宋体" w:hint="eastAsia"/>
                <w:sz w:val="21"/>
                <w:szCs w:val="21"/>
                <w:lang w:eastAsia="zh-CN"/>
              </w:rPr>
              <w:t>但是无权注册新用户</w:t>
            </w:r>
            <w:r w:rsidR="00BA651C">
              <w:rPr>
                <w:rFonts w:ascii="宋体" w:hAnsi="宋体" w:cs="宋体" w:hint="eastAsia"/>
                <w:sz w:val="21"/>
                <w:szCs w:val="21"/>
                <w:lang w:eastAsia="zh-CN"/>
              </w:rPr>
              <w:t>、查看日志信息和</w:t>
            </w:r>
            <w:r w:rsidR="00BA651C" w:rsidRPr="00BA651C">
              <w:rPr>
                <w:rFonts w:ascii="宋体" w:hAnsi="宋体" w:cs="宋体" w:hint="eastAsia"/>
                <w:sz w:val="21"/>
                <w:szCs w:val="21"/>
                <w:lang w:eastAsia="zh-CN"/>
              </w:rPr>
              <w:t>设置系统配置</w:t>
            </w:r>
            <w:r w:rsidR="00D00799">
              <w:rPr>
                <w:rFonts w:ascii="宋体" w:hAnsi="宋体" w:cs="宋体" w:hint="eastAsia"/>
                <w:sz w:val="21"/>
                <w:szCs w:val="21"/>
                <w:lang w:eastAsia="zh-CN"/>
              </w:rPr>
              <w:t>，</w:t>
            </w:r>
            <w:r w:rsidR="00D00799" w:rsidRPr="008D06EB">
              <w:rPr>
                <w:rFonts w:ascii="宋体" w:hAnsi="宋体" w:cs="宋体" w:hint="eastAsia"/>
                <w:sz w:val="21"/>
                <w:szCs w:val="21"/>
                <w:lang w:eastAsia="zh-CN"/>
              </w:rPr>
              <w:t>执行这些操作时系统提示权限不够的错误信息</w:t>
            </w:r>
          </w:p>
          <w:p w:rsidR="008D06EB" w:rsidRDefault="008D06EB" w:rsidP="008D06EB">
            <w:pPr>
              <w:pStyle w:val="ae"/>
              <w:numPr>
                <w:ilvl w:val="0"/>
                <w:numId w:val="23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 w:rsidRPr="008D06EB">
              <w:rPr>
                <w:rFonts w:ascii="宋体" w:hAnsi="宋体" w:cs="宋体" w:hint="eastAsia"/>
                <w:sz w:val="21"/>
                <w:szCs w:val="21"/>
                <w:lang w:eastAsia="zh-CN"/>
              </w:rPr>
              <w:t>安全审计员可以查看系统操作日志信息，</w:t>
            </w:r>
            <w:r w:rsidR="00D00799">
              <w:rPr>
                <w:rFonts w:ascii="宋体" w:hAnsi="宋体" w:cs="宋体" w:hint="eastAsia"/>
                <w:sz w:val="21"/>
                <w:szCs w:val="21"/>
                <w:lang w:eastAsia="zh-CN"/>
              </w:rPr>
              <w:t>但是</w:t>
            </w:r>
            <w:r w:rsidRPr="008D06EB">
              <w:rPr>
                <w:rFonts w:ascii="宋体" w:hAnsi="宋体" w:cs="宋体" w:hint="eastAsia"/>
                <w:sz w:val="21"/>
                <w:szCs w:val="21"/>
                <w:lang w:eastAsia="zh-CN"/>
              </w:rPr>
              <w:t>无权注册系统新用户，</w:t>
            </w:r>
            <w:r w:rsidR="00D00799">
              <w:rPr>
                <w:rFonts w:ascii="宋体" w:hAnsi="宋体" w:cs="宋体" w:hint="eastAsia"/>
                <w:sz w:val="21"/>
                <w:szCs w:val="21"/>
                <w:lang w:eastAsia="zh-CN"/>
              </w:rPr>
              <w:t>对用户配置权限，设置系统</w:t>
            </w:r>
            <w:r w:rsidRPr="008D06EB">
              <w:rPr>
                <w:rFonts w:ascii="宋体" w:hAnsi="宋体" w:cs="宋体" w:hint="eastAsia"/>
                <w:sz w:val="21"/>
                <w:szCs w:val="21"/>
                <w:lang w:eastAsia="zh-CN"/>
              </w:rPr>
              <w:t>配置，执行这些操作时系统提示权限不够的错误信息</w:t>
            </w:r>
          </w:p>
          <w:p w:rsidR="0070076A" w:rsidRPr="006C1B7E" w:rsidRDefault="0070076A" w:rsidP="0070076A">
            <w:pPr>
              <w:pStyle w:val="ae"/>
              <w:numPr>
                <w:ilvl w:val="0"/>
                <w:numId w:val="23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 w:rsidRPr="006C1B7E">
              <w:rPr>
                <w:rFonts w:ascii="宋体" w:hAnsi="宋体" w:cs="宋体" w:hint="eastAsia"/>
                <w:sz w:val="21"/>
                <w:szCs w:val="21"/>
                <w:lang w:eastAsia="zh-CN"/>
              </w:rPr>
              <w:t>PDS系统日志审计操作需要包括：</w:t>
            </w:r>
          </w:p>
          <w:p w:rsidR="0070076A" w:rsidRPr="00365B56" w:rsidRDefault="00DC7CC1" w:rsidP="0070076A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lastRenderedPageBreak/>
              <w:t>系统管理员的</w:t>
            </w:r>
            <w:r w:rsidR="0070076A" w:rsidRPr="00365B56">
              <w:rPr>
                <w:rFonts w:ascii="宋体" w:hAnsi="宋体" w:cs="宋体" w:hint="eastAsia"/>
                <w:sz w:val="21"/>
                <w:szCs w:val="21"/>
                <w:lang w:eastAsia="zh-CN"/>
              </w:rPr>
              <w:t>行为（创建用户、修改密码等信息）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检查</w:t>
            </w:r>
          </w:p>
          <w:p w:rsidR="0070076A" w:rsidRPr="00365B56" w:rsidRDefault="00DC7CC1" w:rsidP="0070076A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安全管理员的</w:t>
            </w:r>
            <w:r w:rsidR="0070076A" w:rsidRPr="00365B56">
              <w:rPr>
                <w:rFonts w:ascii="宋体" w:hAnsi="宋体" w:cs="宋体" w:hint="eastAsia"/>
                <w:sz w:val="21"/>
                <w:szCs w:val="21"/>
                <w:lang w:eastAsia="zh-CN"/>
              </w:rPr>
              <w:t>行为（修改权限策略，将用户加入组等信息）</w:t>
            </w:r>
            <w:r>
              <w:rPr>
                <w:rFonts w:ascii="宋体" w:hAnsi="宋体" w:cs="宋体" w:hint="eastAsia"/>
                <w:sz w:val="21"/>
                <w:szCs w:val="21"/>
                <w:lang w:eastAsia="zh-CN"/>
              </w:rPr>
              <w:t>检查</w:t>
            </w:r>
          </w:p>
          <w:p w:rsidR="0070076A" w:rsidRDefault="0070076A" w:rsidP="0070076A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 w:rsidRPr="00365B56">
              <w:rPr>
                <w:rFonts w:ascii="宋体" w:hAnsi="宋体" w:cs="宋体" w:hint="eastAsia"/>
                <w:sz w:val="21"/>
                <w:szCs w:val="21"/>
                <w:lang w:eastAsia="zh-CN"/>
              </w:rPr>
              <w:t>用户登录信息</w:t>
            </w:r>
          </w:p>
          <w:p w:rsidR="00EC4E5D" w:rsidRPr="008F35A8" w:rsidRDefault="0070076A" w:rsidP="008F35A8">
            <w:pPr>
              <w:pStyle w:val="ae"/>
              <w:numPr>
                <w:ilvl w:val="0"/>
                <w:numId w:val="25"/>
              </w:numPr>
              <w:spacing w:before="100" w:beforeAutospacing="1" w:after="100" w:afterAutospacing="1" w:line="360" w:lineRule="auto"/>
              <w:ind w:firstLineChars="0"/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  <w:r w:rsidRPr="006C1B7E">
              <w:rPr>
                <w:rFonts w:ascii="宋体" w:hAnsi="宋体" w:cs="宋体" w:hint="eastAsia"/>
                <w:sz w:val="21"/>
                <w:szCs w:val="21"/>
                <w:lang w:eastAsia="zh-CN"/>
              </w:rPr>
              <w:t>用户对对象操作信息（创建、访问、修改、删除、检入</w:t>
            </w:r>
            <w:r w:rsidRPr="006C1B7E">
              <w:rPr>
                <w:rFonts w:ascii="宋体" w:hAnsi="宋体" w:cs="宋体"/>
                <w:sz w:val="21"/>
                <w:szCs w:val="21"/>
                <w:lang w:eastAsia="zh-CN"/>
              </w:rPr>
              <w:t>/</w:t>
            </w:r>
            <w:r w:rsidRPr="006C1B7E">
              <w:rPr>
                <w:rFonts w:ascii="宋体" w:hAnsi="宋体" w:cs="宋体" w:hint="eastAsia"/>
                <w:sz w:val="21"/>
                <w:szCs w:val="21"/>
                <w:lang w:eastAsia="zh-CN"/>
              </w:rPr>
              <w:t>检出等）</w:t>
            </w:r>
          </w:p>
        </w:tc>
      </w:tr>
    </w:tbl>
    <w:p w:rsidR="00CD1FED" w:rsidRPr="008F35A8" w:rsidRDefault="00CD1FED" w:rsidP="00401543">
      <w:pPr>
        <w:rPr>
          <w:rFonts w:ascii="微软雅黑" w:eastAsia="微软雅黑" w:hAnsi="微软雅黑"/>
          <w:b/>
          <w:i/>
          <w:sz w:val="24"/>
          <w:szCs w:val="21"/>
          <w:lang w:eastAsia="zh-CN"/>
        </w:rPr>
      </w:pPr>
    </w:p>
    <w:p w:rsidR="00593868" w:rsidRPr="00401543" w:rsidRDefault="00593868" w:rsidP="00401543">
      <w:pPr>
        <w:rPr>
          <w:rFonts w:ascii="微软雅黑" w:eastAsia="微软雅黑" w:hAnsi="微软雅黑"/>
          <w:b/>
          <w:i/>
          <w:sz w:val="24"/>
          <w:szCs w:val="21"/>
          <w:lang w:eastAsia="zh-CN"/>
        </w:rPr>
      </w:pPr>
      <w:r w:rsidRPr="00401543">
        <w:rPr>
          <w:rFonts w:ascii="微软雅黑" w:eastAsia="微软雅黑" w:hAnsi="微软雅黑" w:hint="eastAsia"/>
          <w:b/>
          <w:i/>
          <w:sz w:val="24"/>
          <w:szCs w:val="21"/>
          <w:lang w:eastAsia="zh-CN"/>
        </w:rPr>
        <w:t>遗留问题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817"/>
        <w:gridCol w:w="4536"/>
        <w:gridCol w:w="1418"/>
        <w:gridCol w:w="1751"/>
      </w:tblGrid>
      <w:tr w:rsidR="00593868" w:rsidRPr="00F65EC2" w:rsidTr="00EE2351">
        <w:trPr>
          <w:trHeight w:val="583"/>
        </w:trPr>
        <w:tc>
          <w:tcPr>
            <w:tcW w:w="817" w:type="dxa"/>
            <w:shd w:val="clear" w:color="auto" w:fill="215868"/>
            <w:vAlign w:val="center"/>
          </w:tcPr>
          <w:p w:rsidR="00593868" w:rsidRPr="00B4066D" w:rsidRDefault="00593868" w:rsidP="00401543">
            <w:pPr>
              <w:jc w:val="center"/>
              <w:rPr>
                <w:rFonts w:ascii="微软雅黑" w:eastAsia="微软雅黑" w:hAnsi="微软雅黑" w:cs="Arial"/>
                <w:b/>
                <w:color w:val="FFFFFF"/>
                <w:sz w:val="21"/>
                <w:lang w:eastAsia="zh-CN"/>
              </w:rPr>
            </w:pPr>
            <w:r w:rsidRPr="00B4066D">
              <w:rPr>
                <w:rFonts w:ascii="微软雅黑" w:eastAsia="微软雅黑" w:hAnsi="微软雅黑" w:cs="Arial" w:hint="eastAsia"/>
                <w:b/>
                <w:color w:val="FFFFFF"/>
                <w:sz w:val="21"/>
                <w:lang w:eastAsia="zh-CN"/>
              </w:rPr>
              <w:t>序号</w:t>
            </w:r>
          </w:p>
        </w:tc>
        <w:tc>
          <w:tcPr>
            <w:tcW w:w="4536" w:type="dxa"/>
            <w:shd w:val="clear" w:color="auto" w:fill="215868"/>
            <w:vAlign w:val="center"/>
          </w:tcPr>
          <w:p w:rsidR="00593868" w:rsidRPr="00B4066D" w:rsidRDefault="00593868" w:rsidP="00401543">
            <w:pPr>
              <w:jc w:val="center"/>
              <w:rPr>
                <w:rFonts w:ascii="微软雅黑" w:eastAsia="微软雅黑" w:hAnsi="微软雅黑" w:cs="Arial"/>
                <w:b/>
                <w:color w:val="FFFFFF"/>
                <w:sz w:val="21"/>
                <w:lang w:eastAsia="zh-CN"/>
              </w:rPr>
            </w:pPr>
            <w:r w:rsidRPr="00B4066D">
              <w:rPr>
                <w:rFonts w:ascii="微软雅黑" w:eastAsia="微软雅黑" w:hAnsi="微软雅黑" w:cs="Arial" w:hint="eastAsia"/>
                <w:b/>
                <w:color w:val="FFFFFF"/>
                <w:sz w:val="21"/>
                <w:lang w:eastAsia="zh-CN"/>
              </w:rPr>
              <w:t>任务</w:t>
            </w:r>
          </w:p>
        </w:tc>
        <w:tc>
          <w:tcPr>
            <w:tcW w:w="1418" w:type="dxa"/>
            <w:shd w:val="clear" w:color="auto" w:fill="215868"/>
            <w:vAlign w:val="center"/>
          </w:tcPr>
          <w:p w:rsidR="00593868" w:rsidRPr="00B4066D" w:rsidRDefault="00593868" w:rsidP="00401543">
            <w:pPr>
              <w:jc w:val="center"/>
              <w:rPr>
                <w:rFonts w:ascii="微软雅黑" w:eastAsia="微软雅黑" w:hAnsi="微软雅黑" w:cs="Arial"/>
                <w:b/>
                <w:color w:val="FFFFFF"/>
                <w:sz w:val="21"/>
                <w:lang w:eastAsia="zh-CN"/>
              </w:rPr>
            </w:pPr>
            <w:r w:rsidRPr="00B4066D">
              <w:rPr>
                <w:rFonts w:ascii="微软雅黑" w:eastAsia="微软雅黑" w:hAnsi="微软雅黑" w:cs="Arial" w:hint="eastAsia"/>
                <w:b/>
                <w:color w:val="FFFFFF"/>
                <w:sz w:val="21"/>
                <w:lang w:eastAsia="zh-CN"/>
              </w:rPr>
              <w:t>责任人</w:t>
            </w:r>
          </w:p>
        </w:tc>
        <w:tc>
          <w:tcPr>
            <w:tcW w:w="1751" w:type="dxa"/>
            <w:shd w:val="clear" w:color="auto" w:fill="215868"/>
            <w:vAlign w:val="center"/>
          </w:tcPr>
          <w:p w:rsidR="00593868" w:rsidRPr="00B4066D" w:rsidRDefault="00593868" w:rsidP="00401543">
            <w:pPr>
              <w:jc w:val="center"/>
              <w:rPr>
                <w:rFonts w:ascii="微软雅黑" w:eastAsia="微软雅黑" w:hAnsi="微软雅黑" w:cs="Arial"/>
                <w:b/>
                <w:color w:val="FFFFFF"/>
                <w:sz w:val="21"/>
                <w:lang w:eastAsia="zh-CN"/>
              </w:rPr>
            </w:pPr>
            <w:r w:rsidRPr="00B4066D">
              <w:rPr>
                <w:rFonts w:ascii="微软雅黑" w:eastAsia="微软雅黑" w:hAnsi="微软雅黑" w:cs="Arial" w:hint="eastAsia"/>
                <w:b/>
                <w:color w:val="FFFFFF"/>
                <w:sz w:val="21"/>
                <w:lang w:eastAsia="zh-CN"/>
              </w:rPr>
              <w:t>要求完成时间</w:t>
            </w:r>
          </w:p>
        </w:tc>
      </w:tr>
      <w:tr w:rsidR="00593868" w:rsidRPr="00E90FAB" w:rsidTr="00EE2351">
        <w:trPr>
          <w:trHeight w:val="397"/>
        </w:trPr>
        <w:tc>
          <w:tcPr>
            <w:tcW w:w="817" w:type="dxa"/>
            <w:vAlign w:val="center"/>
          </w:tcPr>
          <w:p w:rsidR="00593868" w:rsidRPr="00175485" w:rsidRDefault="00EF62AA" w:rsidP="000C17EA">
            <w:pPr>
              <w:jc w:val="center"/>
              <w:rPr>
                <w:rFonts w:cs="Arial"/>
                <w:sz w:val="21"/>
                <w:lang w:eastAsia="zh-CN"/>
              </w:rPr>
            </w:pPr>
            <w:r>
              <w:rPr>
                <w:rFonts w:cs="Arial" w:hint="eastAsia"/>
                <w:sz w:val="21"/>
                <w:lang w:eastAsia="zh-CN"/>
              </w:rPr>
              <w:t>1</w:t>
            </w:r>
          </w:p>
        </w:tc>
        <w:tc>
          <w:tcPr>
            <w:tcW w:w="4536" w:type="dxa"/>
            <w:vAlign w:val="center"/>
          </w:tcPr>
          <w:p w:rsidR="00593868" w:rsidRPr="00784FD7" w:rsidRDefault="00593868" w:rsidP="005658D2">
            <w:pPr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  <w:vAlign w:val="center"/>
          </w:tcPr>
          <w:p w:rsidR="00593868" w:rsidRPr="005658D2" w:rsidRDefault="00593868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  <w:tc>
          <w:tcPr>
            <w:tcW w:w="1751" w:type="dxa"/>
            <w:vAlign w:val="center"/>
          </w:tcPr>
          <w:p w:rsidR="00593868" w:rsidRPr="00175485" w:rsidRDefault="00593868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</w:tr>
      <w:tr w:rsidR="005D2BCB" w:rsidRPr="00E90FAB" w:rsidTr="00EE2351">
        <w:trPr>
          <w:trHeight w:val="397"/>
        </w:trPr>
        <w:tc>
          <w:tcPr>
            <w:tcW w:w="817" w:type="dxa"/>
            <w:vAlign w:val="center"/>
          </w:tcPr>
          <w:p w:rsidR="005D2BCB" w:rsidRDefault="00EF62AA" w:rsidP="000C17EA">
            <w:pPr>
              <w:jc w:val="center"/>
              <w:rPr>
                <w:rFonts w:cs="Arial"/>
                <w:sz w:val="21"/>
                <w:lang w:eastAsia="zh-CN"/>
              </w:rPr>
            </w:pPr>
            <w:r>
              <w:rPr>
                <w:rFonts w:cs="Arial" w:hint="eastAsia"/>
                <w:sz w:val="21"/>
                <w:lang w:eastAsia="zh-CN"/>
              </w:rPr>
              <w:t>2</w:t>
            </w:r>
          </w:p>
        </w:tc>
        <w:tc>
          <w:tcPr>
            <w:tcW w:w="4536" w:type="dxa"/>
            <w:vAlign w:val="center"/>
          </w:tcPr>
          <w:p w:rsidR="005D2BCB" w:rsidRDefault="005D2BCB" w:rsidP="001271C1">
            <w:pPr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  <w:vAlign w:val="center"/>
          </w:tcPr>
          <w:p w:rsidR="005D2BCB" w:rsidRPr="0022298D" w:rsidRDefault="005D2BCB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  <w:tc>
          <w:tcPr>
            <w:tcW w:w="1751" w:type="dxa"/>
            <w:vAlign w:val="center"/>
          </w:tcPr>
          <w:p w:rsidR="005D2BCB" w:rsidRDefault="005D2BCB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</w:tr>
      <w:tr w:rsidR="009E6C87" w:rsidRPr="00E90FAB" w:rsidTr="00EE2351">
        <w:trPr>
          <w:trHeight w:val="397"/>
        </w:trPr>
        <w:tc>
          <w:tcPr>
            <w:tcW w:w="817" w:type="dxa"/>
            <w:vAlign w:val="center"/>
          </w:tcPr>
          <w:p w:rsidR="009E6C87" w:rsidRDefault="003C1044" w:rsidP="000C17EA">
            <w:pPr>
              <w:jc w:val="center"/>
              <w:rPr>
                <w:rFonts w:cs="Arial"/>
                <w:sz w:val="21"/>
                <w:lang w:eastAsia="zh-CN"/>
              </w:rPr>
            </w:pPr>
            <w:r>
              <w:rPr>
                <w:rFonts w:cs="Arial" w:hint="eastAsia"/>
                <w:sz w:val="21"/>
                <w:lang w:eastAsia="zh-CN"/>
              </w:rPr>
              <w:t>3</w:t>
            </w:r>
          </w:p>
        </w:tc>
        <w:tc>
          <w:tcPr>
            <w:tcW w:w="4536" w:type="dxa"/>
            <w:vAlign w:val="center"/>
          </w:tcPr>
          <w:p w:rsidR="009E6C87" w:rsidRDefault="009E6C87" w:rsidP="00B618BD">
            <w:pPr>
              <w:jc w:val="both"/>
              <w:rPr>
                <w:rFonts w:ascii="宋体" w:hAnsi="宋体" w:cs="宋体"/>
                <w:sz w:val="21"/>
                <w:szCs w:val="21"/>
                <w:lang w:eastAsia="zh-CN"/>
              </w:rPr>
            </w:pPr>
          </w:p>
        </w:tc>
        <w:tc>
          <w:tcPr>
            <w:tcW w:w="1418" w:type="dxa"/>
            <w:vAlign w:val="center"/>
          </w:tcPr>
          <w:p w:rsidR="009E6C87" w:rsidRPr="009E6C87" w:rsidRDefault="009E6C87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  <w:tc>
          <w:tcPr>
            <w:tcW w:w="1751" w:type="dxa"/>
            <w:vAlign w:val="center"/>
          </w:tcPr>
          <w:p w:rsidR="009E6C87" w:rsidRDefault="009E6C87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</w:tr>
    </w:tbl>
    <w:p w:rsidR="00593868" w:rsidRDefault="00593868" w:rsidP="005A71FA">
      <w:pPr>
        <w:outlineLvl w:val="0"/>
        <w:rPr>
          <w:rFonts w:cs="Arial"/>
          <w:b/>
          <w:sz w:val="21"/>
          <w:szCs w:val="21"/>
          <w:lang w:eastAsia="zh-CN"/>
        </w:rPr>
      </w:pPr>
    </w:p>
    <w:p w:rsidR="005A71FA" w:rsidRPr="00401543" w:rsidRDefault="00402CE1" w:rsidP="00401543">
      <w:pPr>
        <w:rPr>
          <w:rFonts w:ascii="微软雅黑" w:eastAsia="微软雅黑" w:hAnsi="微软雅黑"/>
          <w:b/>
          <w:i/>
          <w:sz w:val="24"/>
          <w:szCs w:val="21"/>
          <w:lang w:eastAsia="zh-CN"/>
        </w:rPr>
      </w:pPr>
      <w:r>
        <w:rPr>
          <w:rFonts w:ascii="微软雅黑" w:eastAsia="微软雅黑" w:hAnsi="微软雅黑" w:hint="eastAsia"/>
          <w:b/>
          <w:i/>
          <w:sz w:val="24"/>
          <w:szCs w:val="21"/>
          <w:lang w:eastAsia="zh-CN"/>
        </w:rPr>
        <w:t>解决</w:t>
      </w:r>
      <w:r w:rsidR="005A71FA" w:rsidRPr="00401543">
        <w:rPr>
          <w:rFonts w:ascii="微软雅黑" w:eastAsia="微软雅黑" w:hAnsi="微软雅黑" w:hint="eastAsia"/>
          <w:b/>
          <w:i/>
          <w:sz w:val="24"/>
          <w:szCs w:val="21"/>
          <w:lang w:eastAsia="zh-CN"/>
        </w:rPr>
        <w:t>计划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817"/>
        <w:gridCol w:w="4536"/>
        <w:gridCol w:w="1559"/>
        <w:gridCol w:w="1610"/>
      </w:tblGrid>
      <w:tr w:rsidR="005A71FA" w:rsidRPr="00F65EC2" w:rsidTr="00EE2351">
        <w:trPr>
          <w:trHeight w:val="516"/>
        </w:trPr>
        <w:tc>
          <w:tcPr>
            <w:tcW w:w="817" w:type="dxa"/>
            <w:shd w:val="clear" w:color="auto" w:fill="215868"/>
            <w:vAlign w:val="center"/>
          </w:tcPr>
          <w:p w:rsidR="005A71FA" w:rsidRPr="00B4066D" w:rsidRDefault="005A71FA" w:rsidP="00A53B49">
            <w:pPr>
              <w:jc w:val="center"/>
              <w:rPr>
                <w:rFonts w:ascii="微软雅黑" w:eastAsia="微软雅黑" w:hAnsi="微软雅黑" w:cs="Arial"/>
                <w:b/>
                <w:color w:val="FFFFFF"/>
                <w:sz w:val="21"/>
                <w:lang w:eastAsia="zh-CN"/>
              </w:rPr>
            </w:pPr>
            <w:r w:rsidRPr="00B4066D">
              <w:rPr>
                <w:rFonts w:ascii="微软雅黑" w:eastAsia="微软雅黑" w:hAnsi="微软雅黑" w:cs="Arial" w:hint="eastAsia"/>
                <w:b/>
                <w:color w:val="FFFFFF"/>
                <w:sz w:val="21"/>
                <w:lang w:eastAsia="zh-CN"/>
              </w:rPr>
              <w:t>序号</w:t>
            </w:r>
          </w:p>
        </w:tc>
        <w:tc>
          <w:tcPr>
            <w:tcW w:w="4536" w:type="dxa"/>
            <w:shd w:val="clear" w:color="auto" w:fill="215868"/>
            <w:vAlign w:val="center"/>
          </w:tcPr>
          <w:p w:rsidR="005A71FA" w:rsidRPr="00B4066D" w:rsidRDefault="005A71FA" w:rsidP="00A53B49">
            <w:pPr>
              <w:jc w:val="center"/>
              <w:rPr>
                <w:rFonts w:ascii="微软雅黑" w:eastAsia="微软雅黑" w:hAnsi="微软雅黑" w:cs="Arial"/>
                <w:b/>
                <w:color w:val="FFFFFF"/>
                <w:sz w:val="21"/>
                <w:lang w:eastAsia="zh-CN"/>
              </w:rPr>
            </w:pPr>
            <w:r w:rsidRPr="00B4066D">
              <w:rPr>
                <w:rFonts w:ascii="微软雅黑" w:eastAsia="微软雅黑" w:hAnsi="微软雅黑" w:cs="Arial" w:hint="eastAsia"/>
                <w:b/>
                <w:color w:val="FFFFFF"/>
                <w:sz w:val="21"/>
                <w:lang w:eastAsia="zh-CN"/>
              </w:rPr>
              <w:t>任务</w:t>
            </w:r>
          </w:p>
        </w:tc>
        <w:tc>
          <w:tcPr>
            <w:tcW w:w="1559" w:type="dxa"/>
            <w:shd w:val="clear" w:color="auto" w:fill="215868"/>
            <w:vAlign w:val="center"/>
          </w:tcPr>
          <w:p w:rsidR="005A71FA" w:rsidRPr="00B4066D" w:rsidRDefault="005A71FA" w:rsidP="00A53B49">
            <w:pPr>
              <w:jc w:val="center"/>
              <w:rPr>
                <w:rFonts w:ascii="微软雅黑" w:eastAsia="微软雅黑" w:hAnsi="微软雅黑" w:cs="Arial"/>
                <w:b/>
                <w:color w:val="FFFFFF"/>
                <w:sz w:val="21"/>
                <w:lang w:eastAsia="zh-CN"/>
              </w:rPr>
            </w:pPr>
            <w:r w:rsidRPr="00B4066D">
              <w:rPr>
                <w:rFonts w:ascii="微软雅黑" w:eastAsia="微软雅黑" w:hAnsi="微软雅黑" w:cs="Arial" w:hint="eastAsia"/>
                <w:b/>
                <w:color w:val="FFFFFF"/>
                <w:sz w:val="21"/>
                <w:lang w:eastAsia="zh-CN"/>
              </w:rPr>
              <w:t>责任人</w:t>
            </w:r>
          </w:p>
        </w:tc>
        <w:tc>
          <w:tcPr>
            <w:tcW w:w="1610" w:type="dxa"/>
            <w:shd w:val="clear" w:color="auto" w:fill="215868"/>
            <w:vAlign w:val="center"/>
          </w:tcPr>
          <w:p w:rsidR="005A71FA" w:rsidRPr="00B4066D" w:rsidRDefault="00E30083" w:rsidP="00A53B49">
            <w:pPr>
              <w:jc w:val="center"/>
              <w:rPr>
                <w:rFonts w:ascii="微软雅黑" w:eastAsia="微软雅黑" w:hAnsi="微软雅黑" w:cs="Arial"/>
                <w:b/>
                <w:color w:val="FFFFFF"/>
                <w:sz w:val="21"/>
                <w:lang w:eastAsia="zh-CN"/>
              </w:rPr>
            </w:pPr>
            <w:r w:rsidRPr="00B4066D">
              <w:rPr>
                <w:rFonts w:ascii="微软雅黑" w:eastAsia="微软雅黑" w:hAnsi="微软雅黑" w:cs="Arial" w:hint="eastAsia"/>
                <w:b/>
                <w:color w:val="FFFFFF"/>
                <w:sz w:val="21"/>
                <w:lang w:eastAsia="zh-CN"/>
              </w:rPr>
              <w:t>需</w:t>
            </w:r>
            <w:r w:rsidR="005A71FA" w:rsidRPr="00B4066D">
              <w:rPr>
                <w:rFonts w:ascii="微软雅黑" w:eastAsia="微软雅黑" w:hAnsi="微软雅黑" w:cs="Arial" w:hint="eastAsia"/>
                <w:b/>
                <w:color w:val="FFFFFF"/>
                <w:sz w:val="21"/>
                <w:lang w:eastAsia="zh-CN"/>
              </w:rPr>
              <w:t>要完成时间</w:t>
            </w:r>
          </w:p>
        </w:tc>
      </w:tr>
      <w:tr w:rsidR="00354FA7" w:rsidRPr="00E90FAB" w:rsidTr="00EE2351">
        <w:trPr>
          <w:trHeight w:val="397"/>
        </w:trPr>
        <w:tc>
          <w:tcPr>
            <w:tcW w:w="817" w:type="dxa"/>
            <w:vAlign w:val="center"/>
          </w:tcPr>
          <w:p w:rsidR="00354FA7" w:rsidRPr="00175485" w:rsidRDefault="002C4D04" w:rsidP="000C17EA">
            <w:pPr>
              <w:jc w:val="center"/>
              <w:rPr>
                <w:rFonts w:cs="Arial"/>
                <w:sz w:val="21"/>
                <w:lang w:eastAsia="zh-CN"/>
              </w:rPr>
            </w:pPr>
            <w:r>
              <w:rPr>
                <w:rFonts w:cs="Arial" w:hint="eastAsia"/>
                <w:sz w:val="21"/>
                <w:lang w:eastAsia="zh-CN"/>
              </w:rPr>
              <w:t>1</w:t>
            </w:r>
          </w:p>
        </w:tc>
        <w:tc>
          <w:tcPr>
            <w:tcW w:w="4536" w:type="dxa"/>
            <w:vAlign w:val="center"/>
          </w:tcPr>
          <w:p w:rsidR="00354FA7" w:rsidRPr="00DF40F9" w:rsidRDefault="00354FA7" w:rsidP="00EE2351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  <w:tc>
          <w:tcPr>
            <w:tcW w:w="1559" w:type="dxa"/>
            <w:vAlign w:val="center"/>
          </w:tcPr>
          <w:p w:rsidR="00354FA7" w:rsidRPr="00EE2351" w:rsidRDefault="00354FA7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  <w:tc>
          <w:tcPr>
            <w:tcW w:w="1610" w:type="dxa"/>
            <w:vAlign w:val="center"/>
          </w:tcPr>
          <w:p w:rsidR="00354FA7" w:rsidRPr="00175485" w:rsidRDefault="00354FA7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</w:tr>
      <w:tr w:rsidR="00354FA7" w:rsidRPr="00E90FAB" w:rsidTr="00EE2351">
        <w:trPr>
          <w:trHeight w:val="397"/>
        </w:trPr>
        <w:tc>
          <w:tcPr>
            <w:tcW w:w="817" w:type="dxa"/>
            <w:vAlign w:val="center"/>
          </w:tcPr>
          <w:p w:rsidR="00354FA7" w:rsidRPr="00175485" w:rsidRDefault="00BF68BE" w:rsidP="000C17EA">
            <w:pPr>
              <w:jc w:val="center"/>
              <w:rPr>
                <w:rFonts w:cs="Arial"/>
                <w:sz w:val="21"/>
                <w:lang w:eastAsia="zh-CN"/>
              </w:rPr>
            </w:pPr>
            <w:r>
              <w:rPr>
                <w:rFonts w:cs="Arial" w:hint="eastAsia"/>
                <w:sz w:val="21"/>
                <w:lang w:eastAsia="zh-CN"/>
              </w:rPr>
              <w:t>2</w:t>
            </w:r>
          </w:p>
        </w:tc>
        <w:tc>
          <w:tcPr>
            <w:tcW w:w="4536" w:type="dxa"/>
            <w:vAlign w:val="center"/>
          </w:tcPr>
          <w:p w:rsidR="00354FA7" w:rsidRPr="00DF40F9" w:rsidRDefault="00354FA7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  <w:tc>
          <w:tcPr>
            <w:tcW w:w="1559" w:type="dxa"/>
            <w:vAlign w:val="center"/>
          </w:tcPr>
          <w:p w:rsidR="00354FA7" w:rsidRPr="005658D2" w:rsidRDefault="00354FA7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  <w:tc>
          <w:tcPr>
            <w:tcW w:w="1610" w:type="dxa"/>
            <w:vAlign w:val="center"/>
          </w:tcPr>
          <w:p w:rsidR="00354FA7" w:rsidRPr="00175485" w:rsidRDefault="00354FA7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</w:tr>
      <w:tr w:rsidR="00325452" w:rsidRPr="00E90FAB" w:rsidTr="00EE2351">
        <w:trPr>
          <w:trHeight w:val="397"/>
        </w:trPr>
        <w:tc>
          <w:tcPr>
            <w:tcW w:w="817" w:type="dxa"/>
            <w:vAlign w:val="center"/>
          </w:tcPr>
          <w:p w:rsidR="00325452" w:rsidRDefault="00B63237" w:rsidP="000C17EA">
            <w:pPr>
              <w:jc w:val="center"/>
              <w:rPr>
                <w:rFonts w:cs="Arial"/>
                <w:sz w:val="21"/>
                <w:lang w:eastAsia="zh-CN"/>
              </w:rPr>
            </w:pPr>
            <w:r>
              <w:rPr>
                <w:rFonts w:cs="Arial" w:hint="eastAsia"/>
                <w:sz w:val="21"/>
                <w:lang w:eastAsia="zh-CN"/>
              </w:rPr>
              <w:t>3</w:t>
            </w:r>
          </w:p>
        </w:tc>
        <w:tc>
          <w:tcPr>
            <w:tcW w:w="4536" w:type="dxa"/>
            <w:vAlign w:val="center"/>
          </w:tcPr>
          <w:p w:rsidR="00325452" w:rsidRDefault="00325452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  <w:tc>
          <w:tcPr>
            <w:tcW w:w="1559" w:type="dxa"/>
            <w:vAlign w:val="center"/>
          </w:tcPr>
          <w:p w:rsidR="00325452" w:rsidRPr="00325452" w:rsidRDefault="00325452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  <w:tc>
          <w:tcPr>
            <w:tcW w:w="1610" w:type="dxa"/>
            <w:vAlign w:val="center"/>
          </w:tcPr>
          <w:p w:rsidR="00325452" w:rsidRDefault="00325452" w:rsidP="00B618BD">
            <w:pPr>
              <w:jc w:val="both"/>
              <w:rPr>
                <w:rFonts w:cs="Arial"/>
                <w:sz w:val="21"/>
                <w:lang w:eastAsia="zh-CN"/>
              </w:rPr>
            </w:pPr>
          </w:p>
        </w:tc>
      </w:tr>
    </w:tbl>
    <w:p w:rsidR="00EA785C" w:rsidRPr="00BF68BE" w:rsidRDefault="00EA785C" w:rsidP="00A06A75">
      <w:pPr>
        <w:rPr>
          <w:lang w:eastAsia="zh-CN"/>
        </w:rPr>
      </w:pPr>
    </w:p>
    <w:sectPr w:rsidR="00EA785C" w:rsidRPr="00BF68BE" w:rsidSect="00AC18E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797" w:bottom="1134" w:left="1797" w:header="567" w:footer="567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D18C2" w:rsidRDefault="005D18C2">
      <w:r>
        <w:separator/>
      </w:r>
    </w:p>
  </w:endnote>
  <w:endnote w:type="continuationSeparator" w:id="0">
    <w:p w:rsidR="005D18C2" w:rsidRDefault="005D18C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64A4" w:rsidRDefault="005564A4">
    <w:pPr>
      <w:pStyle w:val="a7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57F3" w:rsidRPr="00ED4BC3" w:rsidRDefault="002057F3" w:rsidP="002057F3">
    <w:pPr>
      <w:pStyle w:val="ProprietaryNote"/>
      <w:rPr>
        <w:color w:val="215868"/>
      </w:rPr>
    </w:pPr>
    <w:r w:rsidRPr="00ED4BC3">
      <w:rPr>
        <w:color w:val="215868"/>
      </w:rPr>
      <w:t xml:space="preserve">Confidential - </w:t>
    </w:r>
    <w:r w:rsidRPr="00ED4BC3">
      <w:rPr>
        <w:rFonts w:hint="eastAsia"/>
        <w:color w:val="215868"/>
      </w:rPr>
      <w:t>GLAWAY</w:t>
    </w:r>
    <w:r w:rsidRPr="00ED4BC3">
      <w:rPr>
        <w:color w:val="215868"/>
      </w:rPr>
      <w:t xml:space="preserve"> Proprietary</w:t>
    </w:r>
  </w:p>
  <w:p w:rsidR="002057F3" w:rsidRPr="006F098C" w:rsidRDefault="002057F3" w:rsidP="002057F3">
    <w:pPr>
      <w:pStyle w:val="FooterSpace"/>
      <w:rPr>
        <w:color w:val="78787B"/>
      </w:rPr>
    </w:pPr>
  </w:p>
  <w:tbl>
    <w:tblPr>
      <w:tblW w:w="10764" w:type="dxa"/>
      <w:tblInd w:w="5" w:type="dxa"/>
      <w:tblCellMar>
        <w:top w:w="29" w:type="dxa"/>
        <w:left w:w="0" w:type="dxa"/>
        <w:bottom w:w="29" w:type="dxa"/>
        <w:right w:w="0" w:type="dxa"/>
      </w:tblCellMar>
      <w:tblLook w:val="01E0"/>
    </w:tblPr>
    <w:tblGrid>
      <w:gridCol w:w="5580"/>
      <w:gridCol w:w="5184"/>
    </w:tblGrid>
    <w:tr w:rsidR="002057F3" w:rsidRPr="00B310EB" w:rsidTr="00B4066D">
      <w:tc>
        <w:tcPr>
          <w:tcW w:w="5580" w:type="dxa"/>
          <w:shd w:val="clear" w:color="auto" w:fill="auto"/>
        </w:tcPr>
        <w:p w:rsidR="002057F3" w:rsidRPr="00A31599" w:rsidRDefault="005564A4" w:rsidP="00B4066D">
          <w:pPr>
            <w:pStyle w:val="a7"/>
            <w:rPr>
              <w:rFonts w:ascii="微软雅黑" w:eastAsia="微软雅黑" w:hAnsi="微软雅黑" w:cs="Arial"/>
              <w:sz w:val="16"/>
              <w:szCs w:val="16"/>
              <w:lang w:eastAsia="zh-CN"/>
            </w:rPr>
          </w:pPr>
          <w:r w:rsidRPr="005564A4">
            <w:rPr>
              <w:rFonts w:hint="eastAsia"/>
              <w:lang w:eastAsia="zh-CN"/>
            </w:rPr>
            <w:t>149</w:t>
          </w:r>
          <w:r w:rsidRPr="005564A4">
            <w:rPr>
              <w:rFonts w:hint="eastAsia"/>
              <w:lang w:eastAsia="zh-CN"/>
            </w:rPr>
            <w:t>厂三维工艺协同管理平台</w:t>
          </w:r>
          <w:r w:rsidR="000C752B" w:rsidRPr="000C752B">
            <w:rPr>
              <w:rFonts w:hint="eastAsia"/>
              <w:lang w:eastAsia="zh-CN"/>
            </w:rPr>
            <w:t>_</w:t>
          </w:r>
          <w:r w:rsidR="000C752B" w:rsidRPr="000C752B">
            <w:rPr>
              <w:rFonts w:hint="eastAsia"/>
              <w:lang w:eastAsia="zh-CN"/>
            </w:rPr>
            <w:t>业务访谈纪要</w:t>
          </w:r>
        </w:p>
      </w:tc>
      <w:tc>
        <w:tcPr>
          <w:tcW w:w="5184" w:type="dxa"/>
          <w:shd w:val="clear" w:color="auto" w:fill="auto"/>
          <w:vAlign w:val="center"/>
        </w:tcPr>
        <w:p w:rsidR="002057F3" w:rsidRPr="00B310EB" w:rsidRDefault="002057F3" w:rsidP="002057F3">
          <w:pPr>
            <w:pStyle w:val="FooterRight"/>
            <w:snapToGrid w:val="0"/>
            <w:ind w:right="560" w:firstLineChars="350" w:firstLine="560"/>
            <w:jc w:val="left"/>
            <w:rPr>
              <w:rFonts w:ascii="Arial" w:hAnsi="Arial" w:cs="Arial"/>
              <w:color w:val="78787B"/>
            </w:rPr>
          </w:pPr>
          <w:r>
            <w:rPr>
              <w:rFonts w:ascii="Arial" w:hAnsi="Arial" w:cs="Arial" w:hint="eastAsia"/>
              <w:color w:val="78787B"/>
            </w:rPr>
            <w:t>Save Date</w:t>
          </w:r>
          <w:r w:rsidRPr="00B310EB">
            <w:rPr>
              <w:rFonts w:ascii="Arial" w:hAnsi="Arial" w:cs="Arial"/>
              <w:color w:val="78787B"/>
            </w:rPr>
            <w:t xml:space="preserve"> </w:t>
          </w:r>
          <w:r w:rsidR="005728ED">
            <w:rPr>
              <w:rFonts w:ascii="Arial" w:hAnsi="Arial" w:cs="Arial"/>
              <w:b/>
              <w:color w:val="78787B"/>
            </w:rPr>
            <w:fldChar w:fldCharType="begin"/>
          </w:r>
          <w:r>
            <w:rPr>
              <w:rFonts w:ascii="Arial" w:hAnsi="Arial" w:cs="Arial"/>
              <w:b/>
              <w:color w:val="78787B"/>
            </w:rPr>
            <w:instrText xml:space="preserve"> SAVEDATE  \@ "yyyy-MM-dd"  \* MERGEFORMAT </w:instrText>
          </w:r>
          <w:r w:rsidR="005728ED">
            <w:rPr>
              <w:rFonts w:ascii="Arial" w:hAnsi="Arial" w:cs="Arial"/>
              <w:b/>
              <w:color w:val="78787B"/>
            </w:rPr>
            <w:fldChar w:fldCharType="separate"/>
          </w:r>
          <w:r w:rsidR="008F35A8">
            <w:rPr>
              <w:rFonts w:ascii="Arial" w:hAnsi="Arial" w:cs="Arial"/>
              <w:b/>
              <w:noProof/>
              <w:color w:val="78787B"/>
            </w:rPr>
            <w:t>2012-06-11</w:t>
          </w:r>
          <w:r w:rsidR="005728ED">
            <w:rPr>
              <w:rFonts w:ascii="Arial" w:hAnsi="Arial" w:cs="Arial"/>
              <w:b/>
              <w:color w:val="78787B"/>
            </w:rPr>
            <w:fldChar w:fldCharType="end"/>
          </w:r>
          <w:r w:rsidRPr="00B310EB">
            <w:rPr>
              <w:rFonts w:ascii="Arial" w:hAnsi="Arial" w:cs="Arial"/>
              <w:color w:val="78787B"/>
            </w:rPr>
            <w:t xml:space="preserve">  </w:t>
          </w:r>
          <w:r w:rsidRPr="00B310EB">
            <w:rPr>
              <w:rFonts w:ascii="Arial" w:hAnsi="Arial" w:cs="Arial"/>
              <w:color w:val="78787B"/>
              <w:sz w:val="20"/>
              <w:szCs w:val="20"/>
            </w:rPr>
            <w:t>|</w:t>
          </w:r>
          <w:r w:rsidRPr="00B310EB">
            <w:rPr>
              <w:rFonts w:ascii="Arial" w:hAnsi="Arial" w:cs="Arial"/>
              <w:color w:val="78787B"/>
            </w:rPr>
            <w:t xml:space="preserve">   </w:t>
          </w:r>
          <w:r w:rsidRPr="00B310EB">
            <w:rPr>
              <w:rFonts w:ascii="Arial" w:hAnsi="Arial" w:cs="Arial"/>
              <w:b/>
              <w:color w:val="78787B"/>
            </w:rPr>
            <w:t xml:space="preserve">Page </w:t>
          </w:r>
          <w:r w:rsidR="005728ED" w:rsidRPr="00B310EB">
            <w:rPr>
              <w:rFonts w:ascii="Arial" w:hAnsi="Arial" w:cs="Arial"/>
              <w:b/>
              <w:color w:val="78787B"/>
            </w:rPr>
            <w:fldChar w:fldCharType="begin"/>
          </w:r>
          <w:r w:rsidRPr="00B310EB">
            <w:rPr>
              <w:rFonts w:ascii="Arial" w:hAnsi="Arial" w:cs="Arial"/>
              <w:b/>
              <w:color w:val="78787B"/>
            </w:rPr>
            <w:instrText xml:space="preserve"> PAGE </w:instrText>
          </w:r>
          <w:r w:rsidR="005728ED" w:rsidRPr="00B310EB">
            <w:rPr>
              <w:rFonts w:ascii="Arial" w:hAnsi="Arial" w:cs="Arial"/>
              <w:b/>
              <w:color w:val="78787B"/>
            </w:rPr>
            <w:fldChar w:fldCharType="separate"/>
          </w:r>
          <w:r w:rsidR="005564A4">
            <w:rPr>
              <w:rFonts w:ascii="Arial" w:hAnsi="Arial" w:cs="Arial"/>
              <w:b/>
              <w:noProof/>
              <w:color w:val="78787B"/>
            </w:rPr>
            <w:t>1</w:t>
          </w:r>
          <w:r w:rsidR="005728ED" w:rsidRPr="00B310EB">
            <w:rPr>
              <w:rFonts w:ascii="Arial" w:hAnsi="Arial" w:cs="Arial"/>
              <w:b/>
              <w:color w:val="78787B"/>
            </w:rPr>
            <w:fldChar w:fldCharType="end"/>
          </w:r>
          <w:r w:rsidRPr="00B310EB">
            <w:rPr>
              <w:rFonts w:ascii="Arial" w:hAnsi="Arial" w:cs="Arial"/>
              <w:b/>
              <w:color w:val="78787B"/>
            </w:rPr>
            <w:t xml:space="preserve"> of </w:t>
          </w:r>
          <w:r w:rsidR="005728ED" w:rsidRPr="00B310EB">
            <w:rPr>
              <w:rFonts w:ascii="Arial" w:hAnsi="Arial" w:cs="Arial"/>
              <w:b/>
              <w:color w:val="78787B"/>
            </w:rPr>
            <w:fldChar w:fldCharType="begin"/>
          </w:r>
          <w:r w:rsidRPr="00B310EB">
            <w:rPr>
              <w:rFonts w:ascii="Arial" w:hAnsi="Arial" w:cs="Arial"/>
              <w:b/>
              <w:color w:val="78787B"/>
            </w:rPr>
            <w:instrText xml:space="preserve"> NUMPAGES </w:instrText>
          </w:r>
          <w:r w:rsidR="005728ED" w:rsidRPr="00B310EB">
            <w:rPr>
              <w:rFonts w:ascii="Arial" w:hAnsi="Arial" w:cs="Arial"/>
              <w:b/>
              <w:color w:val="78787B"/>
            </w:rPr>
            <w:fldChar w:fldCharType="separate"/>
          </w:r>
          <w:r w:rsidR="005564A4">
            <w:rPr>
              <w:rFonts w:ascii="Arial" w:hAnsi="Arial" w:cs="Arial"/>
              <w:b/>
              <w:noProof/>
              <w:color w:val="78787B"/>
            </w:rPr>
            <w:t>2</w:t>
          </w:r>
          <w:r w:rsidR="005728ED" w:rsidRPr="00B310EB">
            <w:rPr>
              <w:rFonts w:ascii="Arial" w:hAnsi="Arial" w:cs="Arial"/>
              <w:b/>
              <w:color w:val="78787B"/>
            </w:rPr>
            <w:fldChar w:fldCharType="end"/>
          </w:r>
        </w:p>
      </w:tc>
    </w:tr>
  </w:tbl>
  <w:p w:rsidR="00C7550A" w:rsidRPr="002057F3" w:rsidRDefault="00C7550A" w:rsidP="002057F3">
    <w:pPr>
      <w:pStyle w:val="a7"/>
      <w:rPr>
        <w:lang w:eastAsia="zh-CN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64A4" w:rsidRDefault="005564A4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D18C2" w:rsidRDefault="005D18C2">
      <w:r>
        <w:separator/>
      </w:r>
    </w:p>
  </w:footnote>
  <w:footnote w:type="continuationSeparator" w:id="0">
    <w:p w:rsidR="005D18C2" w:rsidRDefault="005D18C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64A4" w:rsidRDefault="005564A4">
    <w:pPr>
      <w:pStyle w:val="a6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0950" w:rsidRDefault="00C130CB" w:rsidP="00AC18E5">
    <w:pPr>
      <w:pStyle w:val="CoverpageTitle"/>
      <w:pBdr>
        <w:bottom w:val="single" w:sz="6" w:space="1" w:color="auto"/>
      </w:pBdr>
      <w:jc w:val="center"/>
      <w:rPr>
        <w:rFonts w:ascii="微软雅黑" w:eastAsia="微软雅黑" w:hAnsi="微软雅黑" w:cs="宋体"/>
        <w:color w:val="40637A"/>
        <w:sz w:val="28"/>
        <w:szCs w:val="36"/>
        <w:lang w:eastAsia="zh-CN"/>
      </w:rPr>
    </w:pPr>
    <w:r>
      <w:rPr>
        <w:rFonts w:ascii="微软雅黑" w:eastAsia="微软雅黑" w:hAnsi="微软雅黑" w:cs="宋体" w:hint="eastAsia"/>
        <w:noProof/>
        <w:color w:val="40637A"/>
        <w:sz w:val="28"/>
        <w:szCs w:val="36"/>
        <w:lang w:eastAsia="zh-CN"/>
      </w:rPr>
      <w:drawing>
        <wp:anchor distT="0" distB="0" distL="114300" distR="114300" simplePos="0" relativeHeight="251657728" behindDoc="0" locked="0" layoutInCell="1" allowOverlap="0">
          <wp:simplePos x="0" y="0"/>
          <wp:positionH relativeFrom="column">
            <wp:posOffset>4667885</wp:posOffset>
          </wp:positionH>
          <wp:positionV relativeFrom="paragraph">
            <wp:posOffset>25400</wp:posOffset>
          </wp:positionV>
          <wp:extent cx="734695" cy="381635"/>
          <wp:effectExtent l="19050" t="0" r="8255" b="0"/>
          <wp:wrapNone/>
          <wp:docPr id="7" name="图片 3" descr="说明: 0222国睿信维1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3" descr="说明: 0222国睿信维12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8758" t="41153" r="58734" b="37804"/>
                  <a:stretch>
                    <a:fillRect/>
                  </a:stretch>
                </pic:blipFill>
                <pic:spPr bwMode="auto">
                  <a:xfrm>
                    <a:off x="0" y="0"/>
                    <a:ext cx="734695" cy="38163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3010C1">
      <w:rPr>
        <w:rFonts w:ascii="微软雅黑" w:eastAsia="微软雅黑" w:hAnsi="微软雅黑" w:cs="宋体" w:hint="eastAsia"/>
        <w:noProof/>
        <w:color w:val="40637A"/>
        <w:sz w:val="28"/>
        <w:szCs w:val="36"/>
        <w:lang w:eastAsia="zh-CN"/>
      </w:rPr>
      <w:t>149厂</w:t>
    </w:r>
    <w:r w:rsidR="00F40DA6">
      <w:rPr>
        <w:rFonts w:ascii="微软雅黑" w:eastAsia="微软雅黑" w:hAnsi="微软雅黑" w:cs="宋体" w:hint="eastAsia"/>
        <w:noProof/>
        <w:color w:val="40637A"/>
        <w:sz w:val="28"/>
        <w:szCs w:val="36"/>
        <w:lang w:eastAsia="zh-CN"/>
      </w:rPr>
      <w:t>三维工艺协同管理平台项目</w:t>
    </w:r>
  </w:p>
  <w:p w:rsidR="00DD0950" w:rsidRPr="006A075D" w:rsidRDefault="00DD0950" w:rsidP="00AC18E5">
    <w:pPr>
      <w:pStyle w:val="CoverpageTitle"/>
      <w:pBdr>
        <w:bottom w:val="single" w:sz="6" w:space="1" w:color="auto"/>
      </w:pBdr>
      <w:jc w:val="center"/>
      <w:rPr>
        <w:rFonts w:ascii="微软雅黑" w:eastAsia="微软雅黑" w:hAnsi="微软雅黑" w:cs="宋体"/>
        <w:color w:val="40637A"/>
        <w:sz w:val="28"/>
        <w:szCs w:val="36"/>
        <w:lang w:eastAsia="zh-CN"/>
      </w:rPr>
    </w:pPr>
    <w:r>
      <w:rPr>
        <w:rFonts w:ascii="微软雅黑" w:eastAsia="微软雅黑" w:hAnsi="微软雅黑" w:cs="宋体" w:hint="eastAsia"/>
        <w:color w:val="40637A"/>
        <w:sz w:val="28"/>
        <w:szCs w:val="36"/>
        <w:lang w:eastAsia="zh-CN"/>
      </w:rPr>
      <w:t>业务访谈纪要</w:t>
    </w:r>
    <w:r>
      <w:rPr>
        <w:rFonts w:ascii="Arial Unicode MS" w:eastAsia="Arial Unicode MS" w:hAnsi="Arial Unicode MS" w:cs="Arial Unicode MS" w:hint="eastAsia"/>
        <w:i/>
        <w:color w:val="40637A"/>
        <w:sz w:val="28"/>
        <w:szCs w:val="36"/>
        <w:lang w:eastAsia="zh-CN"/>
      </w:rPr>
      <w:t>Business Interview Record</w:t>
    </w:r>
  </w:p>
  <w:p w:rsidR="00C7550A" w:rsidRDefault="00C7550A" w:rsidP="00DD0950">
    <w:pPr>
      <w:pStyle w:val="a6"/>
      <w:ind w:leftChars="-315" w:left="-58" w:hangingChars="283" w:hanging="509"/>
      <w:rPr>
        <w:lang w:eastAsia="zh-CN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64A4" w:rsidRDefault="005564A4">
    <w:pPr>
      <w:pStyle w:val="a6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D1B1F"/>
    <w:multiLevelType w:val="hybridMultilevel"/>
    <w:tmpl w:val="39A84B62"/>
    <w:lvl w:ilvl="0" w:tplc="04090011">
      <w:start w:val="1"/>
      <w:numFmt w:val="decimal"/>
      <w:lvlText w:val="%1)"/>
      <w:lvlJc w:val="left"/>
      <w:pPr>
        <w:ind w:left="737" w:hanging="420"/>
      </w:pPr>
    </w:lvl>
    <w:lvl w:ilvl="1" w:tplc="04090019" w:tentative="1">
      <w:start w:val="1"/>
      <w:numFmt w:val="lowerLetter"/>
      <w:lvlText w:val="%2)"/>
      <w:lvlJc w:val="left"/>
      <w:pPr>
        <w:ind w:left="1157" w:hanging="420"/>
      </w:pPr>
    </w:lvl>
    <w:lvl w:ilvl="2" w:tplc="0409001B" w:tentative="1">
      <w:start w:val="1"/>
      <w:numFmt w:val="lowerRoman"/>
      <w:lvlText w:val="%3."/>
      <w:lvlJc w:val="right"/>
      <w:pPr>
        <w:ind w:left="1577" w:hanging="420"/>
      </w:pPr>
    </w:lvl>
    <w:lvl w:ilvl="3" w:tplc="0409000F" w:tentative="1">
      <w:start w:val="1"/>
      <w:numFmt w:val="decimal"/>
      <w:lvlText w:val="%4."/>
      <w:lvlJc w:val="left"/>
      <w:pPr>
        <w:ind w:left="1997" w:hanging="420"/>
      </w:pPr>
    </w:lvl>
    <w:lvl w:ilvl="4" w:tplc="04090019" w:tentative="1">
      <w:start w:val="1"/>
      <w:numFmt w:val="lowerLetter"/>
      <w:lvlText w:val="%5)"/>
      <w:lvlJc w:val="left"/>
      <w:pPr>
        <w:ind w:left="2417" w:hanging="420"/>
      </w:pPr>
    </w:lvl>
    <w:lvl w:ilvl="5" w:tplc="0409001B" w:tentative="1">
      <w:start w:val="1"/>
      <w:numFmt w:val="lowerRoman"/>
      <w:lvlText w:val="%6."/>
      <w:lvlJc w:val="right"/>
      <w:pPr>
        <w:ind w:left="2837" w:hanging="420"/>
      </w:pPr>
    </w:lvl>
    <w:lvl w:ilvl="6" w:tplc="0409000F" w:tentative="1">
      <w:start w:val="1"/>
      <w:numFmt w:val="decimal"/>
      <w:lvlText w:val="%7."/>
      <w:lvlJc w:val="left"/>
      <w:pPr>
        <w:ind w:left="3257" w:hanging="420"/>
      </w:pPr>
    </w:lvl>
    <w:lvl w:ilvl="7" w:tplc="04090019" w:tentative="1">
      <w:start w:val="1"/>
      <w:numFmt w:val="lowerLetter"/>
      <w:lvlText w:val="%8)"/>
      <w:lvlJc w:val="left"/>
      <w:pPr>
        <w:ind w:left="3677" w:hanging="420"/>
      </w:pPr>
    </w:lvl>
    <w:lvl w:ilvl="8" w:tplc="0409001B" w:tentative="1">
      <w:start w:val="1"/>
      <w:numFmt w:val="lowerRoman"/>
      <w:lvlText w:val="%9."/>
      <w:lvlJc w:val="right"/>
      <w:pPr>
        <w:ind w:left="4097" w:hanging="420"/>
      </w:pPr>
    </w:lvl>
  </w:abstractNum>
  <w:abstractNum w:abstractNumId="1">
    <w:nsid w:val="05751BA5"/>
    <w:multiLevelType w:val="hybridMultilevel"/>
    <w:tmpl w:val="4E380A2C"/>
    <w:lvl w:ilvl="0" w:tplc="92CADC22">
      <w:start w:val="1"/>
      <w:numFmt w:val="decimal"/>
      <w:lvlText w:val="%1)"/>
      <w:lvlJc w:val="left"/>
      <w:pPr>
        <w:ind w:left="420" w:hanging="420"/>
      </w:pPr>
      <w:rPr>
        <w:rFonts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177F0BCF"/>
    <w:multiLevelType w:val="singleLevel"/>
    <w:tmpl w:val="1324CDD0"/>
    <w:lvl w:ilvl="0">
      <w:start w:val="1"/>
      <w:numFmt w:val="bullet"/>
      <w:pStyle w:val="Heading1-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1905080B"/>
    <w:multiLevelType w:val="hybridMultilevel"/>
    <w:tmpl w:val="9E9AE64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59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1E1E19A7"/>
    <w:multiLevelType w:val="hybridMultilevel"/>
    <w:tmpl w:val="84E25C0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43A0A51"/>
    <w:multiLevelType w:val="hybridMultilevel"/>
    <w:tmpl w:val="F50A02AA"/>
    <w:lvl w:ilvl="0" w:tplc="04090011">
      <w:start w:val="1"/>
      <w:numFmt w:val="decimal"/>
      <w:lvlText w:val="%1)"/>
      <w:lvlJc w:val="left"/>
      <w:pPr>
        <w:ind w:left="737" w:hanging="420"/>
      </w:pPr>
    </w:lvl>
    <w:lvl w:ilvl="1" w:tplc="04090019" w:tentative="1">
      <w:start w:val="1"/>
      <w:numFmt w:val="lowerLetter"/>
      <w:lvlText w:val="%2)"/>
      <w:lvlJc w:val="left"/>
      <w:pPr>
        <w:ind w:left="1157" w:hanging="420"/>
      </w:pPr>
    </w:lvl>
    <w:lvl w:ilvl="2" w:tplc="0409001B" w:tentative="1">
      <w:start w:val="1"/>
      <w:numFmt w:val="lowerRoman"/>
      <w:lvlText w:val="%3."/>
      <w:lvlJc w:val="right"/>
      <w:pPr>
        <w:ind w:left="1577" w:hanging="420"/>
      </w:pPr>
    </w:lvl>
    <w:lvl w:ilvl="3" w:tplc="0409000F" w:tentative="1">
      <w:start w:val="1"/>
      <w:numFmt w:val="decimal"/>
      <w:lvlText w:val="%4."/>
      <w:lvlJc w:val="left"/>
      <w:pPr>
        <w:ind w:left="1997" w:hanging="420"/>
      </w:pPr>
    </w:lvl>
    <w:lvl w:ilvl="4" w:tplc="04090019" w:tentative="1">
      <w:start w:val="1"/>
      <w:numFmt w:val="lowerLetter"/>
      <w:lvlText w:val="%5)"/>
      <w:lvlJc w:val="left"/>
      <w:pPr>
        <w:ind w:left="2417" w:hanging="420"/>
      </w:pPr>
    </w:lvl>
    <w:lvl w:ilvl="5" w:tplc="0409001B" w:tentative="1">
      <w:start w:val="1"/>
      <w:numFmt w:val="lowerRoman"/>
      <w:lvlText w:val="%6."/>
      <w:lvlJc w:val="right"/>
      <w:pPr>
        <w:ind w:left="2837" w:hanging="420"/>
      </w:pPr>
    </w:lvl>
    <w:lvl w:ilvl="6" w:tplc="0409000F" w:tentative="1">
      <w:start w:val="1"/>
      <w:numFmt w:val="decimal"/>
      <w:lvlText w:val="%7."/>
      <w:lvlJc w:val="left"/>
      <w:pPr>
        <w:ind w:left="3257" w:hanging="420"/>
      </w:pPr>
    </w:lvl>
    <w:lvl w:ilvl="7" w:tplc="04090019" w:tentative="1">
      <w:start w:val="1"/>
      <w:numFmt w:val="lowerLetter"/>
      <w:lvlText w:val="%8)"/>
      <w:lvlJc w:val="left"/>
      <w:pPr>
        <w:ind w:left="3677" w:hanging="420"/>
      </w:pPr>
    </w:lvl>
    <w:lvl w:ilvl="8" w:tplc="0409001B" w:tentative="1">
      <w:start w:val="1"/>
      <w:numFmt w:val="lowerRoman"/>
      <w:lvlText w:val="%9."/>
      <w:lvlJc w:val="right"/>
      <w:pPr>
        <w:ind w:left="4097" w:hanging="420"/>
      </w:pPr>
    </w:lvl>
  </w:abstractNum>
  <w:abstractNum w:abstractNumId="6">
    <w:nsid w:val="295E37F4"/>
    <w:multiLevelType w:val="hybridMultilevel"/>
    <w:tmpl w:val="73F6043C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2B8973AF"/>
    <w:multiLevelType w:val="hybridMultilevel"/>
    <w:tmpl w:val="8904D0A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3B0038CC"/>
    <w:multiLevelType w:val="hybridMultilevel"/>
    <w:tmpl w:val="6A8629D0"/>
    <w:lvl w:ilvl="0" w:tplc="04090011">
      <w:start w:val="1"/>
      <w:numFmt w:val="decimal"/>
      <w:lvlText w:val="%1)"/>
      <w:lvlJc w:val="left"/>
      <w:pPr>
        <w:ind w:left="879" w:hanging="420"/>
      </w:pPr>
    </w:lvl>
    <w:lvl w:ilvl="1" w:tplc="04090019" w:tentative="1">
      <w:start w:val="1"/>
      <w:numFmt w:val="lowerLetter"/>
      <w:lvlText w:val="%2)"/>
      <w:lvlJc w:val="left"/>
      <w:pPr>
        <w:ind w:left="1299" w:hanging="420"/>
      </w:pPr>
    </w:lvl>
    <w:lvl w:ilvl="2" w:tplc="0409001B">
      <w:start w:val="1"/>
      <w:numFmt w:val="lowerRoman"/>
      <w:lvlText w:val="%3."/>
      <w:lvlJc w:val="right"/>
      <w:pPr>
        <w:ind w:left="1719" w:hanging="420"/>
      </w:pPr>
    </w:lvl>
    <w:lvl w:ilvl="3" w:tplc="0409000F" w:tentative="1">
      <w:start w:val="1"/>
      <w:numFmt w:val="decimal"/>
      <w:lvlText w:val="%4."/>
      <w:lvlJc w:val="left"/>
      <w:pPr>
        <w:ind w:left="2139" w:hanging="420"/>
      </w:pPr>
    </w:lvl>
    <w:lvl w:ilvl="4" w:tplc="04090019" w:tentative="1">
      <w:start w:val="1"/>
      <w:numFmt w:val="lowerLetter"/>
      <w:lvlText w:val="%5)"/>
      <w:lvlJc w:val="left"/>
      <w:pPr>
        <w:ind w:left="2559" w:hanging="420"/>
      </w:pPr>
    </w:lvl>
    <w:lvl w:ilvl="5" w:tplc="0409001B" w:tentative="1">
      <w:start w:val="1"/>
      <w:numFmt w:val="lowerRoman"/>
      <w:lvlText w:val="%6."/>
      <w:lvlJc w:val="right"/>
      <w:pPr>
        <w:ind w:left="2979" w:hanging="420"/>
      </w:pPr>
    </w:lvl>
    <w:lvl w:ilvl="6" w:tplc="0409000F" w:tentative="1">
      <w:start w:val="1"/>
      <w:numFmt w:val="decimal"/>
      <w:lvlText w:val="%7."/>
      <w:lvlJc w:val="left"/>
      <w:pPr>
        <w:ind w:left="3399" w:hanging="420"/>
      </w:pPr>
    </w:lvl>
    <w:lvl w:ilvl="7" w:tplc="04090019" w:tentative="1">
      <w:start w:val="1"/>
      <w:numFmt w:val="lowerLetter"/>
      <w:lvlText w:val="%8)"/>
      <w:lvlJc w:val="left"/>
      <w:pPr>
        <w:ind w:left="3819" w:hanging="420"/>
      </w:pPr>
    </w:lvl>
    <w:lvl w:ilvl="8" w:tplc="0409001B" w:tentative="1">
      <w:start w:val="1"/>
      <w:numFmt w:val="lowerRoman"/>
      <w:lvlText w:val="%9."/>
      <w:lvlJc w:val="right"/>
      <w:pPr>
        <w:ind w:left="4239" w:hanging="420"/>
      </w:pPr>
    </w:lvl>
  </w:abstractNum>
  <w:abstractNum w:abstractNumId="9">
    <w:nsid w:val="3D6F0AF5"/>
    <w:multiLevelType w:val="hybridMultilevel"/>
    <w:tmpl w:val="1D34AE38"/>
    <w:lvl w:ilvl="0" w:tplc="04090019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426D0B26"/>
    <w:multiLevelType w:val="hybridMultilevel"/>
    <w:tmpl w:val="CEC298D2"/>
    <w:lvl w:ilvl="0" w:tplc="04090011">
      <w:start w:val="1"/>
      <w:numFmt w:val="decimal"/>
      <w:lvlText w:val="%1)"/>
      <w:lvlJc w:val="left"/>
      <w:pPr>
        <w:ind w:left="735" w:hanging="420"/>
      </w:pPr>
    </w:lvl>
    <w:lvl w:ilvl="1" w:tplc="04090019" w:tentative="1">
      <w:start w:val="1"/>
      <w:numFmt w:val="lowerLetter"/>
      <w:lvlText w:val="%2)"/>
      <w:lvlJc w:val="left"/>
      <w:pPr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11">
    <w:nsid w:val="43FB394E"/>
    <w:multiLevelType w:val="hybridMultilevel"/>
    <w:tmpl w:val="4E380A2C"/>
    <w:lvl w:ilvl="0" w:tplc="92CADC22">
      <w:start w:val="1"/>
      <w:numFmt w:val="decimal"/>
      <w:lvlText w:val="%1)"/>
      <w:lvlJc w:val="left"/>
      <w:pPr>
        <w:ind w:left="737" w:hanging="420"/>
      </w:pPr>
      <w:rPr>
        <w:rFonts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15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7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7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7" w:hanging="420"/>
      </w:pPr>
      <w:rPr>
        <w:rFonts w:ascii="Wingdings" w:hAnsi="Wingdings" w:hint="default"/>
      </w:rPr>
    </w:lvl>
  </w:abstractNum>
  <w:abstractNum w:abstractNumId="12">
    <w:nsid w:val="477766EB"/>
    <w:multiLevelType w:val="hybridMultilevel"/>
    <w:tmpl w:val="42CE242C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477D4FC2"/>
    <w:multiLevelType w:val="hybridMultilevel"/>
    <w:tmpl w:val="0D86355A"/>
    <w:lvl w:ilvl="0" w:tplc="04090011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>
    <w:nsid w:val="4F4E37BE"/>
    <w:multiLevelType w:val="hybridMultilevel"/>
    <w:tmpl w:val="64163F9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54EB7D1C"/>
    <w:multiLevelType w:val="multilevel"/>
    <w:tmpl w:val="9D1018A8"/>
    <w:lvl w:ilvl="0">
      <w:start w:val="1"/>
      <w:numFmt w:val="decimal"/>
      <w:pStyle w:val="1"/>
      <w:lvlText w:val="%1."/>
      <w:lvlJc w:val="left"/>
      <w:pPr>
        <w:tabs>
          <w:tab w:val="num" w:pos="454"/>
        </w:tabs>
        <w:ind w:left="454" w:hanging="454"/>
      </w:pPr>
      <w:rPr>
        <w:rFonts w:ascii="Arial" w:eastAsia="PMingLiU" w:hAnsi="Arial" w:hint="default"/>
        <w:b/>
        <w:i w:val="0"/>
        <w:sz w:val="36"/>
      </w:rPr>
    </w:lvl>
    <w:lvl w:ilvl="1">
      <w:start w:val="1"/>
      <w:numFmt w:val="decimal"/>
      <w:pStyle w:val="2"/>
      <w:lvlText w:val="%1.%2"/>
      <w:lvlJc w:val="left"/>
      <w:pPr>
        <w:tabs>
          <w:tab w:val="num" w:pos="1021"/>
        </w:tabs>
        <w:ind w:left="1021" w:hanging="851"/>
      </w:pPr>
      <w:rPr>
        <w:rFonts w:ascii="Arial" w:eastAsia="PMingLiU" w:hAnsi="Arial" w:hint="default"/>
        <w:b/>
        <w:i w:val="0"/>
        <w:sz w:val="28"/>
      </w:rPr>
    </w:lvl>
    <w:lvl w:ilvl="2">
      <w:start w:val="1"/>
      <w:numFmt w:val="decimal"/>
      <w:pStyle w:val="3"/>
      <w:lvlText w:val="%1.%2.%3"/>
      <w:lvlJc w:val="left"/>
      <w:pPr>
        <w:tabs>
          <w:tab w:val="num" w:pos="1928"/>
        </w:tabs>
        <w:ind w:left="1928" w:hanging="1361"/>
      </w:pPr>
      <w:rPr>
        <w:rFonts w:ascii="Arial" w:eastAsia="PMingLiU" w:hAnsi="Arial" w:hint="default"/>
        <w:b w:val="0"/>
        <w:i w:val="0"/>
        <w:sz w:val="24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2552"/>
        </w:tabs>
        <w:ind w:left="2552" w:hanging="1588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4593"/>
        </w:tabs>
        <w:ind w:left="4593" w:hanging="2552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6">
    <w:nsid w:val="5AD97EC7"/>
    <w:multiLevelType w:val="hybridMultilevel"/>
    <w:tmpl w:val="5F8A9490"/>
    <w:lvl w:ilvl="0" w:tplc="1B2A76AE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>
    <w:nsid w:val="5B1A4F8C"/>
    <w:multiLevelType w:val="hybridMultilevel"/>
    <w:tmpl w:val="EB9C64D6"/>
    <w:lvl w:ilvl="0" w:tplc="DEFCF4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E876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18A4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E24F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883A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C891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0297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0C19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A8B3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>
    <w:nsid w:val="5EFB1E91"/>
    <w:multiLevelType w:val="hybridMultilevel"/>
    <w:tmpl w:val="D3481124"/>
    <w:lvl w:ilvl="0" w:tplc="04090011">
      <w:start w:val="1"/>
      <w:numFmt w:val="decimal"/>
      <w:lvlText w:val="%1)"/>
      <w:lvlJc w:val="left"/>
      <w:pPr>
        <w:ind w:left="879" w:hanging="420"/>
      </w:pPr>
      <w:rPr>
        <w:rFonts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29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9" w:hanging="420"/>
      </w:pPr>
      <w:rPr>
        <w:rFonts w:ascii="Wingdings" w:hAnsi="Wingdings" w:hint="default"/>
      </w:rPr>
    </w:lvl>
  </w:abstractNum>
  <w:abstractNum w:abstractNumId="19">
    <w:nsid w:val="619F4AD0"/>
    <w:multiLevelType w:val="hybridMultilevel"/>
    <w:tmpl w:val="C6D466CC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716D2D44"/>
    <w:multiLevelType w:val="hybridMultilevel"/>
    <w:tmpl w:val="8190F1C2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>
    <w:nsid w:val="72CE24DD"/>
    <w:multiLevelType w:val="hybridMultilevel"/>
    <w:tmpl w:val="9EF258F2"/>
    <w:lvl w:ilvl="0" w:tplc="04090011">
      <w:start w:val="1"/>
      <w:numFmt w:val="decimal"/>
      <w:lvlText w:val="%1)"/>
      <w:lvlJc w:val="left"/>
      <w:pPr>
        <w:ind w:left="737" w:hanging="420"/>
      </w:pPr>
    </w:lvl>
    <w:lvl w:ilvl="1" w:tplc="04090019" w:tentative="1">
      <w:start w:val="1"/>
      <w:numFmt w:val="lowerLetter"/>
      <w:lvlText w:val="%2)"/>
      <w:lvlJc w:val="left"/>
      <w:pPr>
        <w:ind w:left="1157" w:hanging="420"/>
      </w:pPr>
    </w:lvl>
    <w:lvl w:ilvl="2" w:tplc="0409001B" w:tentative="1">
      <w:start w:val="1"/>
      <w:numFmt w:val="lowerRoman"/>
      <w:lvlText w:val="%3."/>
      <w:lvlJc w:val="right"/>
      <w:pPr>
        <w:ind w:left="1577" w:hanging="420"/>
      </w:pPr>
    </w:lvl>
    <w:lvl w:ilvl="3" w:tplc="0409000F" w:tentative="1">
      <w:start w:val="1"/>
      <w:numFmt w:val="decimal"/>
      <w:lvlText w:val="%4."/>
      <w:lvlJc w:val="left"/>
      <w:pPr>
        <w:ind w:left="1997" w:hanging="420"/>
      </w:pPr>
    </w:lvl>
    <w:lvl w:ilvl="4" w:tplc="04090019" w:tentative="1">
      <w:start w:val="1"/>
      <w:numFmt w:val="lowerLetter"/>
      <w:lvlText w:val="%5)"/>
      <w:lvlJc w:val="left"/>
      <w:pPr>
        <w:ind w:left="2417" w:hanging="420"/>
      </w:pPr>
    </w:lvl>
    <w:lvl w:ilvl="5" w:tplc="0409001B" w:tentative="1">
      <w:start w:val="1"/>
      <w:numFmt w:val="lowerRoman"/>
      <w:lvlText w:val="%6."/>
      <w:lvlJc w:val="right"/>
      <w:pPr>
        <w:ind w:left="2837" w:hanging="420"/>
      </w:pPr>
    </w:lvl>
    <w:lvl w:ilvl="6" w:tplc="0409000F" w:tentative="1">
      <w:start w:val="1"/>
      <w:numFmt w:val="decimal"/>
      <w:lvlText w:val="%7."/>
      <w:lvlJc w:val="left"/>
      <w:pPr>
        <w:ind w:left="3257" w:hanging="420"/>
      </w:pPr>
    </w:lvl>
    <w:lvl w:ilvl="7" w:tplc="04090019" w:tentative="1">
      <w:start w:val="1"/>
      <w:numFmt w:val="lowerLetter"/>
      <w:lvlText w:val="%8)"/>
      <w:lvlJc w:val="left"/>
      <w:pPr>
        <w:ind w:left="3677" w:hanging="420"/>
      </w:pPr>
    </w:lvl>
    <w:lvl w:ilvl="8" w:tplc="0409001B" w:tentative="1">
      <w:start w:val="1"/>
      <w:numFmt w:val="lowerRoman"/>
      <w:lvlText w:val="%9."/>
      <w:lvlJc w:val="right"/>
      <w:pPr>
        <w:ind w:left="4097" w:hanging="420"/>
      </w:pPr>
    </w:lvl>
  </w:abstractNum>
  <w:abstractNum w:abstractNumId="22">
    <w:nsid w:val="75EF2507"/>
    <w:multiLevelType w:val="hybridMultilevel"/>
    <w:tmpl w:val="8CE262BC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>
    <w:nsid w:val="785D6A83"/>
    <w:multiLevelType w:val="hybridMultilevel"/>
    <w:tmpl w:val="0694AD9E"/>
    <w:lvl w:ilvl="0" w:tplc="04090001">
      <w:start w:val="1"/>
      <w:numFmt w:val="bullet"/>
      <w:lvlText w:val=""/>
      <w:lvlJc w:val="left"/>
      <w:pPr>
        <w:ind w:left="87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9" w:hanging="420"/>
      </w:pPr>
      <w:rPr>
        <w:rFonts w:ascii="Wingdings" w:hAnsi="Wingdings" w:hint="default"/>
      </w:rPr>
    </w:lvl>
  </w:abstractNum>
  <w:abstractNum w:abstractNumId="24">
    <w:nsid w:val="79F62DE9"/>
    <w:multiLevelType w:val="hybridMultilevel"/>
    <w:tmpl w:val="12C45008"/>
    <w:lvl w:ilvl="0" w:tplc="04090011">
      <w:start w:val="1"/>
      <w:numFmt w:val="decimal"/>
      <w:lvlText w:val="%1)"/>
      <w:lvlJc w:val="left"/>
      <w:pPr>
        <w:ind w:left="737" w:hanging="420"/>
      </w:pPr>
    </w:lvl>
    <w:lvl w:ilvl="1" w:tplc="04090019" w:tentative="1">
      <w:start w:val="1"/>
      <w:numFmt w:val="lowerLetter"/>
      <w:lvlText w:val="%2)"/>
      <w:lvlJc w:val="left"/>
      <w:pPr>
        <w:ind w:left="1157" w:hanging="420"/>
      </w:pPr>
    </w:lvl>
    <w:lvl w:ilvl="2" w:tplc="0409001B" w:tentative="1">
      <w:start w:val="1"/>
      <w:numFmt w:val="lowerRoman"/>
      <w:lvlText w:val="%3."/>
      <w:lvlJc w:val="right"/>
      <w:pPr>
        <w:ind w:left="1577" w:hanging="420"/>
      </w:pPr>
    </w:lvl>
    <w:lvl w:ilvl="3" w:tplc="0409000F" w:tentative="1">
      <w:start w:val="1"/>
      <w:numFmt w:val="decimal"/>
      <w:lvlText w:val="%4."/>
      <w:lvlJc w:val="left"/>
      <w:pPr>
        <w:ind w:left="1997" w:hanging="420"/>
      </w:pPr>
    </w:lvl>
    <w:lvl w:ilvl="4" w:tplc="04090019" w:tentative="1">
      <w:start w:val="1"/>
      <w:numFmt w:val="lowerLetter"/>
      <w:lvlText w:val="%5)"/>
      <w:lvlJc w:val="left"/>
      <w:pPr>
        <w:ind w:left="2417" w:hanging="420"/>
      </w:pPr>
    </w:lvl>
    <w:lvl w:ilvl="5" w:tplc="0409001B" w:tentative="1">
      <w:start w:val="1"/>
      <w:numFmt w:val="lowerRoman"/>
      <w:lvlText w:val="%6."/>
      <w:lvlJc w:val="right"/>
      <w:pPr>
        <w:ind w:left="2837" w:hanging="420"/>
      </w:pPr>
    </w:lvl>
    <w:lvl w:ilvl="6" w:tplc="0409000F" w:tentative="1">
      <w:start w:val="1"/>
      <w:numFmt w:val="decimal"/>
      <w:lvlText w:val="%7."/>
      <w:lvlJc w:val="left"/>
      <w:pPr>
        <w:ind w:left="3257" w:hanging="420"/>
      </w:pPr>
    </w:lvl>
    <w:lvl w:ilvl="7" w:tplc="04090019" w:tentative="1">
      <w:start w:val="1"/>
      <w:numFmt w:val="lowerLetter"/>
      <w:lvlText w:val="%8)"/>
      <w:lvlJc w:val="left"/>
      <w:pPr>
        <w:ind w:left="3677" w:hanging="420"/>
      </w:pPr>
    </w:lvl>
    <w:lvl w:ilvl="8" w:tplc="0409001B" w:tentative="1">
      <w:start w:val="1"/>
      <w:numFmt w:val="lowerRoman"/>
      <w:lvlText w:val="%9."/>
      <w:lvlJc w:val="right"/>
      <w:pPr>
        <w:ind w:left="4097" w:hanging="420"/>
      </w:pPr>
    </w:lvl>
  </w:abstractNum>
  <w:num w:numId="1">
    <w:abstractNumId w:val="15"/>
  </w:num>
  <w:num w:numId="2">
    <w:abstractNumId w:val="2"/>
  </w:num>
  <w:num w:numId="3">
    <w:abstractNumId w:val="11"/>
  </w:num>
  <w:num w:numId="4">
    <w:abstractNumId w:val="19"/>
  </w:num>
  <w:num w:numId="5">
    <w:abstractNumId w:val="1"/>
  </w:num>
  <w:num w:numId="6">
    <w:abstractNumId w:val="14"/>
  </w:num>
  <w:num w:numId="7">
    <w:abstractNumId w:val="3"/>
  </w:num>
  <w:num w:numId="8">
    <w:abstractNumId w:val="4"/>
  </w:num>
  <w:num w:numId="9">
    <w:abstractNumId w:val="16"/>
  </w:num>
  <w:num w:numId="10">
    <w:abstractNumId w:val="6"/>
  </w:num>
  <w:num w:numId="11">
    <w:abstractNumId w:val="9"/>
  </w:num>
  <w:num w:numId="12">
    <w:abstractNumId w:val="22"/>
  </w:num>
  <w:num w:numId="13">
    <w:abstractNumId w:val="12"/>
  </w:num>
  <w:num w:numId="14">
    <w:abstractNumId w:val="13"/>
  </w:num>
  <w:num w:numId="15">
    <w:abstractNumId w:val="18"/>
  </w:num>
  <w:num w:numId="16">
    <w:abstractNumId w:val="8"/>
  </w:num>
  <w:num w:numId="17">
    <w:abstractNumId w:val="20"/>
  </w:num>
  <w:num w:numId="18">
    <w:abstractNumId w:val="7"/>
  </w:num>
  <w:num w:numId="19">
    <w:abstractNumId w:val="5"/>
  </w:num>
  <w:num w:numId="20">
    <w:abstractNumId w:val="24"/>
  </w:num>
  <w:num w:numId="21">
    <w:abstractNumId w:val="10"/>
  </w:num>
  <w:num w:numId="22">
    <w:abstractNumId w:val="17"/>
  </w:num>
  <w:num w:numId="23">
    <w:abstractNumId w:val="0"/>
  </w:num>
  <w:num w:numId="24">
    <w:abstractNumId w:val="21"/>
  </w:num>
  <w:num w:numId="25">
    <w:abstractNumId w:val="23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proofState w:spelling="clean"/>
  <w:attachedTemplate r:id="rId1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355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D6894"/>
    <w:rsid w:val="00000060"/>
    <w:rsid w:val="000016FB"/>
    <w:rsid w:val="00003039"/>
    <w:rsid w:val="0000334D"/>
    <w:rsid w:val="00004186"/>
    <w:rsid w:val="00005DCE"/>
    <w:rsid w:val="00006C4A"/>
    <w:rsid w:val="00007909"/>
    <w:rsid w:val="00011E5D"/>
    <w:rsid w:val="00013751"/>
    <w:rsid w:val="00015861"/>
    <w:rsid w:val="00015CD1"/>
    <w:rsid w:val="00017AA5"/>
    <w:rsid w:val="00022F05"/>
    <w:rsid w:val="00023881"/>
    <w:rsid w:val="00023AFE"/>
    <w:rsid w:val="00023B95"/>
    <w:rsid w:val="0002433E"/>
    <w:rsid w:val="00024450"/>
    <w:rsid w:val="0002530B"/>
    <w:rsid w:val="000263E6"/>
    <w:rsid w:val="000264F5"/>
    <w:rsid w:val="00031C20"/>
    <w:rsid w:val="00032AD4"/>
    <w:rsid w:val="000333FC"/>
    <w:rsid w:val="00033B87"/>
    <w:rsid w:val="00034AAA"/>
    <w:rsid w:val="00035130"/>
    <w:rsid w:val="000408B1"/>
    <w:rsid w:val="000435AF"/>
    <w:rsid w:val="00044A11"/>
    <w:rsid w:val="00044AF7"/>
    <w:rsid w:val="00044F26"/>
    <w:rsid w:val="000552B1"/>
    <w:rsid w:val="000552DE"/>
    <w:rsid w:val="00056547"/>
    <w:rsid w:val="00057882"/>
    <w:rsid w:val="0006106B"/>
    <w:rsid w:val="000636DF"/>
    <w:rsid w:val="00064544"/>
    <w:rsid w:val="00064EC3"/>
    <w:rsid w:val="00066FF7"/>
    <w:rsid w:val="000677A5"/>
    <w:rsid w:val="00067842"/>
    <w:rsid w:val="00070FFD"/>
    <w:rsid w:val="000731F7"/>
    <w:rsid w:val="00073654"/>
    <w:rsid w:val="00074BDA"/>
    <w:rsid w:val="00075680"/>
    <w:rsid w:val="00075DD7"/>
    <w:rsid w:val="00077E05"/>
    <w:rsid w:val="000804BA"/>
    <w:rsid w:val="000828EA"/>
    <w:rsid w:val="000828F3"/>
    <w:rsid w:val="000829E9"/>
    <w:rsid w:val="00082F46"/>
    <w:rsid w:val="00086BF9"/>
    <w:rsid w:val="0008733F"/>
    <w:rsid w:val="00090C2F"/>
    <w:rsid w:val="00091039"/>
    <w:rsid w:val="00091874"/>
    <w:rsid w:val="00091DC9"/>
    <w:rsid w:val="00092640"/>
    <w:rsid w:val="00094643"/>
    <w:rsid w:val="00094F23"/>
    <w:rsid w:val="00095F9A"/>
    <w:rsid w:val="000A1431"/>
    <w:rsid w:val="000A2BAB"/>
    <w:rsid w:val="000A3BA4"/>
    <w:rsid w:val="000A5971"/>
    <w:rsid w:val="000A664B"/>
    <w:rsid w:val="000A6E53"/>
    <w:rsid w:val="000A728F"/>
    <w:rsid w:val="000B0B87"/>
    <w:rsid w:val="000B1F65"/>
    <w:rsid w:val="000B7217"/>
    <w:rsid w:val="000B7994"/>
    <w:rsid w:val="000C17EA"/>
    <w:rsid w:val="000C2D96"/>
    <w:rsid w:val="000C36BF"/>
    <w:rsid w:val="000C5EEE"/>
    <w:rsid w:val="000C752B"/>
    <w:rsid w:val="000D1C53"/>
    <w:rsid w:val="000D2723"/>
    <w:rsid w:val="000D34DB"/>
    <w:rsid w:val="000D43D5"/>
    <w:rsid w:val="000D5705"/>
    <w:rsid w:val="000D5842"/>
    <w:rsid w:val="000D6A5C"/>
    <w:rsid w:val="000E1BDF"/>
    <w:rsid w:val="000E2DED"/>
    <w:rsid w:val="000E5F07"/>
    <w:rsid w:val="000E6374"/>
    <w:rsid w:val="000F6A7A"/>
    <w:rsid w:val="00100EEC"/>
    <w:rsid w:val="001012EB"/>
    <w:rsid w:val="001036E6"/>
    <w:rsid w:val="0010396C"/>
    <w:rsid w:val="0010461C"/>
    <w:rsid w:val="00104B32"/>
    <w:rsid w:val="001064D5"/>
    <w:rsid w:val="00107670"/>
    <w:rsid w:val="00110839"/>
    <w:rsid w:val="00110F8E"/>
    <w:rsid w:val="00111B80"/>
    <w:rsid w:val="00116B89"/>
    <w:rsid w:val="001172B2"/>
    <w:rsid w:val="0012436D"/>
    <w:rsid w:val="00125337"/>
    <w:rsid w:val="00126B57"/>
    <w:rsid w:val="001271C1"/>
    <w:rsid w:val="001276A7"/>
    <w:rsid w:val="00130EBE"/>
    <w:rsid w:val="0013158E"/>
    <w:rsid w:val="00132AC8"/>
    <w:rsid w:val="00133493"/>
    <w:rsid w:val="00135BEE"/>
    <w:rsid w:val="001365D5"/>
    <w:rsid w:val="00136E53"/>
    <w:rsid w:val="00145801"/>
    <w:rsid w:val="0015309D"/>
    <w:rsid w:val="001542D8"/>
    <w:rsid w:val="00154D06"/>
    <w:rsid w:val="00160E17"/>
    <w:rsid w:val="00161810"/>
    <w:rsid w:val="00162A79"/>
    <w:rsid w:val="00164014"/>
    <w:rsid w:val="001662D3"/>
    <w:rsid w:val="001732F6"/>
    <w:rsid w:val="00173A87"/>
    <w:rsid w:val="00173CE1"/>
    <w:rsid w:val="00174FEA"/>
    <w:rsid w:val="00180464"/>
    <w:rsid w:val="0018345B"/>
    <w:rsid w:val="001852A5"/>
    <w:rsid w:val="0019035C"/>
    <w:rsid w:val="00191E37"/>
    <w:rsid w:val="001922FE"/>
    <w:rsid w:val="00193897"/>
    <w:rsid w:val="00193BFE"/>
    <w:rsid w:val="001948DD"/>
    <w:rsid w:val="00195405"/>
    <w:rsid w:val="00196956"/>
    <w:rsid w:val="00196C42"/>
    <w:rsid w:val="00196E60"/>
    <w:rsid w:val="001A04B0"/>
    <w:rsid w:val="001A0AC4"/>
    <w:rsid w:val="001A0E6F"/>
    <w:rsid w:val="001A14AF"/>
    <w:rsid w:val="001A1BA2"/>
    <w:rsid w:val="001A1D76"/>
    <w:rsid w:val="001A2D3E"/>
    <w:rsid w:val="001A3911"/>
    <w:rsid w:val="001A41A4"/>
    <w:rsid w:val="001A4969"/>
    <w:rsid w:val="001A5974"/>
    <w:rsid w:val="001A682F"/>
    <w:rsid w:val="001A76A6"/>
    <w:rsid w:val="001B018A"/>
    <w:rsid w:val="001B0625"/>
    <w:rsid w:val="001B38DA"/>
    <w:rsid w:val="001C096B"/>
    <w:rsid w:val="001C25CE"/>
    <w:rsid w:val="001C35E1"/>
    <w:rsid w:val="001C6A94"/>
    <w:rsid w:val="001C7323"/>
    <w:rsid w:val="001C7FD1"/>
    <w:rsid w:val="001C7FFC"/>
    <w:rsid w:val="001D3497"/>
    <w:rsid w:val="001D456B"/>
    <w:rsid w:val="001D5F12"/>
    <w:rsid w:val="001D69A9"/>
    <w:rsid w:val="001D6BF9"/>
    <w:rsid w:val="001E0275"/>
    <w:rsid w:val="001E0376"/>
    <w:rsid w:val="001E13B1"/>
    <w:rsid w:val="001E1965"/>
    <w:rsid w:val="001E4735"/>
    <w:rsid w:val="001E4BBD"/>
    <w:rsid w:val="001E5523"/>
    <w:rsid w:val="001E6F59"/>
    <w:rsid w:val="001F2C87"/>
    <w:rsid w:val="001F3AE1"/>
    <w:rsid w:val="001F71C4"/>
    <w:rsid w:val="001F7BF8"/>
    <w:rsid w:val="00200753"/>
    <w:rsid w:val="002017D8"/>
    <w:rsid w:val="00201C75"/>
    <w:rsid w:val="00201F74"/>
    <w:rsid w:val="002057F3"/>
    <w:rsid w:val="002073E9"/>
    <w:rsid w:val="00207986"/>
    <w:rsid w:val="00210974"/>
    <w:rsid w:val="002119B6"/>
    <w:rsid w:val="0021362A"/>
    <w:rsid w:val="002137E8"/>
    <w:rsid w:val="00213820"/>
    <w:rsid w:val="00214114"/>
    <w:rsid w:val="00215B0A"/>
    <w:rsid w:val="002172E5"/>
    <w:rsid w:val="0022298D"/>
    <w:rsid w:val="002269A6"/>
    <w:rsid w:val="00230ADF"/>
    <w:rsid w:val="0023259E"/>
    <w:rsid w:val="00232E6F"/>
    <w:rsid w:val="0023315C"/>
    <w:rsid w:val="00234E7F"/>
    <w:rsid w:val="00235894"/>
    <w:rsid w:val="0023606C"/>
    <w:rsid w:val="00236E6D"/>
    <w:rsid w:val="00240397"/>
    <w:rsid w:val="00244123"/>
    <w:rsid w:val="0024623A"/>
    <w:rsid w:val="00246A44"/>
    <w:rsid w:val="00247DB1"/>
    <w:rsid w:val="00254700"/>
    <w:rsid w:val="00257F93"/>
    <w:rsid w:val="00260A20"/>
    <w:rsid w:val="002657BD"/>
    <w:rsid w:val="00270198"/>
    <w:rsid w:val="00271D57"/>
    <w:rsid w:val="00273352"/>
    <w:rsid w:val="00274C3E"/>
    <w:rsid w:val="00275E3A"/>
    <w:rsid w:val="00275F60"/>
    <w:rsid w:val="00277927"/>
    <w:rsid w:val="00281CB9"/>
    <w:rsid w:val="002835F5"/>
    <w:rsid w:val="0028364F"/>
    <w:rsid w:val="00284EF7"/>
    <w:rsid w:val="00285A5B"/>
    <w:rsid w:val="0028739B"/>
    <w:rsid w:val="0028751C"/>
    <w:rsid w:val="00290F3B"/>
    <w:rsid w:val="00293030"/>
    <w:rsid w:val="00294DB0"/>
    <w:rsid w:val="002958AE"/>
    <w:rsid w:val="00296776"/>
    <w:rsid w:val="002A0E26"/>
    <w:rsid w:val="002A64E9"/>
    <w:rsid w:val="002B20BE"/>
    <w:rsid w:val="002B2F4F"/>
    <w:rsid w:val="002B404A"/>
    <w:rsid w:val="002B5402"/>
    <w:rsid w:val="002B7604"/>
    <w:rsid w:val="002B7D6D"/>
    <w:rsid w:val="002C0CA0"/>
    <w:rsid w:val="002C183C"/>
    <w:rsid w:val="002C1F85"/>
    <w:rsid w:val="002C3D39"/>
    <w:rsid w:val="002C4320"/>
    <w:rsid w:val="002C4C3B"/>
    <w:rsid w:val="002C4D04"/>
    <w:rsid w:val="002C557F"/>
    <w:rsid w:val="002C5E07"/>
    <w:rsid w:val="002C614C"/>
    <w:rsid w:val="002C6278"/>
    <w:rsid w:val="002C62A7"/>
    <w:rsid w:val="002C772C"/>
    <w:rsid w:val="002C7D32"/>
    <w:rsid w:val="002D06D0"/>
    <w:rsid w:val="002D10FC"/>
    <w:rsid w:val="002D1E8A"/>
    <w:rsid w:val="002D5E62"/>
    <w:rsid w:val="002D5F4F"/>
    <w:rsid w:val="002E0B65"/>
    <w:rsid w:val="002E21A8"/>
    <w:rsid w:val="002E2EAB"/>
    <w:rsid w:val="002E3BE7"/>
    <w:rsid w:val="002E4071"/>
    <w:rsid w:val="002E46F5"/>
    <w:rsid w:val="002E6614"/>
    <w:rsid w:val="002E7488"/>
    <w:rsid w:val="002F02FD"/>
    <w:rsid w:val="002F0310"/>
    <w:rsid w:val="002F0683"/>
    <w:rsid w:val="002F17E2"/>
    <w:rsid w:val="002F184F"/>
    <w:rsid w:val="002F32C3"/>
    <w:rsid w:val="002F3F56"/>
    <w:rsid w:val="002F60D7"/>
    <w:rsid w:val="002F7E9A"/>
    <w:rsid w:val="003010C1"/>
    <w:rsid w:val="0030251C"/>
    <w:rsid w:val="0030406A"/>
    <w:rsid w:val="00304823"/>
    <w:rsid w:val="00307A94"/>
    <w:rsid w:val="00307FC9"/>
    <w:rsid w:val="00311F52"/>
    <w:rsid w:val="00317019"/>
    <w:rsid w:val="00320248"/>
    <w:rsid w:val="0032111A"/>
    <w:rsid w:val="00322A8E"/>
    <w:rsid w:val="00322BAF"/>
    <w:rsid w:val="00322DD9"/>
    <w:rsid w:val="00323AF3"/>
    <w:rsid w:val="00324D12"/>
    <w:rsid w:val="00325094"/>
    <w:rsid w:val="00325212"/>
    <w:rsid w:val="00325452"/>
    <w:rsid w:val="00330F59"/>
    <w:rsid w:val="003362D3"/>
    <w:rsid w:val="00343327"/>
    <w:rsid w:val="003445D4"/>
    <w:rsid w:val="00344BB5"/>
    <w:rsid w:val="003475D0"/>
    <w:rsid w:val="00354FA7"/>
    <w:rsid w:val="00361DA9"/>
    <w:rsid w:val="00365AA0"/>
    <w:rsid w:val="00366F95"/>
    <w:rsid w:val="003710DC"/>
    <w:rsid w:val="0037148A"/>
    <w:rsid w:val="0037235E"/>
    <w:rsid w:val="00372ACA"/>
    <w:rsid w:val="00375C23"/>
    <w:rsid w:val="00377707"/>
    <w:rsid w:val="003821F9"/>
    <w:rsid w:val="00387A42"/>
    <w:rsid w:val="00391439"/>
    <w:rsid w:val="00391D5C"/>
    <w:rsid w:val="003920D9"/>
    <w:rsid w:val="003928B9"/>
    <w:rsid w:val="00393795"/>
    <w:rsid w:val="0039386B"/>
    <w:rsid w:val="0039400F"/>
    <w:rsid w:val="00395AE7"/>
    <w:rsid w:val="003969CF"/>
    <w:rsid w:val="003A2FE2"/>
    <w:rsid w:val="003A4472"/>
    <w:rsid w:val="003A6A66"/>
    <w:rsid w:val="003B00EC"/>
    <w:rsid w:val="003B6DA3"/>
    <w:rsid w:val="003C07D8"/>
    <w:rsid w:val="003C1044"/>
    <w:rsid w:val="003C3066"/>
    <w:rsid w:val="003C63EB"/>
    <w:rsid w:val="003C72F0"/>
    <w:rsid w:val="003D06EE"/>
    <w:rsid w:val="003D15C8"/>
    <w:rsid w:val="003D206B"/>
    <w:rsid w:val="003D3382"/>
    <w:rsid w:val="003D3AA6"/>
    <w:rsid w:val="003D7778"/>
    <w:rsid w:val="003E00DD"/>
    <w:rsid w:val="003E0DCB"/>
    <w:rsid w:val="003E1B67"/>
    <w:rsid w:val="003E2793"/>
    <w:rsid w:val="003E56F7"/>
    <w:rsid w:val="003E7266"/>
    <w:rsid w:val="003F1E0B"/>
    <w:rsid w:val="003F2151"/>
    <w:rsid w:val="003F31C2"/>
    <w:rsid w:val="003F53B7"/>
    <w:rsid w:val="00401543"/>
    <w:rsid w:val="0040298D"/>
    <w:rsid w:val="00402CE1"/>
    <w:rsid w:val="00403705"/>
    <w:rsid w:val="004050F5"/>
    <w:rsid w:val="00405577"/>
    <w:rsid w:val="00405885"/>
    <w:rsid w:val="00405F21"/>
    <w:rsid w:val="00406BAE"/>
    <w:rsid w:val="00407294"/>
    <w:rsid w:val="00407954"/>
    <w:rsid w:val="00411044"/>
    <w:rsid w:val="004110E8"/>
    <w:rsid w:val="004125A0"/>
    <w:rsid w:val="00415E90"/>
    <w:rsid w:val="0041692F"/>
    <w:rsid w:val="00416F11"/>
    <w:rsid w:val="00425968"/>
    <w:rsid w:val="0042624B"/>
    <w:rsid w:val="00432561"/>
    <w:rsid w:val="00436D5F"/>
    <w:rsid w:val="00437AA0"/>
    <w:rsid w:val="00440EF4"/>
    <w:rsid w:val="004413D2"/>
    <w:rsid w:val="0044315D"/>
    <w:rsid w:val="004446ED"/>
    <w:rsid w:val="0044482E"/>
    <w:rsid w:val="00444C2E"/>
    <w:rsid w:val="00446E80"/>
    <w:rsid w:val="00450CB6"/>
    <w:rsid w:val="004519A5"/>
    <w:rsid w:val="00451A2E"/>
    <w:rsid w:val="00454B4D"/>
    <w:rsid w:val="00455EB1"/>
    <w:rsid w:val="00461796"/>
    <w:rsid w:val="00462001"/>
    <w:rsid w:val="00463548"/>
    <w:rsid w:val="00463F29"/>
    <w:rsid w:val="00465B71"/>
    <w:rsid w:val="00466298"/>
    <w:rsid w:val="004700B9"/>
    <w:rsid w:val="00470730"/>
    <w:rsid w:val="00472B38"/>
    <w:rsid w:val="00475647"/>
    <w:rsid w:val="00475F12"/>
    <w:rsid w:val="004817F2"/>
    <w:rsid w:val="00483727"/>
    <w:rsid w:val="0048378C"/>
    <w:rsid w:val="004839DB"/>
    <w:rsid w:val="00483A4C"/>
    <w:rsid w:val="00484A1B"/>
    <w:rsid w:val="0048655C"/>
    <w:rsid w:val="0048663F"/>
    <w:rsid w:val="00487059"/>
    <w:rsid w:val="0048709D"/>
    <w:rsid w:val="00490244"/>
    <w:rsid w:val="00490F53"/>
    <w:rsid w:val="004930F5"/>
    <w:rsid w:val="0049326D"/>
    <w:rsid w:val="00493466"/>
    <w:rsid w:val="00495C3A"/>
    <w:rsid w:val="00496D67"/>
    <w:rsid w:val="004972E7"/>
    <w:rsid w:val="004A0EB8"/>
    <w:rsid w:val="004A11E4"/>
    <w:rsid w:val="004A1B57"/>
    <w:rsid w:val="004A223B"/>
    <w:rsid w:val="004A299D"/>
    <w:rsid w:val="004A3F44"/>
    <w:rsid w:val="004A426C"/>
    <w:rsid w:val="004A53E6"/>
    <w:rsid w:val="004A6EEC"/>
    <w:rsid w:val="004B160D"/>
    <w:rsid w:val="004B496D"/>
    <w:rsid w:val="004C10AE"/>
    <w:rsid w:val="004C1B29"/>
    <w:rsid w:val="004C67A1"/>
    <w:rsid w:val="004C7BE9"/>
    <w:rsid w:val="004D1005"/>
    <w:rsid w:val="004D374B"/>
    <w:rsid w:val="004D3AFD"/>
    <w:rsid w:val="004D4E5B"/>
    <w:rsid w:val="004D6A14"/>
    <w:rsid w:val="004E05CF"/>
    <w:rsid w:val="004E11C7"/>
    <w:rsid w:val="004E3E6E"/>
    <w:rsid w:val="004E5DAB"/>
    <w:rsid w:val="004E7FD3"/>
    <w:rsid w:val="004F0E12"/>
    <w:rsid w:val="004F1C22"/>
    <w:rsid w:val="004F309A"/>
    <w:rsid w:val="004F38F0"/>
    <w:rsid w:val="004F6921"/>
    <w:rsid w:val="00502C3C"/>
    <w:rsid w:val="0050335F"/>
    <w:rsid w:val="00506C49"/>
    <w:rsid w:val="005074D7"/>
    <w:rsid w:val="005129B4"/>
    <w:rsid w:val="00512E11"/>
    <w:rsid w:val="00515338"/>
    <w:rsid w:val="0051697F"/>
    <w:rsid w:val="005214CB"/>
    <w:rsid w:val="005247F0"/>
    <w:rsid w:val="0052529C"/>
    <w:rsid w:val="00525AE2"/>
    <w:rsid w:val="00525E8D"/>
    <w:rsid w:val="00533BC8"/>
    <w:rsid w:val="005344FB"/>
    <w:rsid w:val="00534DA0"/>
    <w:rsid w:val="00540A49"/>
    <w:rsid w:val="00541823"/>
    <w:rsid w:val="00545FE9"/>
    <w:rsid w:val="00546CFC"/>
    <w:rsid w:val="00547242"/>
    <w:rsid w:val="00547C04"/>
    <w:rsid w:val="0055020A"/>
    <w:rsid w:val="00552364"/>
    <w:rsid w:val="005524FE"/>
    <w:rsid w:val="00552AF7"/>
    <w:rsid w:val="00553FB4"/>
    <w:rsid w:val="005564A4"/>
    <w:rsid w:val="00556E9D"/>
    <w:rsid w:val="00564B76"/>
    <w:rsid w:val="005658D2"/>
    <w:rsid w:val="00565EEE"/>
    <w:rsid w:val="00566101"/>
    <w:rsid w:val="00567183"/>
    <w:rsid w:val="005728ED"/>
    <w:rsid w:val="00574ACD"/>
    <w:rsid w:val="00574B0E"/>
    <w:rsid w:val="00574E40"/>
    <w:rsid w:val="00575047"/>
    <w:rsid w:val="005756C1"/>
    <w:rsid w:val="0057705F"/>
    <w:rsid w:val="005779F1"/>
    <w:rsid w:val="00580115"/>
    <w:rsid w:val="00584530"/>
    <w:rsid w:val="00584DE1"/>
    <w:rsid w:val="0058517B"/>
    <w:rsid w:val="0058599F"/>
    <w:rsid w:val="00587141"/>
    <w:rsid w:val="005902F5"/>
    <w:rsid w:val="00591DAB"/>
    <w:rsid w:val="005923D2"/>
    <w:rsid w:val="00593868"/>
    <w:rsid w:val="005967F9"/>
    <w:rsid w:val="005975F6"/>
    <w:rsid w:val="00597D29"/>
    <w:rsid w:val="005A05AA"/>
    <w:rsid w:val="005A12D2"/>
    <w:rsid w:val="005A4E7B"/>
    <w:rsid w:val="005A6155"/>
    <w:rsid w:val="005A71FA"/>
    <w:rsid w:val="005B0057"/>
    <w:rsid w:val="005B38EB"/>
    <w:rsid w:val="005B655E"/>
    <w:rsid w:val="005B6B67"/>
    <w:rsid w:val="005B757D"/>
    <w:rsid w:val="005B798E"/>
    <w:rsid w:val="005B7FAF"/>
    <w:rsid w:val="005C072F"/>
    <w:rsid w:val="005C60FD"/>
    <w:rsid w:val="005C6A48"/>
    <w:rsid w:val="005D18C2"/>
    <w:rsid w:val="005D2BCB"/>
    <w:rsid w:val="005D2CFA"/>
    <w:rsid w:val="005D2FE0"/>
    <w:rsid w:val="005D3657"/>
    <w:rsid w:val="005D4B52"/>
    <w:rsid w:val="005D4E89"/>
    <w:rsid w:val="005D5C9B"/>
    <w:rsid w:val="005D6748"/>
    <w:rsid w:val="005E0FE5"/>
    <w:rsid w:val="005E1764"/>
    <w:rsid w:val="005E20DF"/>
    <w:rsid w:val="005E2864"/>
    <w:rsid w:val="005E2C1A"/>
    <w:rsid w:val="005E2D82"/>
    <w:rsid w:val="005E333A"/>
    <w:rsid w:val="005E5C6A"/>
    <w:rsid w:val="005E5D99"/>
    <w:rsid w:val="005E5F06"/>
    <w:rsid w:val="005E6CCB"/>
    <w:rsid w:val="005E6F10"/>
    <w:rsid w:val="005F19A6"/>
    <w:rsid w:val="005F24FA"/>
    <w:rsid w:val="005F2E7D"/>
    <w:rsid w:val="005F38C0"/>
    <w:rsid w:val="005F3B00"/>
    <w:rsid w:val="005F6080"/>
    <w:rsid w:val="005F715A"/>
    <w:rsid w:val="0060271D"/>
    <w:rsid w:val="0060282C"/>
    <w:rsid w:val="00602E1C"/>
    <w:rsid w:val="00603A84"/>
    <w:rsid w:val="00605AA6"/>
    <w:rsid w:val="00605C7C"/>
    <w:rsid w:val="00606716"/>
    <w:rsid w:val="00607D21"/>
    <w:rsid w:val="006102BF"/>
    <w:rsid w:val="00610AD2"/>
    <w:rsid w:val="0061247B"/>
    <w:rsid w:val="006146A0"/>
    <w:rsid w:val="006155EA"/>
    <w:rsid w:val="00616242"/>
    <w:rsid w:val="0061697C"/>
    <w:rsid w:val="0061706D"/>
    <w:rsid w:val="00617DCD"/>
    <w:rsid w:val="00620F60"/>
    <w:rsid w:val="006226CB"/>
    <w:rsid w:val="006236A4"/>
    <w:rsid w:val="00623C9F"/>
    <w:rsid w:val="006261C5"/>
    <w:rsid w:val="00626755"/>
    <w:rsid w:val="00631069"/>
    <w:rsid w:val="006335FD"/>
    <w:rsid w:val="00635547"/>
    <w:rsid w:val="00636308"/>
    <w:rsid w:val="0063684A"/>
    <w:rsid w:val="006373E6"/>
    <w:rsid w:val="0063797B"/>
    <w:rsid w:val="006448D9"/>
    <w:rsid w:val="00644D3B"/>
    <w:rsid w:val="00645510"/>
    <w:rsid w:val="00646DD3"/>
    <w:rsid w:val="00647E08"/>
    <w:rsid w:val="006506F1"/>
    <w:rsid w:val="00650F1D"/>
    <w:rsid w:val="00651257"/>
    <w:rsid w:val="00653869"/>
    <w:rsid w:val="00653E5D"/>
    <w:rsid w:val="00656ACE"/>
    <w:rsid w:val="0066006A"/>
    <w:rsid w:val="00661463"/>
    <w:rsid w:val="00661B71"/>
    <w:rsid w:val="00662929"/>
    <w:rsid w:val="00663380"/>
    <w:rsid w:val="00663439"/>
    <w:rsid w:val="006655A2"/>
    <w:rsid w:val="006663D0"/>
    <w:rsid w:val="00666901"/>
    <w:rsid w:val="006671EA"/>
    <w:rsid w:val="00667721"/>
    <w:rsid w:val="00667B0B"/>
    <w:rsid w:val="006705AE"/>
    <w:rsid w:val="0067109E"/>
    <w:rsid w:val="0067562A"/>
    <w:rsid w:val="0068423A"/>
    <w:rsid w:val="00691C88"/>
    <w:rsid w:val="00691E34"/>
    <w:rsid w:val="0069202B"/>
    <w:rsid w:val="0069360C"/>
    <w:rsid w:val="006943AA"/>
    <w:rsid w:val="006A02F4"/>
    <w:rsid w:val="006A122E"/>
    <w:rsid w:val="006A2027"/>
    <w:rsid w:val="006A3C4D"/>
    <w:rsid w:val="006A495A"/>
    <w:rsid w:val="006A7285"/>
    <w:rsid w:val="006B0096"/>
    <w:rsid w:val="006B02D2"/>
    <w:rsid w:val="006B036F"/>
    <w:rsid w:val="006B505C"/>
    <w:rsid w:val="006B561D"/>
    <w:rsid w:val="006C0A48"/>
    <w:rsid w:val="006C1B7E"/>
    <w:rsid w:val="006C39E0"/>
    <w:rsid w:val="006C5228"/>
    <w:rsid w:val="006C544F"/>
    <w:rsid w:val="006C5BEB"/>
    <w:rsid w:val="006C75DF"/>
    <w:rsid w:val="006C7C81"/>
    <w:rsid w:val="006D0087"/>
    <w:rsid w:val="006D062A"/>
    <w:rsid w:val="006D170C"/>
    <w:rsid w:val="006D206A"/>
    <w:rsid w:val="006D453B"/>
    <w:rsid w:val="006D4A99"/>
    <w:rsid w:val="006D6004"/>
    <w:rsid w:val="006E09F8"/>
    <w:rsid w:val="006E214F"/>
    <w:rsid w:val="006E2822"/>
    <w:rsid w:val="006E6799"/>
    <w:rsid w:val="006E6FC9"/>
    <w:rsid w:val="006E781B"/>
    <w:rsid w:val="006F17A1"/>
    <w:rsid w:val="006F1F45"/>
    <w:rsid w:val="006F21DC"/>
    <w:rsid w:val="006F2501"/>
    <w:rsid w:val="006F3597"/>
    <w:rsid w:val="006F526B"/>
    <w:rsid w:val="006F6E77"/>
    <w:rsid w:val="006F73D9"/>
    <w:rsid w:val="00700422"/>
    <w:rsid w:val="0070076A"/>
    <w:rsid w:val="00702715"/>
    <w:rsid w:val="00703AE8"/>
    <w:rsid w:val="007041D7"/>
    <w:rsid w:val="0070473D"/>
    <w:rsid w:val="0070590C"/>
    <w:rsid w:val="00711B00"/>
    <w:rsid w:val="00712548"/>
    <w:rsid w:val="00712F74"/>
    <w:rsid w:val="00715E8D"/>
    <w:rsid w:val="00716AB4"/>
    <w:rsid w:val="00717739"/>
    <w:rsid w:val="00717BA2"/>
    <w:rsid w:val="00730DE9"/>
    <w:rsid w:val="00730EB8"/>
    <w:rsid w:val="007420CB"/>
    <w:rsid w:val="00743C14"/>
    <w:rsid w:val="00744B7D"/>
    <w:rsid w:val="00750314"/>
    <w:rsid w:val="00752854"/>
    <w:rsid w:val="00753079"/>
    <w:rsid w:val="00756827"/>
    <w:rsid w:val="007603C3"/>
    <w:rsid w:val="00764B9C"/>
    <w:rsid w:val="007659BF"/>
    <w:rsid w:val="00765FAB"/>
    <w:rsid w:val="00767D28"/>
    <w:rsid w:val="00773A52"/>
    <w:rsid w:val="007751E7"/>
    <w:rsid w:val="007756CC"/>
    <w:rsid w:val="00776856"/>
    <w:rsid w:val="00776BF4"/>
    <w:rsid w:val="0078022D"/>
    <w:rsid w:val="00782D3B"/>
    <w:rsid w:val="00782DDD"/>
    <w:rsid w:val="00784FD7"/>
    <w:rsid w:val="00787E9C"/>
    <w:rsid w:val="0079122B"/>
    <w:rsid w:val="00791F5C"/>
    <w:rsid w:val="007924D7"/>
    <w:rsid w:val="007953DF"/>
    <w:rsid w:val="0079601E"/>
    <w:rsid w:val="00796B2B"/>
    <w:rsid w:val="00796E0D"/>
    <w:rsid w:val="007A1CD3"/>
    <w:rsid w:val="007A1F40"/>
    <w:rsid w:val="007A4B2D"/>
    <w:rsid w:val="007A7F6D"/>
    <w:rsid w:val="007B1443"/>
    <w:rsid w:val="007B2F43"/>
    <w:rsid w:val="007B3767"/>
    <w:rsid w:val="007B7F7D"/>
    <w:rsid w:val="007C2790"/>
    <w:rsid w:val="007C2A3A"/>
    <w:rsid w:val="007C6FA5"/>
    <w:rsid w:val="007C7B3E"/>
    <w:rsid w:val="007D46D4"/>
    <w:rsid w:val="007D7459"/>
    <w:rsid w:val="007D7CA3"/>
    <w:rsid w:val="007D7E02"/>
    <w:rsid w:val="007D7EA1"/>
    <w:rsid w:val="007E0365"/>
    <w:rsid w:val="007E1BDE"/>
    <w:rsid w:val="007E2EE8"/>
    <w:rsid w:val="007E5817"/>
    <w:rsid w:val="007E777D"/>
    <w:rsid w:val="007F23F6"/>
    <w:rsid w:val="007F2808"/>
    <w:rsid w:val="007F2C5F"/>
    <w:rsid w:val="007F39AD"/>
    <w:rsid w:val="007F3C77"/>
    <w:rsid w:val="007F45D2"/>
    <w:rsid w:val="007F60F4"/>
    <w:rsid w:val="00800DF8"/>
    <w:rsid w:val="00801FDB"/>
    <w:rsid w:val="0080422B"/>
    <w:rsid w:val="0080644C"/>
    <w:rsid w:val="008108BE"/>
    <w:rsid w:val="0081200E"/>
    <w:rsid w:val="00813255"/>
    <w:rsid w:val="00813E30"/>
    <w:rsid w:val="00815539"/>
    <w:rsid w:val="00816018"/>
    <w:rsid w:val="008160C9"/>
    <w:rsid w:val="00816D42"/>
    <w:rsid w:val="008200DC"/>
    <w:rsid w:val="00821920"/>
    <w:rsid w:val="00824436"/>
    <w:rsid w:val="00825BDE"/>
    <w:rsid w:val="00827E35"/>
    <w:rsid w:val="00827F2B"/>
    <w:rsid w:val="00830B79"/>
    <w:rsid w:val="008337E8"/>
    <w:rsid w:val="00833DB1"/>
    <w:rsid w:val="00833F55"/>
    <w:rsid w:val="00833FB4"/>
    <w:rsid w:val="00834068"/>
    <w:rsid w:val="00835B36"/>
    <w:rsid w:val="00837916"/>
    <w:rsid w:val="008400E9"/>
    <w:rsid w:val="0084070C"/>
    <w:rsid w:val="00840D66"/>
    <w:rsid w:val="008430A3"/>
    <w:rsid w:val="00846C73"/>
    <w:rsid w:val="0084734D"/>
    <w:rsid w:val="0085373A"/>
    <w:rsid w:val="0085542E"/>
    <w:rsid w:val="00855970"/>
    <w:rsid w:val="00857E0B"/>
    <w:rsid w:val="0086282A"/>
    <w:rsid w:val="00863476"/>
    <w:rsid w:val="00863BF6"/>
    <w:rsid w:val="00866366"/>
    <w:rsid w:val="008702C2"/>
    <w:rsid w:val="00873C6D"/>
    <w:rsid w:val="00876E58"/>
    <w:rsid w:val="00880EA0"/>
    <w:rsid w:val="0088328D"/>
    <w:rsid w:val="00884E07"/>
    <w:rsid w:val="00890471"/>
    <w:rsid w:val="0089203C"/>
    <w:rsid w:val="0089247E"/>
    <w:rsid w:val="00892ADB"/>
    <w:rsid w:val="008949C8"/>
    <w:rsid w:val="008A01A6"/>
    <w:rsid w:val="008A448B"/>
    <w:rsid w:val="008A5344"/>
    <w:rsid w:val="008A74BA"/>
    <w:rsid w:val="008A7779"/>
    <w:rsid w:val="008B0609"/>
    <w:rsid w:val="008B10AC"/>
    <w:rsid w:val="008B129D"/>
    <w:rsid w:val="008B2E10"/>
    <w:rsid w:val="008B3405"/>
    <w:rsid w:val="008B3610"/>
    <w:rsid w:val="008B5636"/>
    <w:rsid w:val="008B58C2"/>
    <w:rsid w:val="008B5C32"/>
    <w:rsid w:val="008B5CA9"/>
    <w:rsid w:val="008C1797"/>
    <w:rsid w:val="008C1E7B"/>
    <w:rsid w:val="008C2CCF"/>
    <w:rsid w:val="008C3B08"/>
    <w:rsid w:val="008C64C6"/>
    <w:rsid w:val="008C6D5E"/>
    <w:rsid w:val="008D06EB"/>
    <w:rsid w:val="008D2855"/>
    <w:rsid w:val="008D6D8F"/>
    <w:rsid w:val="008D7006"/>
    <w:rsid w:val="008D722D"/>
    <w:rsid w:val="008D78F8"/>
    <w:rsid w:val="008E0439"/>
    <w:rsid w:val="008E0C50"/>
    <w:rsid w:val="008E101A"/>
    <w:rsid w:val="008E1E68"/>
    <w:rsid w:val="008E70E5"/>
    <w:rsid w:val="008F1A50"/>
    <w:rsid w:val="008F2A83"/>
    <w:rsid w:val="008F35A8"/>
    <w:rsid w:val="008F577B"/>
    <w:rsid w:val="00900F3D"/>
    <w:rsid w:val="0090107E"/>
    <w:rsid w:val="00904D4D"/>
    <w:rsid w:val="009050F5"/>
    <w:rsid w:val="0090617F"/>
    <w:rsid w:val="00907C71"/>
    <w:rsid w:val="009116DA"/>
    <w:rsid w:val="00916063"/>
    <w:rsid w:val="00920E56"/>
    <w:rsid w:val="00921C68"/>
    <w:rsid w:val="00922091"/>
    <w:rsid w:val="009229D3"/>
    <w:rsid w:val="00924B36"/>
    <w:rsid w:val="0092621E"/>
    <w:rsid w:val="00926BD9"/>
    <w:rsid w:val="0092711F"/>
    <w:rsid w:val="00927FF5"/>
    <w:rsid w:val="009304F2"/>
    <w:rsid w:val="00933A97"/>
    <w:rsid w:val="009343BF"/>
    <w:rsid w:val="00940519"/>
    <w:rsid w:val="00942D6F"/>
    <w:rsid w:val="00943F3F"/>
    <w:rsid w:val="009442B3"/>
    <w:rsid w:val="00947F72"/>
    <w:rsid w:val="00952733"/>
    <w:rsid w:val="0095341C"/>
    <w:rsid w:val="0095482B"/>
    <w:rsid w:val="009565C0"/>
    <w:rsid w:val="0095747A"/>
    <w:rsid w:val="0096071C"/>
    <w:rsid w:val="009607CB"/>
    <w:rsid w:val="009650D2"/>
    <w:rsid w:val="009656CE"/>
    <w:rsid w:val="009657C3"/>
    <w:rsid w:val="00965E08"/>
    <w:rsid w:val="0096626C"/>
    <w:rsid w:val="00967676"/>
    <w:rsid w:val="009723BF"/>
    <w:rsid w:val="009733C8"/>
    <w:rsid w:val="009738B5"/>
    <w:rsid w:val="00974A1C"/>
    <w:rsid w:val="00981A64"/>
    <w:rsid w:val="00982065"/>
    <w:rsid w:val="00983282"/>
    <w:rsid w:val="00983BFC"/>
    <w:rsid w:val="0098539B"/>
    <w:rsid w:val="00985529"/>
    <w:rsid w:val="0098631D"/>
    <w:rsid w:val="00987E76"/>
    <w:rsid w:val="00990F6E"/>
    <w:rsid w:val="00995177"/>
    <w:rsid w:val="00996C3A"/>
    <w:rsid w:val="00996CC8"/>
    <w:rsid w:val="009A02E5"/>
    <w:rsid w:val="009A17CD"/>
    <w:rsid w:val="009A28B9"/>
    <w:rsid w:val="009A4EC8"/>
    <w:rsid w:val="009A5909"/>
    <w:rsid w:val="009A73E1"/>
    <w:rsid w:val="009B08C7"/>
    <w:rsid w:val="009B13C7"/>
    <w:rsid w:val="009B4A18"/>
    <w:rsid w:val="009B5CB6"/>
    <w:rsid w:val="009B6AE7"/>
    <w:rsid w:val="009C086D"/>
    <w:rsid w:val="009C5CAF"/>
    <w:rsid w:val="009D14E1"/>
    <w:rsid w:val="009D50EB"/>
    <w:rsid w:val="009D53B0"/>
    <w:rsid w:val="009D5473"/>
    <w:rsid w:val="009D5836"/>
    <w:rsid w:val="009D70E8"/>
    <w:rsid w:val="009E195E"/>
    <w:rsid w:val="009E5EE2"/>
    <w:rsid w:val="009E6C87"/>
    <w:rsid w:val="009F5AA7"/>
    <w:rsid w:val="009F62F9"/>
    <w:rsid w:val="009F7211"/>
    <w:rsid w:val="009F7353"/>
    <w:rsid w:val="009F76A9"/>
    <w:rsid w:val="00A0092F"/>
    <w:rsid w:val="00A01805"/>
    <w:rsid w:val="00A018EF"/>
    <w:rsid w:val="00A01F79"/>
    <w:rsid w:val="00A0418A"/>
    <w:rsid w:val="00A05B5F"/>
    <w:rsid w:val="00A05EC5"/>
    <w:rsid w:val="00A06A75"/>
    <w:rsid w:val="00A0787B"/>
    <w:rsid w:val="00A13F7B"/>
    <w:rsid w:val="00A15B96"/>
    <w:rsid w:val="00A16792"/>
    <w:rsid w:val="00A17496"/>
    <w:rsid w:val="00A20181"/>
    <w:rsid w:val="00A21C2D"/>
    <w:rsid w:val="00A22532"/>
    <w:rsid w:val="00A22D2A"/>
    <w:rsid w:val="00A22D90"/>
    <w:rsid w:val="00A345A1"/>
    <w:rsid w:val="00A34892"/>
    <w:rsid w:val="00A354FC"/>
    <w:rsid w:val="00A35924"/>
    <w:rsid w:val="00A36CA0"/>
    <w:rsid w:val="00A40381"/>
    <w:rsid w:val="00A43AEF"/>
    <w:rsid w:val="00A50585"/>
    <w:rsid w:val="00A52E46"/>
    <w:rsid w:val="00A53799"/>
    <w:rsid w:val="00A53B49"/>
    <w:rsid w:val="00A55ADE"/>
    <w:rsid w:val="00A60BE4"/>
    <w:rsid w:val="00A611B8"/>
    <w:rsid w:val="00A63011"/>
    <w:rsid w:val="00A63B46"/>
    <w:rsid w:val="00A63E89"/>
    <w:rsid w:val="00A64026"/>
    <w:rsid w:val="00A650DB"/>
    <w:rsid w:val="00A67797"/>
    <w:rsid w:val="00A71229"/>
    <w:rsid w:val="00A71848"/>
    <w:rsid w:val="00A7541F"/>
    <w:rsid w:val="00A76FD5"/>
    <w:rsid w:val="00A804C2"/>
    <w:rsid w:val="00A82E49"/>
    <w:rsid w:val="00A8490D"/>
    <w:rsid w:val="00A84A80"/>
    <w:rsid w:val="00A84DDA"/>
    <w:rsid w:val="00A866D5"/>
    <w:rsid w:val="00A87435"/>
    <w:rsid w:val="00A906EF"/>
    <w:rsid w:val="00A90B8B"/>
    <w:rsid w:val="00A90BB5"/>
    <w:rsid w:val="00A91EE1"/>
    <w:rsid w:val="00A92284"/>
    <w:rsid w:val="00A93F20"/>
    <w:rsid w:val="00A94D2E"/>
    <w:rsid w:val="00A96583"/>
    <w:rsid w:val="00A97143"/>
    <w:rsid w:val="00A977CF"/>
    <w:rsid w:val="00A97A0B"/>
    <w:rsid w:val="00AA0F2F"/>
    <w:rsid w:val="00AA380A"/>
    <w:rsid w:val="00AA3B85"/>
    <w:rsid w:val="00AA4CE6"/>
    <w:rsid w:val="00AA5492"/>
    <w:rsid w:val="00AA57C0"/>
    <w:rsid w:val="00AB0F88"/>
    <w:rsid w:val="00AB2917"/>
    <w:rsid w:val="00AB7B69"/>
    <w:rsid w:val="00AC0F51"/>
    <w:rsid w:val="00AC11C2"/>
    <w:rsid w:val="00AC18D3"/>
    <w:rsid w:val="00AC18E5"/>
    <w:rsid w:val="00AC742D"/>
    <w:rsid w:val="00AD001B"/>
    <w:rsid w:val="00AD0786"/>
    <w:rsid w:val="00AD1158"/>
    <w:rsid w:val="00AD5556"/>
    <w:rsid w:val="00AD7DC1"/>
    <w:rsid w:val="00AE4E2D"/>
    <w:rsid w:val="00AE5989"/>
    <w:rsid w:val="00AE5B84"/>
    <w:rsid w:val="00AE6A13"/>
    <w:rsid w:val="00AE77A2"/>
    <w:rsid w:val="00AF0862"/>
    <w:rsid w:val="00AF22F4"/>
    <w:rsid w:val="00AF43D4"/>
    <w:rsid w:val="00AF4DD6"/>
    <w:rsid w:val="00B001EA"/>
    <w:rsid w:val="00B00F6A"/>
    <w:rsid w:val="00B049BC"/>
    <w:rsid w:val="00B062DA"/>
    <w:rsid w:val="00B06810"/>
    <w:rsid w:val="00B10A00"/>
    <w:rsid w:val="00B1337A"/>
    <w:rsid w:val="00B15198"/>
    <w:rsid w:val="00B17351"/>
    <w:rsid w:val="00B23F26"/>
    <w:rsid w:val="00B26DE1"/>
    <w:rsid w:val="00B3043E"/>
    <w:rsid w:val="00B3284A"/>
    <w:rsid w:val="00B32EB3"/>
    <w:rsid w:val="00B32EEB"/>
    <w:rsid w:val="00B33DE2"/>
    <w:rsid w:val="00B37611"/>
    <w:rsid w:val="00B4066D"/>
    <w:rsid w:val="00B41F49"/>
    <w:rsid w:val="00B425BD"/>
    <w:rsid w:val="00B436D4"/>
    <w:rsid w:val="00B4393D"/>
    <w:rsid w:val="00B43CA1"/>
    <w:rsid w:val="00B4444E"/>
    <w:rsid w:val="00B446DD"/>
    <w:rsid w:val="00B451A7"/>
    <w:rsid w:val="00B4792B"/>
    <w:rsid w:val="00B5202E"/>
    <w:rsid w:val="00B53649"/>
    <w:rsid w:val="00B55207"/>
    <w:rsid w:val="00B555A1"/>
    <w:rsid w:val="00B55DA3"/>
    <w:rsid w:val="00B572D7"/>
    <w:rsid w:val="00B578B8"/>
    <w:rsid w:val="00B60DF5"/>
    <w:rsid w:val="00B618BD"/>
    <w:rsid w:val="00B61AE6"/>
    <w:rsid w:val="00B62650"/>
    <w:rsid w:val="00B63237"/>
    <w:rsid w:val="00B63805"/>
    <w:rsid w:val="00B63D3D"/>
    <w:rsid w:val="00B6705B"/>
    <w:rsid w:val="00B67952"/>
    <w:rsid w:val="00B72192"/>
    <w:rsid w:val="00B736CA"/>
    <w:rsid w:val="00B7372C"/>
    <w:rsid w:val="00B75C9A"/>
    <w:rsid w:val="00B76777"/>
    <w:rsid w:val="00B77503"/>
    <w:rsid w:val="00B802E8"/>
    <w:rsid w:val="00B81380"/>
    <w:rsid w:val="00B83212"/>
    <w:rsid w:val="00B835D9"/>
    <w:rsid w:val="00B8523F"/>
    <w:rsid w:val="00B85E01"/>
    <w:rsid w:val="00B866FB"/>
    <w:rsid w:val="00B87B2F"/>
    <w:rsid w:val="00B87C5F"/>
    <w:rsid w:val="00B93D29"/>
    <w:rsid w:val="00B94F03"/>
    <w:rsid w:val="00B95A35"/>
    <w:rsid w:val="00B96D37"/>
    <w:rsid w:val="00BA2764"/>
    <w:rsid w:val="00BA651C"/>
    <w:rsid w:val="00BB2BB4"/>
    <w:rsid w:val="00BB634E"/>
    <w:rsid w:val="00BB7065"/>
    <w:rsid w:val="00BB7579"/>
    <w:rsid w:val="00BB7C2B"/>
    <w:rsid w:val="00BC19B5"/>
    <w:rsid w:val="00BC26A6"/>
    <w:rsid w:val="00BC28C6"/>
    <w:rsid w:val="00BC2A91"/>
    <w:rsid w:val="00BC3DE5"/>
    <w:rsid w:val="00BC41BC"/>
    <w:rsid w:val="00BC5209"/>
    <w:rsid w:val="00BC73A7"/>
    <w:rsid w:val="00BD0418"/>
    <w:rsid w:val="00BD3714"/>
    <w:rsid w:val="00BE0E33"/>
    <w:rsid w:val="00BE1BFE"/>
    <w:rsid w:val="00BE3A82"/>
    <w:rsid w:val="00BE4EFB"/>
    <w:rsid w:val="00BE7BEB"/>
    <w:rsid w:val="00BF089D"/>
    <w:rsid w:val="00BF0D48"/>
    <w:rsid w:val="00BF30B2"/>
    <w:rsid w:val="00BF46FC"/>
    <w:rsid w:val="00BF4DA9"/>
    <w:rsid w:val="00BF68BE"/>
    <w:rsid w:val="00BF6E7B"/>
    <w:rsid w:val="00C01138"/>
    <w:rsid w:val="00C040FC"/>
    <w:rsid w:val="00C05D68"/>
    <w:rsid w:val="00C06307"/>
    <w:rsid w:val="00C118F8"/>
    <w:rsid w:val="00C130CB"/>
    <w:rsid w:val="00C13F67"/>
    <w:rsid w:val="00C1550A"/>
    <w:rsid w:val="00C15A46"/>
    <w:rsid w:val="00C166EC"/>
    <w:rsid w:val="00C16B9B"/>
    <w:rsid w:val="00C171C9"/>
    <w:rsid w:val="00C171F2"/>
    <w:rsid w:val="00C21187"/>
    <w:rsid w:val="00C21CA3"/>
    <w:rsid w:val="00C23C03"/>
    <w:rsid w:val="00C23E99"/>
    <w:rsid w:val="00C240BD"/>
    <w:rsid w:val="00C25D76"/>
    <w:rsid w:val="00C3012A"/>
    <w:rsid w:val="00C308D9"/>
    <w:rsid w:val="00C33F93"/>
    <w:rsid w:val="00C44D75"/>
    <w:rsid w:val="00C44E59"/>
    <w:rsid w:val="00C454F2"/>
    <w:rsid w:val="00C51857"/>
    <w:rsid w:val="00C5270C"/>
    <w:rsid w:val="00C538F1"/>
    <w:rsid w:val="00C5657F"/>
    <w:rsid w:val="00C62814"/>
    <w:rsid w:val="00C62F92"/>
    <w:rsid w:val="00C65A64"/>
    <w:rsid w:val="00C662B0"/>
    <w:rsid w:val="00C671E3"/>
    <w:rsid w:val="00C70037"/>
    <w:rsid w:val="00C714A9"/>
    <w:rsid w:val="00C71E92"/>
    <w:rsid w:val="00C73C94"/>
    <w:rsid w:val="00C745C8"/>
    <w:rsid w:val="00C7550A"/>
    <w:rsid w:val="00C75B4B"/>
    <w:rsid w:val="00C769D0"/>
    <w:rsid w:val="00C77998"/>
    <w:rsid w:val="00C77EF1"/>
    <w:rsid w:val="00C8179E"/>
    <w:rsid w:val="00C87549"/>
    <w:rsid w:val="00C918F3"/>
    <w:rsid w:val="00C95005"/>
    <w:rsid w:val="00C96F4D"/>
    <w:rsid w:val="00CA4DBB"/>
    <w:rsid w:val="00CA5E3B"/>
    <w:rsid w:val="00CB08B1"/>
    <w:rsid w:val="00CB0EB6"/>
    <w:rsid w:val="00CB2512"/>
    <w:rsid w:val="00CB3E65"/>
    <w:rsid w:val="00CB4277"/>
    <w:rsid w:val="00CB49F2"/>
    <w:rsid w:val="00CB523A"/>
    <w:rsid w:val="00CB6123"/>
    <w:rsid w:val="00CB7036"/>
    <w:rsid w:val="00CC13BA"/>
    <w:rsid w:val="00CC2871"/>
    <w:rsid w:val="00CC3EAC"/>
    <w:rsid w:val="00CC447D"/>
    <w:rsid w:val="00CC58D8"/>
    <w:rsid w:val="00CC59C4"/>
    <w:rsid w:val="00CC5CAA"/>
    <w:rsid w:val="00CC5E1F"/>
    <w:rsid w:val="00CC6A0D"/>
    <w:rsid w:val="00CD0D8D"/>
    <w:rsid w:val="00CD0DF6"/>
    <w:rsid w:val="00CD1FED"/>
    <w:rsid w:val="00CD55C9"/>
    <w:rsid w:val="00CD55DD"/>
    <w:rsid w:val="00CD5A0D"/>
    <w:rsid w:val="00CD639D"/>
    <w:rsid w:val="00CD770D"/>
    <w:rsid w:val="00CE26E1"/>
    <w:rsid w:val="00CE2C6D"/>
    <w:rsid w:val="00CE71FF"/>
    <w:rsid w:val="00CF1244"/>
    <w:rsid w:val="00CF1DE4"/>
    <w:rsid w:val="00CF1ED4"/>
    <w:rsid w:val="00CF2816"/>
    <w:rsid w:val="00CF2DD5"/>
    <w:rsid w:val="00CF4FC4"/>
    <w:rsid w:val="00CF6750"/>
    <w:rsid w:val="00D00799"/>
    <w:rsid w:val="00D02DC4"/>
    <w:rsid w:val="00D02E22"/>
    <w:rsid w:val="00D03A4D"/>
    <w:rsid w:val="00D04DCD"/>
    <w:rsid w:val="00D05BD4"/>
    <w:rsid w:val="00D11131"/>
    <w:rsid w:val="00D1143C"/>
    <w:rsid w:val="00D12A34"/>
    <w:rsid w:val="00D12AD2"/>
    <w:rsid w:val="00D137A8"/>
    <w:rsid w:val="00D207D4"/>
    <w:rsid w:val="00D27843"/>
    <w:rsid w:val="00D30C12"/>
    <w:rsid w:val="00D343BC"/>
    <w:rsid w:val="00D36341"/>
    <w:rsid w:val="00D42776"/>
    <w:rsid w:val="00D43B51"/>
    <w:rsid w:val="00D46B01"/>
    <w:rsid w:val="00D474A0"/>
    <w:rsid w:val="00D47D1A"/>
    <w:rsid w:val="00D50566"/>
    <w:rsid w:val="00D52C0E"/>
    <w:rsid w:val="00D5301C"/>
    <w:rsid w:val="00D552AF"/>
    <w:rsid w:val="00D60281"/>
    <w:rsid w:val="00D61157"/>
    <w:rsid w:val="00D619B1"/>
    <w:rsid w:val="00D62996"/>
    <w:rsid w:val="00D62AF2"/>
    <w:rsid w:val="00D62B50"/>
    <w:rsid w:val="00D679E5"/>
    <w:rsid w:val="00D70BF7"/>
    <w:rsid w:val="00D71DA5"/>
    <w:rsid w:val="00D728CD"/>
    <w:rsid w:val="00D73A55"/>
    <w:rsid w:val="00D74F4F"/>
    <w:rsid w:val="00D759E1"/>
    <w:rsid w:val="00D76A5A"/>
    <w:rsid w:val="00D7774B"/>
    <w:rsid w:val="00D818D0"/>
    <w:rsid w:val="00D82BF7"/>
    <w:rsid w:val="00D86209"/>
    <w:rsid w:val="00D862E1"/>
    <w:rsid w:val="00D87E5B"/>
    <w:rsid w:val="00D902BB"/>
    <w:rsid w:val="00D90507"/>
    <w:rsid w:val="00D90D48"/>
    <w:rsid w:val="00D916CA"/>
    <w:rsid w:val="00D93E44"/>
    <w:rsid w:val="00D949F7"/>
    <w:rsid w:val="00D96DFB"/>
    <w:rsid w:val="00DA0A00"/>
    <w:rsid w:val="00DA108B"/>
    <w:rsid w:val="00DA18E1"/>
    <w:rsid w:val="00DA49AB"/>
    <w:rsid w:val="00DA4F2B"/>
    <w:rsid w:val="00DA5B3A"/>
    <w:rsid w:val="00DA6954"/>
    <w:rsid w:val="00DA7013"/>
    <w:rsid w:val="00DA743F"/>
    <w:rsid w:val="00DA76AC"/>
    <w:rsid w:val="00DA7938"/>
    <w:rsid w:val="00DB0BBD"/>
    <w:rsid w:val="00DB4DC5"/>
    <w:rsid w:val="00DB4E26"/>
    <w:rsid w:val="00DB67BE"/>
    <w:rsid w:val="00DB7EDD"/>
    <w:rsid w:val="00DC0081"/>
    <w:rsid w:val="00DC0BD0"/>
    <w:rsid w:val="00DC32D9"/>
    <w:rsid w:val="00DC5712"/>
    <w:rsid w:val="00DC730C"/>
    <w:rsid w:val="00DC7CC1"/>
    <w:rsid w:val="00DD0950"/>
    <w:rsid w:val="00DD29F7"/>
    <w:rsid w:val="00DD6444"/>
    <w:rsid w:val="00DD682F"/>
    <w:rsid w:val="00DD6894"/>
    <w:rsid w:val="00DE013C"/>
    <w:rsid w:val="00DE2574"/>
    <w:rsid w:val="00DE3514"/>
    <w:rsid w:val="00DE76D2"/>
    <w:rsid w:val="00DF0846"/>
    <w:rsid w:val="00DF126A"/>
    <w:rsid w:val="00DF40F9"/>
    <w:rsid w:val="00DF6550"/>
    <w:rsid w:val="00DF66B5"/>
    <w:rsid w:val="00DF7C28"/>
    <w:rsid w:val="00DF7FE2"/>
    <w:rsid w:val="00E04909"/>
    <w:rsid w:val="00E06273"/>
    <w:rsid w:val="00E116EA"/>
    <w:rsid w:val="00E1189D"/>
    <w:rsid w:val="00E12AEC"/>
    <w:rsid w:val="00E1370F"/>
    <w:rsid w:val="00E14AF0"/>
    <w:rsid w:val="00E213E6"/>
    <w:rsid w:val="00E21E22"/>
    <w:rsid w:val="00E27514"/>
    <w:rsid w:val="00E30083"/>
    <w:rsid w:val="00E305C4"/>
    <w:rsid w:val="00E30A51"/>
    <w:rsid w:val="00E406F4"/>
    <w:rsid w:val="00E45DB2"/>
    <w:rsid w:val="00E4646D"/>
    <w:rsid w:val="00E50D35"/>
    <w:rsid w:val="00E513E9"/>
    <w:rsid w:val="00E51DC4"/>
    <w:rsid w:val="00E52904"/>
    <w:rsid w:val="00E54FAB"/>
    <w:rsid w:val="00E550A4"/>
    <w:rsid w:val="00E55885"/>
    <w:rsid w:val="00E57153"/>
    <w:rsid w:val="00E57682"/>
    <w:rsid w:val="00E62B27"/>
    <w:rsid w:val="00E62BF9"/>
    <w:rsid w:val="00E70FAE"/>
    <w:rsid w:val="00E72CBC"/>
    <w:rsid w:val="00E7341B"/>
    <w:rsid w:val="00E745E0"/>
    <w:rsid w:val="00E76657"/>
    <w:rsid w:val="00E76990"/>
    <w:rsid w:val="00E776BF"/>
    <w:rsid w:val="00E77E01"/>
    <w:rsid w:val="00E80649"/>
    <w:rsid w:val="00E82162"/>
    <w:rsid w:val="00E821D7"/>
    <w:rsid w:val="00E82AA6"/>
    <w:rsid w:val="00E83DCE"/>
    <w:rsid w:val="00E83F8D"/>
    <w:rsid w:val="00E84EF7"/>
    <w:rsid w:val="00E87794"/>
    <w:rsid w:val="00E90C10"/>
    <w:rsid w:val="00E92E02"/>
    <w:rsid w:val="00E96ABF"/>
    <w:rsid w:val="00E97963"/>
    <w:rsid w:val="00EA11E8"/>
    <w:rsid w:val="00EA1547"/>
    <w:rsid w:val="00EA1585"/>
    <w:rsid w:val="00EA22D0"/>
    <w:rsid w:val="00EA33E1"/>
    <w:rsid w:val="00EA4732"/>
    <w:rsid w:val="00EA53BC"/>
    <w:rsid w:val="00EA673F"/>
    <w:rsid w:val="00EA785C"/>
    <w:rsid w:val="00EA7AFE"/>
    <w:rsid w:val="00EB1F8A"/>
    <w:rsid w:val="00EB4880"/>
    <w:rsid w:val="00EB569A"/>
    <w:rsid w:val="00EB6106"/>
    <w:rsid w:val="00EB6ABC"/>
    <w:rsid w:val="00EC2190"/>
    <w:rsid w:val="00EC4E5D"/>
    <w:rsid w:val="00EC7C5F"/>
    <w:rsid w:val="00ED0379"/>
    <w:rsid w:val="00ED09D3"/>
    <w:rsid w:val="00ED2EFB"/>
    <w:rsid w:val="00ED621A"/>
    <w:rsid w:val="00ED6372"/>
    <w:rsid w:val="00ED75AA"/>
    <w:rsid w:val="00EE102D"/>
    <w:rsid w:val="00EE1DA8"/>
    <w:rsid w:val="00EE21B5"/>
    <w:rsid w:val="00EE2351"/>
    <w:rsid w:val="00EE383D"/>
    <w:rsid w:val="00EE4788"/>
    <w:rsid w:val="00EE4E21"/>
    <w:rsid w:val="00EE705F"/>
    <w:rsid w:val="00EF040B"/>
    <w:rsid w:val="00EF1305"/>
    <w:rsid w:val="00EF62AA"/>
    <w:rsid w:val="00EF74AD"/>
    <w:rsid w:val="00F00129"/>
    <w:rsid w:val="00F003BA"/>
    <w:rsid w:val="00F00AC0"/>
    <w:rsid w:val="00F027EF"/>
    <w:rsid w:val="00F02892"/>
    <w:rsid w:val="00F0587D"/>
    <w:rsid w:val="00F06EB7"/>
    <w:rsid w:val="00F1078E"/>
    <w:rsid w:val="00F15091"/>
    <w:rsid w:val="00F152A1"/>
    <w:rsid w:val="00F15755"/>
    <w:rsid w:val="00F171AC"/>
    <w:rsid w:val="00F20428"/>
    <w:rsid w:val="00F224E2"/>
    <w:rsid w:val="00F25921"/>
    <w:rsid w:val="00F264DC"/>
    <w:rsid w:val="00F270F6"/>
    <w:rsid w:val="00F318CD"/>
    <w:rsid w:val="00F34099"/>
    <w:rsid w:val="00F36A08"/>
    <w:rsid w:val="00F36B22"/>
    <w:rsid w:val="00F375CB"/>
    <w:rsid w:val="00F40708"/>
    <w:rsid w:val="00F40DA6"/>
    <w:rsid w:val="00F42F34"/>
    <w:rsid w:val="00F438A7"/>
    <w:rsid w:val="00F44250"/>
    <w:rsid w:val="00F4621D"/>
    <w:rsid w:val="00F4734E"/>
    <w:rsid w:val="00F502C2"/>
    <w:rsid w:val="00F546C4"/>
    <w:rsid w:val="00F55991"/>
    <w:rsid w:val="00F60B3F"/>
    <w:rsid w:val="00F638FF"/>
    <w:rsid w:val="00F64EA0"/>
    <w:rsid w:val="00F66869"/>
    <w:rsid w:val="00F7197E"/>
    <w:rsid w:val="00F71CBA"/>
    <w:rsid w:val="00F71E13"/>
    <w:rsid w:val="00F7344F"/>
    <w:rsid w:val="00F73689"/>
    <w:rsid w:val="00F74386"/>
    <w:rsid w:val="00F7565E"/>
    <w:rsid w:val="00F76BA5"/>
    <w:rsid w:val="00F76D23"/>
    <w:rsid w:val="00F8085A"/>
    <w:rsid w:val="00F80E60"/>
    <w:rsid w:val="00F841C3"/>
    <w:rsid w:val="00F8548D"/>
    <w:rsid w:val="00F85734"/>
    <w:rsid w:val="00F86F68"/>
    <w:rsid w:val="00F90D59"/>
    <w:rsid w:val="00F95853"/>
    <w:rsid w:val="00F968A2"/>
    <w:rsid w:val="00FA263C"/>
    <w:rsid w:val="00FA53C2"/>
    <w:rsid w:val="00FA62F0"/>
    <w:rsid w:val="00FA6552"/>
    <w:rsid w:val="00FA6FFA"/>
    <w:rsid w:val="00FB2B98"/>
    <w:rsid w:val="00FB46B3"/>
    <w:rsid w:val="00FB511D"/>
    <w:rsid w:val="00FB76CD"/>
    <w:rsid w:val="00FC0E1E"/>
    <w:rsid w:val="00FC0F31"/>
    <w:rsid w:val="00FC5304"/>
    <w:rsid w:val="00FC5651"/>
    <w:rsid w:val="00FC5A12"/>
    <w:rsid w:val="00FC5CE4"/>
    <w:rsid w:val="00FC6B40"/>
    <w:rsid w:val="00FC7E22"/>
    <w:rsid w:val="00FD122A"/>
    <w:rsid w:val="00FD4930"/>
    <w:rsid w:val="00FE2913"/>
    <w:rsid w:val="00FE360E"/>
    <w:rsid w:val="00FE5EB0"/>
    <w:rsid w:val="00FE6F41"/>
    <w:rsid w:val="00FF0B13"/>
    <w:rsid w:val="00FF0F65"/>
    <w:rsid w:val="00FF3674"/>
    <w:rsid w:val="00FF4E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6A08"/>
    <w:pPr>
      <w:spacing w:after="60"/>
    </w:pPr>
    <w:rPr>
      <w:rFonts w:ascii="Arial" w:hAnsi="Arial"/>
      <w:sz w:val="18"/>
      <w:lang w:eastAsia="en-US"/>
    </w:rPr>
  </w:style>
  <w:style w:type="paragraph" w:styleId="1">
    <w:name w:val="heading 1"/>
    <w:basedOn w:val="a"/>
    <w:next w:val="a"/>
    <w:qFormat/>
    <w:rsid w:val="00F36A08"/>
    <w:pPr>
      <w:keepNext/>
      <w:numPr>
        <w:numId w:val="1"/>
      </w:numPr>
      <w:outlineLvl w:val="0"/>
    </w:pPr>
    <w:rPr>
      <w:b/>
    </w:rPr>
  </w:style>
  <w:style w:type="paragraph" w:styleId="2">
    <w:name w:val="heading 2"/>
    <w:basedOn w:val="a"/>
    <w:next w:val="a"/>
    <w:qFormat/>
    <w:rsid w:val="00F36A08"/>
    <w:pPr>
      <w:keepNext/>
      <w:numPr>
        <w:ilvl w:val="1"/>
        <w:numId w:val="1"/>
      </w:numPr>
      <w:spacing w:before="240"/>
      <w:outlineLvl w:val="1"/>
    </w:pPr>
    <w:rPr>
      <w:rFonts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F36A08"/>
    <w:pPr>
      <w:keepNext/>
      <w:numPr>
        <w:ilvl w:val="2"/>
        <w:numId w:val="1"/>
      </w:numPr>
      <w:spacing w:before="240"/>
      <w:outlineLvl w:val="2"/>
    </w:pPr>
    <w:rPr>
      <w:rFonts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F36A08"/>
    <w:pPr>
      <w:keepNext/>
      <w:numPr>
        <w:ilvl w:val="3"/>
        <w:numId w:val="1"/>
      </w:numPr>
      <w:spacing w:before="240"/>
      <w:outlineLvl w:val="3"/>
    </w:pPr>
    <w:rPr>
      <w:rFonts w:ascii="Times New Roman" w:hAnsi="Times New Roman"/>
      <w:b/>
      <w:bCs/>
      <w:sz w:val="28"/>
      <w:szCs w:val="28"/>
    </w:rPr>
  </w:style>
  <w:style w:type="paragraph" w:styleId="5">
    <w:name w:val="heading 5"/>
    <w:basedOn w:val="a"/>
    <w:next w:val="a"/>
    <w:qFormat/>
    <w:rsid w:val="00F36A08"/>
    <w:pPr>
      <w:numPr>
        <w:ilvl w:val="4"/>
        <w:numId w:val="1"/>
      </w:numPr>
      <w:spacing w:before="24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F36A08"/>
    <w:pPr>
      <w:numPr>
        <w:ilvl w:val="5"/>
        <w:numId w:val="1"/>
      </w:numPr>
      <w:spacing w:before="240"/>
      <w:outlineLvl w:val="5"/>
    </w:pPr>
    <w:rPr>
      <w:rFonts w:ascii="Times New Roman" w:hAnsi="Times New Roman"/>
      <w:b/>
      <w:bCs/>
      <w:sz w:val="22"/>
      <w:szCs w:val="22"/>
    </w:rPr>
  </w:style>
  <w:style w:type="paragraph" w:styleId="7">
    <w:name w:val="heading 7"/>
    <w:basedOn w:val="a"/>
    <w:next w:val="a"/>
    <w:qFormat/>
    <w:rsid w:val="00F36A08"/>
    <w:pPr>
      <w:numPr>
        <w:ilvl w:val="6"/>
        <w:numId w:val="1"/>
      </w:numPr>
      <w:spacing w:before="240"/>
      <w:outlineLvl w:val="6"/>
    </w:pPr>
    <w:rPr>
      <w:rFonts w:ascii="Times New Roman" w:hAnsi="Times New Roman"/>
      <w:sz w:val="24"/>
      <w:szCs w:val="24"/>
    </w:rPr>
  </w:style>
  <w:style w:type="paragraph" w:styleId="8">
    <w:name w:val="heading 8"/>
    <w:basedOn w:val="a"/>
    <w:next w:val="a"/>
    <w:qFormat/>
    <w:rsid w:val="00F36A08"/>
    <w:pPr>
      <w:numPr>
        <w:ilvl w:val="7"/>
        <w:numId w:val="1"/>
      </w:numPr>
      <w:spacing w:before="240"/>
      <w:outlineLvl w:val="7"/>
    </w:pPr>
    <w:rPr>
      <w:rFonts w:ascii="Times New Roman" w:hAnsi="Times New Roman"/>
      <w:i/>
      <w:iCs/>
      <w:sz w:val="24"/>
      <w:szCs w:val="24"/>
    </w:rPr>
  </w:style>
  <w:style w:type="paragraph" w:styleId="9">
    <w:name w:val="heading 9"/>
    <w:basedOn w:val="a"/>
    <w:next w:val="a"/>
    <w:qFormat/>
    <w:rsid w:val="00F36A08"/>
    <w:pPr>
      <w:numPr>
        <w:ilvl w:val="8"/>
        <w:numId w:val="1"/>
      </w:numPr>
      <w:spacing w:before="240"/>
      <w:outlineLvl w:val="8"/>
    </w:pPr>
    <w:rPr>
      <w:rFonts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F36A08"/>
    <w:rPr>
      <w:color w:val="0000FF"/>
      <w:u w:val="single"/>
    </w:rPr>
  </w:style>
  <w:style w:type="paragraph" w:styleId="a4">
    <w:name w:val="Normal (Web)"/>
    <w:basedOn w:val="a"/>
    <w:rsid w:val="00F36A08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5">
    <w:name w:val="Document Map"/>
    <w:basedOn w:val="a"/>
    <w:semiHidden/>
    <w:rsid w:val="00F36A08"/>
    <w:pPr>
      <w:shd w:val="clear" w:color="auto" w:fill="000080"/>
    </w:pPr>
    <w:rPr>
      <w:rFonts w:ascii="Tahoma" w:hAnsi="Tahoma" w:cs="Tahoma"/>
    </w:rPr>
  </w:style>
  <w:style w:type="paragraph" w:styleId="a6">
    <w:name w:val="header"/>
    <w:basedOn w:val="a"/>
    <w:rsid w:val="00F36A08"/>
    <w:pPr>
      <w:tabs>
        <w:tab w:val="center" w:pos="4320"/>
        <w:tab w:val="right" w:pos="8640"/>
      </w:tabs>
    </w:pPr>
  </w:style>
  <w:style w:type="paragraph" w:styleId="a7">
    <w:name w:val="footer"/>
    <w:basedOn w:val="a"/>
    <w:link w:val="Char"/>
    <w:uiPriority w:val="99"/>
    <w:rsid w:val="00F36A08"/>
    <w:pPr>
      <w:tabs>
        <w:tab w:val="center" w:pos="4320"/>
        <w:tab w:val="right" w:pos="8640"/>
      </w:tabs>
    </w:pPr>
  </w:style>
  <w:style w:type="paragraph" w:styleId="a8">
    <w:name w:val="footnote text"/>
    <w:basedOn w:val="a"/>
    <w:semiHidden/>
    <w:rsid w:val="00F36A08"/>
    <w:rPr>
      <w:sz w:val="20"/>
    </w:rPr>
  </w:style>
  <w:style w:type="character" w:styleId="a9">
    <w:name w:val="footnote reference"/>
    <w:semiHidden/>
    <w:rsid w:val="00F36A08"/>
    <w:rPr>
      <w:vertAlign w:val="superscript"/>
    </w:rPr>
  </w:style>
  <w:style w:type="paragraph" w:styleId="aa">
    <w:name w:val="Body Text Indent"/>
    <w:basedOn w:val="a"/>
    <w:rsid w:val="00F36A08"/>
    <w:pPr>
      <w:ind w:left="2160"/>
    </w:pPr>
  </w:style>
  <w:style w:type="character" w:styleId="ab">
    <w:name w:val="FollowedHyperlink"/>
    <w:rsid w:val="00F36A08"/>
    <w:rPr>
      <w:color w:val="800080"/>
      <w:u w:val="single"/>
    </w:rPr>
  </w:style>
  <w:style w:type="character" w:styleId="ac">
    <w:name w:val="page number"/>
    <w:basedOn w:val="a0"/>
    <w:rsid w:val="00F36A08"/>
  </w:style>
  <w:style w:type="paragraph" w:customStyle="1" w:styleId="Heading1-Bullet">
    <w:name w:val="Heading 1-Bullet"/>
    <w:basedOn w:val="a"/>
    <w:rsid w:val="00F36A08"/>
    <w:pPr>
      <w:numPr>
        <w:numId w:val="2"/>
      </w:numPr>
      <w:spacing w:before="120" w:after="0" w:line="300" w:lineRule="auto"/>
    </w:pPr>
    <w:rPr>
      <w:sz w:val="22"/>
      <w:lang w:eastAsia="zh-TW"/>
    </w:rPr>
  </w:style>
  <w:style w:type="character" w:customStyle="1" w:styleId="HighlightedVariable">
    <w:name w:val="Highlighted Variable"/>
    <w:rsid w:val="00F36A08"/>
    <w:rPr>
      <w:rFonts w:ascii="Book Antiqua" w:hAnsi="Book Antiqua"/>
      <w:color w:val="0000FF"/>
    </w:rPr>
  </w:style>
  <w:style w:type="paragraph" w:customStyle="1" w:styleId="CharCharCharCharCharChar">
    <w:name w:val="Char Char Char Char Char Char"/>
    <w:basedOn w:val="a"/>
    <w:rsid w:val="00C918F3"/>
    <w:pPr>
      <w:widowControl w:val="0"/>
      <w:spacing w:after="0"/>
      <w:jc w:val="both"/>
    </w:pPr>
    <w:rPr>
      <w:rFonts w:ascii="Times New Roman" w:hAnsi="Times New Roman"/>
      <w:kern w:val="2"/>
      <w:sz w:val="21"/>
      <w:szCs w:val="24"/>
      <w:lang w:eastAsia="zh-CN"/>
    </w:rPr>
  </w:style>
  <w:style w:type="table" w:styleId="ad">
    <w:name w:val="Table Grid"/>
    <w:basedOn w:val="a1"/>
    <w:rsid w:val="00322DD9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">
    <w:name w:val="Char Char"/>
    <w:basedOn w:val="a"/>
    <w:autoRedefine/>
    <w:rsid w:val="008B5C32"/>
    <w:pPr>
      <w:widowControl w:val="0"/>
      <w:spacing w:after="0"/>
      <w:jc w:val="both"/>
    </w:pPr>
    <w:rPr>
      <w:rFonts w:ascii="Tahoma" w:hAnsi="Tahoma"/>
      <w:kern w:val="2"/>
      <w:sz w:val="21"/>
      <w:szCs w:val="24"/>
      <w:lang w:eastAsia="zh-CN"/>
    </w:rPr>
  </w:style>
  <w:style w:type="paragraph" w:customStyle="1" w:styleId="CharCharChar1CharCharCharCharCharCharCharChar">
    <w:name w:val="Char Char Char1 Char Char Char Char Char Char Char Char"/>
    <w:basedOn w:val="a"/>
    <w:autoRedefine/>
    <w:rsid w:val="005F715A"/>
    <w:pPr>
      <w:widowControl w:val="0"/>
      <w:tabs>
        <w:tab w:val="num" w:pos="2457"/>
      </w:tabs>
      <w:spacing w:after="0"/>
      <w:ind w:left="2457" w:hanging="420"/>
      <w:jc w:val="both"/>
    </w:pPr>
    <w:rPr>
      <w:rFonts w:ascii="Tahoma" w:hAnsi="Tahoma"/>
      <w:kern w:val="2"/>
      <w:sz w:val="21"/>
      <w:szCs w:val="24"/>
      <w:lang w:eastAsia="zh-CN"/>
    </w:rPr>
  </w:style>
  <w:style w:type="paragraph" w:customStyle="1" w:styleId="CoverpageTitle">
    <w:name w:val="Cover page Title"/>
    <w:next w:val="a"/>
    <w:rsid w:val="00DD0950"/>
    <w:pPr>
      <w:snapToGrid w:val="0"/>
      <w:spacing w:after="60"/>
      <w:ind w:left="274"/>
    </w:pPr>
    <w:rPr>
      <w:rFonts w:ascii="Arial" w:eastAsia="MS Mincho" w:hAnsi="Arial"/>
      <w:b/>
      <w:bCs/>
      <w:color w:val="78787B"/>
      <w:kern w:val="32"/>
      <w:sz w:val="52"/>
      <w:szCs w:val="56"/>
      <w:lang w:eastAsia="ja-JP"/>
    </w:rPr>
  </w:style>
  <w:style w:type="character" w:customStyle="1" w:styleId="Char">
    <w:name w:val="页脚 Char"/>
    <w:link w:val="a7"/>
    <w:uiPriority w:val="99"/>
    <w:rsid w:val="002057F3"/>
    <w:rPr>
      <w:rFonts w:ascii="Arial" w:hAnsi="Arial"/>
      <w:sz w:val="18"/>
      <w:lang w:eastAsia="en-US"/>
    </w:rPr>
  </w:style>
  <w:style w:type="paragraph" w:customStyle="1" w:styleId="FooterRight">
    <w:name w:val="Footer Right"/>
    <w:next w:val="a"/>
    <w:rsid w:val="002057F3"/>
    <w:pPr>
      <w:jc w:val="right"/>
    </w:pPr>
    <w:rPr>
      <w:rFonts w:ascii="Arial Narrow" w:hAnsi="Arial Narrow"/>
      <w:color w:val="4D4D4D"/>
      <w:sz w:val="16"/>
      <w:szCs w:val="18"/>
    </w:rPr>
  </w:style>
  <w:style w:type="paragraph" w:customStyle="1" w:styleId="ProprietaryNote">
    <w:name w:val="Proprietary Note"/>
    <w:rsid w:val="002057F3"/>
    <w:pPr>
      <w:pBdr>
        <w:top w:val="dashSmallGap" w:sz="4" w:space="0" w:color="5F5F5F"/>
        <w:bottom w:val="dashSmallGap" w:sz="4" w:space="1" w:color="5F5F5F"/>
      </w:pBdr>
      <w:spacing w:before="320"/>
      <w:jc w:val="center"/>
    </w:pPr>
    <w:rPr>
      <w:rFonts w:ascii="Arial Narrow" w:hAnsi="Arial Narrow"/>
      <w:b/>
      <w:caps/>
      <w:color w:val="78787B"/>
      <w:sz w:val="18"/>
    </w:rPr>
  </w:style>
  <w:style w:type="paragraph" w:customStyle="1" w:styleId="FooterSpace">
    <w:name w:val="Footer Space"/>
    <w:rsid w:val="002057F3"/>
    <w:rPr>
      <w:rFonts w:ascii="Arial Narrow" w:hAnsi="Arial Narrow"/>
      <w:color w:val="333333"/>
      <w:sz w:val="8"/>
      <w:szCs w:val="8"/>
    </w:rPr>
  </w:style>
  <w:style w:type="paragraph" w:styleId="ae">
    <w:name w:val="List Paragraph"/>
    <w:basedOn w:val="a"/>
    <w:uiPriority w:val="34"/>
    <w:qFormat/>
    <w:rsid w:val="002D10FC"/>
    <w:pPr>
      <w:ind w:firstLineChars="200" w:firstLine="420"/>
    </w:pPr>
  </w:style>
  <w:style w:type="paragraph" w:styleId="af">
    <w:name w:val="Balloon Text"/>
    <w:basedOn w:val="a"/>
    <w:link w:val="Char0"/>
    <w:uiPriority w:val="99"/>
    <w:semiHidden/>
    <w:unhideWhenUsed/>
    <w:rsid w:val="007C2790"/>
    <w:pPr>
      <w:spacing w:after="0"/>
    </w:pPr>
    <w:rPr>
      <w:szCs w:val="18"/>
    </w:rPr>
  </w:style>
  <w:style w:type="character" w:customStyle="1" w:styleId="Char0">
    <w:name w:val="批注框文本 Char"/>
    <w:basedOn w:val="a0"/>
    <w:link w:val="af"/>
    <w:uiPriority w:val="99"/>
    <w:semiHidden/>
    <w:rsid w:val="007C2790"/>
    <w:rPr>
      <w:rFonts w:ascii="Arial" w:hAnsi="Arial"/>
      <w:sz w:val="18"/>
      <w:szCs w:val="18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6A08"/>
    <w:pPr>
      <w:spacing w:after="60"/>
    </w:pPr>
    <w:rPr>
      <w:rFonts w:ascii="Arial" w:hAnsi="Arial"/>
      <w:sz w:val="18"/>
      <w:lang w:eastAsia="en-US"/>
    </w:rPr>
  </w:style>
  <w:style w:type="paragraph" w:styleId="1">
    <w:name w:val="heading 1"/>
    <w:basedOn w:val="a"/>
    <w:next w:val="a"/>
    <w:qFormat/>
    <w:rsid w:val="00F36A08"/>
    <w:pPr>
      <w:keepNext/>
      <w:numPr>
        <w:numId w:val="1"/>
      </w:numPr>
      <w:outlineLvl w:val="0"/>
    </w:pPr>
    <w:rPr>
      <w:b/>
    </w:rPr>
  </w:style>
  <w:style w:type="paragraph" w:styleId="2">
    <w:name w:val="heading 2"/>
    <w:basedOn w:val="a"/>
    <w:next w:val="a"/>
    <w:qFormat/>
    <w:rsid w:val="00F36A08"/>
    <w:pPr>
      <w:keepNext/>
      <w:numPr>
        <w:ilvl w:val="1"/>
        <w:numId w:val="1"/>
      </w:numPr>
      <w:spacing w:before="240"/>
      <w:outlineLvl w:val="1"/>
    </w:pPr>
    <w:rPr>
      <w:rFonts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F36A08"/>
    <w:pPr>
      <w:keepNext/>
      <w:numPr>
        <w:ilvl w:val="2"/>
        <w:numId w:val="1"/>
      </w:numPr>
      <w:spacing w:before="240"/>
      <w:outlineLvl w:val="2"/>
    </w:pPr>
    <w:rPr>
      <w:rFonts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F36A08"/>
    <w:pPr>
      <w:keepNext/>
      <w:numPr>
        <w:ilvl w:val="3"/>
        <w:numId w:val="1"/>
      </w:numPr>
      <w:spacing w:before="240"/>
      <w:outlineLvl w:val="3"/>
    </w:pPr>
    <w:rPr>
      <w:rFonts w:ascii="Times New Roman" w:hAnsi="Times New Roman"/>
      <w:b/>
      <w:bCs/>
      <w:sz w:val="28"/>
      <w:szCs w:val="28"/>
    </w:rPr>
  </w:style>
  <w:style w:type="paragraph" w:styleId="5">
    <w:name w:val="heading 5"/>
    <w:basedOn w:val="a"/>
    <w:next w:val="a"/>
    <w:qFormat/>
    <w:rsid w:val="00F36A08"/>
    <w:pPr>
      <w:numPr>
        <w:ilvl w:val="4"/>
        <w:numId w:val="1"/>
      </w:numPr>
      <w:spacing w:before="24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F36A08"/>
    <w:pPr>
      <w:numPr>
        <w:ilvl w:val="5"/>
        <w:numId w:val="1"/>
      </w:numPr>
      <w:spacing w:before="240"/>
      <w:outlineLvl w:val="5"/>
    </w:pPr>
    <w:rPr>
      <w:rFonts w:ascii="Times New Roman" w:hAnsi="Times New Roman"/>
      <w:b/>
      <w:bCs/>
      <w:sz w:val="22"/>
      <w:szCs w:val="22"/>
    </w:rPr>
  </w:style>
  <w:style w:type="paragraph" w:styleId="7">
    <w:name w:val="heading 7"/>
    <w:basedOn w:val="a"/>
    <w:next w:val="a"/>
    <w:qFormat/>
    <w:rsid w:val="00F36A08"/>
    <w:pPr>
      <w:numPr>
        <w:ilvl w:val="6"/>
        <w:numId w:val="1"/>
      </w:numPr>
      <w:spacing w:before="240"/>
      <w:outlineLvl w:val="6"/>
    </w:pPr>
    <w:rPr>
      <w:rFonts w:ascii="Times New Roman" w:hAnsi="Times New Roman"/>
      <w:sz w:val="24"/>
      <w:szCs w:val="24"/>
    </w:rPr>
  </w:style>
  <w:style w:type="paragraph" w:styleId="8">
    <w:name w:val="heading 8"/>
    <w:basedOn w:val="a"/>
    <w:next w:val="a"/>
    <w:qFormat/>
    <w:rsid w:val="00F36A08"/>
    <w:pPr>
      <w:numPr>
        <w:ilvl w:val="7"/>
        <w:numId w:val="1"/>
      </w:numPr>
      <w:spacing w:before="240"/>
      <w:outlineLvl w:val="7"/>
    </w:pPr>
    <w:rPr>
      <w:rFonts w:ascii="Times New Roman" w:hAnsi="Times New Roman"/>
      <w:i/>
      <w:iCs/>
      <w:sz w:val="24"/>
      <w:szCs w:val="24"/>
    </w:rPr>
  </w:style>
  <w:style w:type="paragraph" w:styleId="9">
    <w:name w:val="heading 9"/>
    <w:basedOn w:val="a"/>
    <w:next w:val="a"/>
    <w:qFormat/>
    <w:rsid w:val="00F36A08"/>
    <w:pPr>
      <w:numPr>
        <w:ilvl w:val="8"/>
        <w:numId w:val="1"/>
      </w:numPr>
      <w:spacing w:before="240"/>
      <w:outlineLvl w:val="8"/>
    </w:pPr>
    <w:rPr>
      <w:rFonts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F36A08"/>
    <w:rPr>
      <w:color w:val="0000FF"/>
      <w:u w:val="single"/>
    </w:rPr>
  </w:style>
  <w:style w:type="paragraph" w:styleId="a4">
    <w:name w:val="Normal (Web)"/>
    <w:basedOn w:val="a"/>
    <w:rsid w:val="00F36A08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5">
    <w:name w:val="Document Map"/>
    <w:basedOn w:val="a"/>
    <w:semiHidden/>
    <w:rsid w:val="00F36A08"/>
    <w:pPr>
      <w:shd w:val="clear" w:color="auto" w:fill="000080"/>
    </w:pPr>
    <w:rPr>
      <w:rFonts w:ascii="Tahoma" w:hAnsi="Tahoma" w:cs="Tahoma"/>
    </w:rPr>
  </w:style>
  <w:style w:type="paragraph" w:styleId="a6">
    <w:name w:val="header"/>
    <w:basedOn w:val="a"/>
    <w:rsid w:val="00F36A08"/>
    <w:pPr>
      <w:tabs>
        <w:tab w:val="center" w:pos="4320"/>
        <w:tab w:val="right" w:pos="8640"/>
      </w:tabs>
    </w:pPr>
  </w:style>
  <w:style w:type="paragraph" w:styleId="a7">
    <w:name w:val="footer"/>
    <w:basedOn w:val="a"/>
    <w:link w:val="Char"/>
    <w:uiPriority w:val="99"/>
    <w:rsid w:val="00F36A08"/>
    <w:pPr>
      <w:tabs>
        <w:tab w:val="center" w:pos="4320"/>
        <w:tab w:val="right" w:pos="8640"/>
      </w:tabs>
    </w:pPr>
  </w:style>
  <w:style w:type="paragraph" w:styleId="a8">
    <w:name w:val="footnote text"/>
    <w:basedOn w:val="a"/>
    <w:semiHidden/>
    <w:rsid w:val="00F36A08"/>
    <w:rPr>
      <w:sz w:val="20"/>
    </w:rPr>
  </w:style>
  <w:style w:type="character" w:styleId="a9">
    <w:name w:val="footnote reference"/>
    <w:semiHidden/>
    <w:rsid w:val="00F36A08"/>
    <w:rPr>
      <w:vertAlign w:val="superscript"/>
    </w:rPr>
  </w:style>
  <w:style w:type="paragraph" w:styleId="aa">
    <w:name w:val="Body Text Indent"/>
    <w:basedOn w:val="a"/>
    <w:rsid w:val="00F36A08"/>
    <w:pPr>
      <w:ind w:left="2160"/>
    </w:pPr>
  </w:style>
  <w:style w:type="character" w:styleId="ab">
    <w:name w:val="FollowedHyperlink"/>
    <w:rsid w:val="00F36A08"/>
    <w:rPr>
      <w:color w:val="800080"/>
      <w:u w:val="single"/>
    </w:rPr>
  </w:style>
  <w:style w:type="character" w:styleId="ac">
    <w:name w:val="page number"/>
    <w:basedOn w:val="a0"/>
    <w:rsid w:val="00F36A08"/>
  </w:style>
  <w:style w:type="paragraph" w:customStyle="1" w:styleId="Heading1-Bullet">
    <w:name w:val="Heading 1-Bullet"/>
    <w:basedOn w:val="a"/>
    <w:rsid w:val="00F36A08"/>
    <w:pPr>
      <w:numPr>
        <w:numId w:val="2"/>
      </w:numPr>
      <w:spacing w:before="120" w:after="0" w:line="300" w:lineRule="auto"/>
    </w:pPr>
    <w:rPr>
      <w:sz w:val="22"/>
      <w:lang w:eastAsia="zh-TW"/>
    </w:rPr>
  </w:style>
  <w:style w:type="character" w:customStyle="1" w:styleId="HighlightedVariable">
    <w:name w:val="Highlighted Variable"/>
    <w:rsid w:val="00F36A08"/>
    <w:rPr>
      <w:rFonts w:ascii="Book Antiqua" w:hAnsi="Book Antiqua"/>
      <w:color w:val="0000FF"/>
    </w:rPr>
  </w:style>
  <w:style w:type="paragraph" w:customStyle="1" w:styleId="CharCharCharCharCharChar">
    <w:name w:val="Char Char Char Char Char Char"/>
    <w:basedOn w:val="a"/>
    <w:rsid w:val="00C918F3"/>
    <w:pPr>
      <w:widowControl w:val="0"/>
      <w:spacing w:after="0"/>
      <w:jc w:val="both"/>
    </w:pPr>
    <w:rPr>
      <w:rFonts w:ascii="Times New Roman" w:hAnsi="Times New Roman"/>
      <w:kern w:val="2"/>
      <w:sz w:val="21"/>
      <w:szCs w:val="24"/>
      <w:lang w:eastAsia="zh-CN"/>
    </w:rPr>
  </w:style>
  <w:style w:type="table" w:styleId="ad">
    <w:name w:val="Table Grid"/>
    <w:basedOn w:val="a1"/>
    <w:rsid w:val="00322DD9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Char">
    <w:name w:val="Char Char"/>
    <w:basedOn w:val="a"/>
    <w:autoRedefine/>
    <w:rsid w:val="008B5C32"/>
    <w:pPr>
      <w:widowControl w:val="0"/>
      <w:spacing w:after="0"/>
      <w:jc w:val="both"/>
    </w:pPr>
    <w:rPr>
      <w:rFonts w:ascii="Tahoma" w:hAnsi="Tahoma"/>
      <w:kern w:val="2"/>
      <w:sz w:val="21"/>
      <w:szCs w:val="24"/>
      <w:lang w:eastAsia="zh-CN"/>
    </w:rPr>
  </w:style>
  <w:style w:type="paragraph" w:customStyle="1" w:styleId="CharCharChar1CharCharCharCharCharCharCharChar">
    <w:name w:val="Char Char Char1 Char Char Char Char Char Char Char Char"/>
    <w:basedOn w:val="a"/>
    <w:autoRedefine/>
    <w:rsid w:val="005F715A"/>
    <w:pPr>
      <w:widowControl w:val="0"/>
      <w:tabs>
        <w:tab w:val="num" w:pos="2457"/>
      </w:tabs>
      <w:spacing w:after="0"/>
      <w:ind w:left="2457" w:hanging="420"/>
      <w:jc w:val="both"/>
    </w:pPr>
    <w:rPr>
      <w:rFonts w:ascii="Tahoma" w:hAnsi="Tahoma"/>
      <w:kern w:val="2"/>
      <w:sz w:val="21"/>
      <w:szCs w:val="24"/>
      <w:lang w:eastAsia="zh-CN"/>
    </w:rPr>
  </w:style>
  <w:style w:type="paragraph" w:customStyle="1" w:styleId="CoverpageTitle">
    <w:name w:val="Cover page Title"/>
    <w:next w:val="a"/>
    <w:rsid w:val="00DD0950"/>
    <w:pPr>
      <w:snapToGrid w:val="0"/>
      <w:spacing w:after="60"/>
      <w:ind w:left="274"/>
    </w:pPr>
    <w:rPr>
      <w:rFonts w:ascii="Arial" w:eastAsia="MS Mincho" w:hAnsi="Arial"/>
      <w:b/>
      <w:bCs/>
      <w:color w:val="78787B"/>
      <w:kern w:val="32"/>
      <w:sz w:val="52"/>
      <w:szCs w:val="56"/>
      <w:lang w:eastAsia="ja-JP"/>
    </w:rPr>
  </w:style>
  <w:style w:type="character" w:customStyle="1" w:styleId="Char">
    <w:name w:val="页脚 Char"/>
    <w:link w:val="a7"/>
    <w:uiPriority w:val="99"/>
    <w:rsid w:val="002057F3"/>
    <w:rPr>
      <w:rFonts w:ascii="Arial" w:hAnsi="Arial"/>
      <w:sz w:val="18"/>
      <w:lang w:eastAsia="en-US"/>
    </w:rPr>
  </w:style>
  <w:style w:type="paragraph" w:customStyle="1" w:styleId="FooterRight">
    <w:name w:val="Footer Right"/>
    <w:next w:val="a"/>
    <w:rsid w:val="002057F3"/>
    <w:pPr>
      <w:jc w:val="right"/>
    </w:pPr>
    <w:rPr>
      <w:rFonts w:ascii="Arial Narrow" w:hAnsi="Arial Narrow"/>
      <w:color w:val="4D4D4D"/>
      <w:sz w:val="16"/>
      <w:szCs w:val="18"/>
    </w:rPr>
  </w:style>
  <w:style w:type="paragraph" w:customStyle="1" w:styleId="ProprietaryNote">
    <w:name w:val="Proprietary Note"/>
    <w:rsid w:val="002057F3"/>
    <w:pPr>
      <w:pBdr>
        <w:top w:val="dashSmallGap" w:sz="4" w:space="0" w:color="5F5F5F"/>
        <w:bottom w:val="dashSmallGap" w:sz="4" w:space="1" w:color="5F5F5F"/>
      </w:pBdr>
      <w:spacing w:before="320"/>
      <w:jc w:val="center"/>
    </w:pPr>
    <w:rPr>
      <w:rFonts w:ascii="Arial Narrow" w:hAnsi="Arial Narrow"/>
      <w:b/>
      <w:caps/>
      <w:color w:val="78787B"/>
      <w:sz w:val="18"/>
    </w:rPr>
  </w:style>
  <w:style w:type="paragraph" w:customStyle="1" w:styleId="FooterSpace">
    <w:name w:val="Footer Space"/>
    <w:rsid w:val="002057F3"/>
    <w:rPr>
      <w:rFonts w:ascii="Arial Narrow" w:hAnsi="Arial Narrow"/>
      <w:color w:val="333333"/>
      <w:sz w:val="8"/>
      <w:szCs w:val="8"/>
    </w:rPr>
  </w:style>
  <w:style w:type="paragraph" w:styleId="ae">
    <w:name w:val="List Paragraph"/>
    <w:basedOn w:val="a"/>
    <w:uiPriority w:val="34"/>
    <w:qFormat/>
    <w:rsid w:val="002D10FC"/>
    <w:pPr>
      <w:ind w:firstLineChars="200" w:firstLine="420"/>
    </w:pPr>
  </w:style>
  <w:style w:type="paragraph" w:styleId="af">
    <w:name w:val="Balloon Text"/>
    <w:basedOn w:val="a"/>
    <w:link w:val="Char0"/>
    <w:uiPriority w:val="99"/>
    <w:semiHidden/>
    <w:unhideWhenUsed/>
    <w:rsid w:val="007C2790"/>
    <w:pPr>
      <w:spacing w:after="0"/>
    </w:pPr>
    <w:rPr>
      <w:szCs w:val="18"/>
    </w:rPr>
  </w:style>
  <w:style w:type="character" w:customStyle="1" w:styleId="Char0">
    <w:name w:val="批注框文本 Char"/>
    <w:basedOn w:val="a0"/>
    <w:link w:val="af"/>
    <w:uiPriority w:val="99"/>
    <w:semiHidden/>
    <w:rsid w:val="007C2790"/>
    <w:rPr>
      <w:rFonts w:ascii="Arial" w:hAnsi="Arial"/>
      <w:sz w:val="18"/>
      <w:szCs w:val="1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68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3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5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619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87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6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5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2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Glaway\Project\05_805&#25152;PDS&#20108;&#26399;&#35774;&#35745;&#21046;&#36896;&#19968;&#20307;&#21270;\01_&#38656;&#27714;&#35843;&#30740;\05_&#35775;&#35848;&#32426;&#35201;\XX&#23458;&#25143;_XX&#39033;&#30446;_&#19994;&#21153;&#35775;&#35848;&#32426;&#35201;_&#26085;&#26399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7B312F-3A97-49A3-9CA0-340872251C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XX客户_XX项目_业务访谈纪要_日期.dot</Template>
  <TotalTime>1103</TotalTime>
  <Pages>2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AAR</vt:lpstr>
    </vt:vector>
  </TitlesOfParts>
  <Company>PARAMETRIC Technology</Company>
  <LinksUpToDate>false</LinksUpToDate>
  <CharactersWithSpaces>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AAR</dc:title>
  <dc:creator>stefanie</dc:creator>
  <cp:lastModifiedBy>yangmin</cp:lastModifiedBy>
  <cp:revision>604</cp:revision>
  <cp:lastPrinted>2004-11-29T06:55:00Z</cp:lastPrinted>
  <dcterms:created xsi:type="dcterms:W3CDTF">2012-05-07T15:21:00Z</dcterms:created>
  <dcterms:modified xsi:type="dcterms:W3CDTF">2012-06-12T06:43:00Z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Sensitivity">
    <vt:lpwstr>Unrestricted</vt:lpwstr>
  </property>
</Properties>
</file>