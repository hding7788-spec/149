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90"/>
        <w:tblW w:w="85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850"/>
        <w:gridCol w:w="2693"/>
        <w:gridCol w:w="1560"/>
        <w:gridCol w:w="2364"/>
      </w:tblGrid>
      <w:tr w:rsidR="00D728CD" w:rsidRPr="00A71229" w:rsidTr="00CC2871">
        <w:trPr>
          <w:trHeight w:val="567"/>
        </w:trPr>
        <w:tc>
          <w:tcPr>
            <w:tcW w:w="1951" w:type="dxa"/>
            <w:gridSpan w:val="2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客户名称</w:t>
            </w:r>
          </w:p>
        </w:tc>
        <w:tc>
          <w:tcPr>
            <w:tcW w:w="2693" w:type="dxa"/>
            <w:vAlign w:val="center"/>
          </w:tcPr>
          <w:p w:rsidR="00D728CD" w:rsidRPr="005F715A" w:rsidRDefault="003010C1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149厂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客户联系人</w:t>
            </w:r>
          </w:p>
        </w:tc>
        <w:tc>
          <w:tcPr>
            <w:tcW w:w="2364" w:type="dxa"/>
            <w:vAlign w:val="center"/>
          </w:tcPr>
          <w:p w:rsidR="00D728CD" w:rsidRPr="00A71229" w:rsidRDefault="0055020A" w:rsidP="003010C1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吴清华</w:t>
            </w:r>
          </w:p>
        </w:tc>
      </w:tr>
      <w:tr w:rsidR="00D728CD" w:rsidRPr="00A71229" w:rsidTr="00CC2871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项目名称</w:t>
            </w:r>
          </w:p>
        </w:tc>
        <w:tc>
          <w:tcPr>
            <w:tcW w:w="2693" w:type="dxa"/>
            <w:vAlign w:val="center"/>
          </w:tcPr>
          <w:p w:rsidR="00D728CD" w:rsidRPr="005F715A" w:rsidRDefault="00F40DA6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 w:rsidRPr="00F40DA6">
              <w:rPr>
                <w:rFonts w:ascii="宋体" w:hAnsi="宋体" w:hint="eastAsia"/>
                <w:sz w:val="21"/>
                <w:szCs w:val="21"/>
                <w:lang w:eastAsia="zh-CN"/>
              </w:rPr>
              <w:t>三维工艺协同管理平台</w:t>
            </w:r>
          </w:p>
        </w:tc>
        <w:tc>
          <w:tcPr>
            <w:tcW w:w="156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访谈时间</w:t>
            </w:r>
          </w:p>
        </w:tc>
        <w:tc>
          <w:tcPr>
            <w:tcW w:w="2364" w:type="dxa"/>
            <w:vAlign w:val="center"/>
          </w:tcPr>
          <w:p w:rsidR="00D728CD" w:rsidRDefault="00F45DF4" w:rsidP="00F8548D">
            <w:pPr>
              <w:pStyle w:val="a6"/>
              <w:tabs>
                <w:tab w:val="clear" w:pos="4320"/>
                <w:tab w:val="clear" w:pos="8640"/>
              </w:tabs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2012/6/07 9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0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0-</w:t>
            </w:r>
            <w:r w:rsidR="003010C1">
              <w:rPr>
                <w:rFonts w:ascii="宋体" w:hAnsi="宋体" w:hint="eastAsia"/>
                <w:sz w:val="21"/>
                <w:szCs w:val="21"/>
                <w:lang w:eastAsia="zh-CN"/>
              </w:rPr>
              <w:t>1</w:t>
            </w:r>
            <w:r w:rsidR="00F8548D">
              <w:rPr>
                <w:rFonts w:ascii="宋体" w:hAnsi="宋体" w:hint="eastAsia"/>
                <w:sz w:val="21"/>
                <w:szCs w:val="21"/>
                <w:lang w:eastAsia="zh-CN"/>
              </w:rPr>
              <w:t>1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 w:rsidR="00F8548D">
              <w:rPr>
                <w:rFonts w:ascii="宋体" w:hAnsi="宋体" w:hint="eastAsia"/>
                <w:sz w:val="21"/>
                <w:szCs w:val="21"/>
                <w:lang w:eastAsia="zh-CN"/>
              </w:rPr>
              <w:t>3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0</w:t>
            </w:r>
          </w:p>
          <w:p w:rsidR="00111729" w:rsidRPr="00A71229" w:rsidRDefault="00111729" w:rsidP="00F8548D">
            <w:pPr>
              <w:pStyle w:val="a6"/>
              <w:tabs>
                <w:tab w:val="clear" w:pos="4320"/>
                <w:tab w:val="clear" w:pos="8640"/>
              </w:tabs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2012/6/08 9:00-11:30</w:t>
            </w:r>
          </w:p>
        </w:tc>
      </w:tr>
      <w:tr w:rsidR="00D728CD" w:rsidRPr="00A71229" w:rsidTr="00947F72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603A84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</w:t>
            </w: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主题</w:t>
            </w:r>
          </w:p>
        </w:tc>
        <w:tc>
          <w:tcPr>
            <w:tcW w:w="2693" w:type="dxa"/>
            <w:vAlign w:val="center"/>
          </w:tcPr>
          <w:p w:rsidR="00CD0DF6" w:rsidRPr="005F715A" w:rsidRDefault="002A6BD1" w:rsidP="0055020A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W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indchill与</w:t>
            </w:r>
            <w:r w:rsidR="002F05DE">
              <w:rPr>
                <w:rFonts w:ascii="宋体" w:hAnsi="宋体" w:hint="eastAsia"/>
                <w:sz w:val="21"/>
                <w:szCs w:val="21"/>
                <w:lang w:eastAsia="zh-CN"/>
              </w:rPr>
              <w:t>CAPP集成</w:t>
            </w:r>
          </w:p>
        </w:tc>
        <w:tc>
          <w:tcPr>
            <w:tcW w:w="156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访谈地点</w:t>
            </w:r>
          </w:p>
        </w:tc>
        <w:tc>
          <w:tcPr>
            <w:tcW w:w="2364" w:type="dxa"/>
            <w:vAlign w:val="center"/>
          </w:tcPr>
          <w:p w:rsidR="00D728CD" w:rsidRPr="00A71229" w:rsidRDefault="003B6DA3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信息中心</w:t>
            </w:r>
          </w:p>
        </w:tc>
      </w:tr>
      <w:tr w:rsidR="00E81EFF" w:rsidRPr="00A71229" w:rsidTr="00287448">
        <w:trPr>
          <w:trHeight w:val="668"/>
        </w:trPr>
        <w:tc>
          <w:tcPr>
            <w:tcW w:w="1101" w:type="dxa"/>
            <w:vMerge w:val="restart"/>
            <w:tcBorders>
              <w:top w:val="single" w:sz="8" w:space="0" w:color="FFFFFF"/>
              <w:right w:val="single" w:sz="8" w:space="0" w:color="FFFFFF"/>
            </w:tcBorders>
            <w:shd w:val="clear" w:color="auto" w:fill="215868"/>
            <w:vAlign w:val="center"/>
          </w:tcPr>
          <w:p w:rsidR="00E81EFF" w:rsidRPr="00DD0950" w:rsidRDefault="00E81EFF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访谈人员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E81EFF" w:rsidRPr="00DD0950" w:rsidRDefault="00E81EFF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</w:t>
            </w:r>
          </w:p>
        </w:tc>
        <w:tc>
          <w:tcPr>
            <w:tcW w:w="6617" w:type="dxa"/>
            <w:gridSpan w:val="3"/>
            <w:vAlign w:val="center"/>
          </w:tcPr>
          <w:p w:rsidR="00E81EFF" w:rsidRPr="0055020A" w:rsidRDefault="003B58E4" w:rsidP="003B58E4">
            <w:pPr>
              <w:jc w:val="both"/>
              <w:rPr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王涛、</w:t>
            </w:r>
            <w:r w:rsidR="00E81EFF">
              <w:rPr>
                <w:rFonts w:ascii="宋体" w:hAnsi="宋体" w:hint="eastAsia"/>
                <w:sz w:val="21"/>
                <w:szCs w:val="21"/>
                <w:lang w:eastAsia="zh-CN"/>
              </w:rPr>
              <w:t>吴清华、</w:t>
            </w:r>
            <w:r w:rsidR="00E81EFF" w:rsidRPr="00813255">
              <w:rPr>
                <w:rFonts w:ascii="宋体" w:hAnsi="宋体" w:hint="eastAsia"/>
                <w:sz w:val="21"/>
                <w:szCs w:val="21"/>
                <w:lang w:eastAsia="zh-CN"/>
              </w:rPr>
              <w:t>黄婉如</w:t>
            </w:r>
            <w:r w:rsidR="00E81EFF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乔学峰</w:t>
            </w:r>
          </w:p>
        </w:tc>
      </w:tr>
      <w:tr w:rsidR="00E81EFF" w:rsidRPr="00A71229" w:rsidTr="00287448">
        <w:trPr>
          <w:trHeight w:val="667"/>
        </w:trPr>
        <w:tc>
          <w:tcPr>
            <w:tcW w:w="1101" w:type="dxa"/>
            <w:vMerge/>
            <w:tcBorders>
              <w:right w:val="single" w:sz="8" w:space="0" w:color="FFFFFF"/>
            </w:tcBorders>
            <w:shd w:val="clear" w:color="auto" w:fill="215868"/>
            <w:vAlign w:val="center"/>
          </w:tcPr>
          <w:p w:rsidR="00E81EFF" w:rsidRDefault="00E81EFF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E81EFF" w:rsidRDefault="00E81EFF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信维</w:t>
            </w:r>
          </w:p>
        </w:tc>
        <w:tc>
          <w:tcPr>
            <w:tcW w:w="6617" w:type="dxa"/>
            <w:gridSpan w:val="3"/>
            <w:vAlign w:val="center"/>
          </w:tcPr>
          <w:p w:rsidR="00E81EFF" w:rsidRDefault="003B58E4" w:rsidP="003B58E4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尤伟、</w:t>
            </w:r>
            <w:r w:rsidR="00E81EFF">
              <w:rPr>
                <w:rFonts w:ascii="宋体" w:hAnsi="宋体" w:hint="eastAsia"/>
                <w:sz w:val="21"/>
                <w:szCs w:val="21"/>
                <w:lang w:eastAsia="zh-CN"/>
              </w:rPr>
              <w:t>曾志超、杨敏、章建成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</w:p>
        </w:tc>
      </w:tr>
      <w:tr w:rsidR="00E81EFF" w:rsidRPr="00A71229" w:rsidTr="00287448">
        <w:trPr>
          <w:trHeight w:val="667"/>
        </w:trPr>
        <w:tc>
          <w:tcPr>
            <w:tcW w:w="1101" w:type="dxa"/>
            <w:vMerge/>
            <w:tcBorders>
              <w:bottom w:val="single" w:sz="12" w:space="0" w:color="auto"/>
              <w:right w:val="single" w:sz="8" w:space="0" w:color="FFFFFF"/>
            </w:tcBorders>
            <w:shd w:val="clear" w:color="auto" w:fill="215868"/>
            <w:vAlign w:val="center"/>
          </w:tcPr>
          <w:p w:rsidR="00E81EFF" w:rsidRDefault="00E81EFF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12" w:space="0" w:color="auto"/>
            </w:tcBorders>
            <w:shd w:val="clear" w:color="auto" w:fill="215868"/>
            <w:vAlign w:val="center"/>
          </w:tcPr>
          <w:p w:rsidR="00E81EFF" w:rsidRDefault="00E81EFF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天河</w:t>
            </w:r>
          </w:p>
        </w:tc>
        <w:tc>
          <w:tcPr>
            <w:tcW w:w="6617" w:type="dxa"/>
            <w:gridSpan w:val="3"/>
            <w:vAlign w:val="center"/>
          </w:tcPr>
          <w:p w:rsidR="00E81EFF" w:rsidRDefault="00806557" w:rsidP="00F40DA6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胡</w:t>
            </w:r>
            <w:r w:rsidR="00E46E96">
              <w:rPr>
                <w:rFonts w:ascii="宋体" w:hAnsi="宋体" w:hint="eastAsia"/>
                <w:sz w:val="21"/>
                <w:szCs w:val="21"/>
                <w:lang w:eastAsia="zh-CN"/>
              </w:rPr>
              <w:t>震山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、何</w:t>
            </w:r>
            <w:r w:rsidR="00E46E96">
              <w:rPr>
                <w:rFonts w:ascii="宋体" w:hAnsi="宋体" w:hint="eastAsia"/>
                <w:sz w:val="21"/>
                <w:szCs w:val="21"/>
                <w:lang w:eastAsia="zh-CN"/>
              </w:rPr>
              <w:t>斌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E46E96">
              <w:rPr>
                <w:rFonts w:ascii="宋体" w:hAnsi="宋体" w:hint="eastAsia"/>
                <w:sz w:val="21"/>
                <w:szCs w:val="21"/>
                <w:lang w:eastAsia="zh-CN"/>
              </w:rPr>
              <w:t>杨明臻</w:t>
            </w:r>
          </w:p>
        </w:tc>
      </w:tr>
    </w:tbl>
    <w:p w:rsidR="00D728CD" w:rsidRPr="00A71229" w:rsidRDefault="00D728CD">
      <w:pPr>
        <w:rPr>
          <w:rFonts w:ascii="宋体" w:hAnsi="宋体"/>
          <w:sz w:val="21"/>
          <w:szCs w:val="21"/>
          <w:lang w:eastAsia="zh-CN"/>
        </w:rPr>
      </w:pP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</w:p>
    <w:p w:rsidR="00D728CD" w:rsidRPr="00A71229" w:rsidRDefault="00D728CD">
      <w:pPr>
        <w:rPr>
          <w:rFonts w:ascii="宋体" w:hAnsi="宋体"/>
          <w:b/>
          <w:i/>
          <w:sz w:val="21"/>
          <w:szCs w:val="21"/>
          <w:lang w:eastAsia="zh-CN"/>
        </w:rPr>
      </w:pPr>
    </w:p>
    <w:p w:rsidR="00574E40" w:rsidRPr="00401543" w:rsidRDefault="00D05BD4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访谈记录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705"/>
      </w:tblGrid>
      <w:tr w:rsidR="009A4EC8" w:rsidRPr="00A71229" w:rsidTr="00493466">
        <w:trPr>
          <w:trHeight w:val="945"/>
        </w:trPr>
        <w:tc>
          <w:tcPr>
            <w:tcW w:w="959" w:type="dxa"/>
            <w:vMerge w:val="restart"/>
            <w:vAlign w:val="center"/>
          </w:tcPr>
          <w:p w:rsidR="009A4EC8" w:rsidRPr="00D04DCD" w:rsidRDefault="00574E40" w:rsidP="00AC18E5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 w:hint="eastAsia"/>
                <w:sz w:val="21"/>
                <w:szCs w:val="21"/>
                <w:lang w:eastAsia="zh-CN"/>
              </w:rPr>
              <w:t xml:space="preserve">Part </w:t>
            </w:r>
            <w:r w:rsidR="00D137A8">
              <w:rPr>
                <w:rFonts w:cs="Arial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705" w:type="dxa"/>
            <w:vAlign w:val="center"/>
          </w:tcPr>
          <w:p w:rsidR="009A4EC8" w:rsidRDefault="009A4EC8" w:rsidP="00B1519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访谈时间：</w:t>
            </w:r>
            <w:r w:rsidR="009B3BC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09:0</w:t>
            </w:r>
            <w:r w:rsidR="005F38C0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0-11:3</w:t>
            </w:r>
            <w:r w:rsidR="00490244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</w:t>
            </w:r>
          </w:p>
          <w:p w:rsidR="009A4EC8" w:rsidRPr="008B5636" w:rsidRDefault="009A4EC8" w:rsidP="00563696">
            <w:pPr>
              <w:rPr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访谈人员</w:t>
            </w:r>
            <w:r w:rsidR="00C15A46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信息</w:t>
            </w:r>
            <w:r w:rsidRPr="00B15198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  <w:r w:rsidR="00563696">
              <w:rPr>
                <w:rFonts w:ascii="宋体" w:hAnsi="宋体" w:hint="eastAsia"/>
                <w:sz w:val="21"/>
                <w:szCs w:val="21"/>
                <w:lang w:eastAsia="zh-CN"/>
              </w:rPr>
              <w:t>王涛、</w:t>
            </w:r>
            <w:r w:rsidR="003B58E4">
              <w:rPr>
                <w:rFonts w:ascii="宋体" w:hAnsi="宋体" w:hint="eastAsia"/>
                <w:sz w:val="21"/>
                <w:szCs w:val="21"/>
                <w:lang w:eastAsia="zh-CN"/>
              </w:rPr>
              <w:t>吴清华、</w:t>
            </w:r>
            <w:r w:rsidR="003B58E4" w:rsidRPr="00813255">
              <w:rPr>
                <w:rFonts w:ascii="宋体" w:hAnsi="宋体" w:hint="eastAsia"/>
                <w:sz w:val="21"/>
                <w:szCs w:val="21"/>
                <w:lang w:eastAsia="zh-CN"/>
              </w:rPr>
              <w:t>黄婉如</w:t>
            </w:r>
            <w:r w:rsidR="003B58E4">
              <w:rPr>
                <w:rFonts w:ascii="宋体" w:hAnsi="宋体" w:hint="eastAsia"/>
                <w:sz w:val="21"/>
                <w:szCs w:val="21"/>
                <w:lang w:eastAsia="zh-CN"/>
              </w:rPr>
              <w:t>、乔学峰</w:t>
            </w:r>
          </w:p>
        </w:tc>
      </w:tr>
      <w:tr w:rsidR="009A4EC8" w:rsidRPr="00A71229" w:rsidTr="00493466">
        <w:trPr>
          <w:trHeight w:val="2288"/>
        </w:trPr>
        <w:tc>
          <w:tcPr>
            <w:tcW w:w="959" w:type="dxa"/>
            <w:vMerge/>
            <w:vAlign w:val="center"/>
          </w:tcPr>
          <w:p w:rsidR="009A4EC8" w:rsidRPr="00D04DCD" w:rsidRDefault="009A4EC8" w:rsidP="002F184F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</w:p>
        </w:tc>
        <w:tc>
          <w:tcPr>
            <w:tcW w:w="7705" w:type="dxa"/>
          </w:tcPr>
          <w:p w:rsidR="009A4EC8" w:rsidRDefault="009A4EC8" w:rsidP="009A4EC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访谈内容记录：</w:t>
            </w:r>
          </w:p>
          <w:p w:rsidR="004B160D" w:rsidRPr="00F73689" w:rsidRDefault="002A6BD1" w:rsidP="00DE3514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W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indchill与</w:t>
            </w:r>
            <w:r w:rsidR="006461CD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CAPP集成</w:t>
            </w:r>
          </w:p>
          <w:p w:rsidR="006C544F" w:rsidRPr="00253407" w:rsidRDefault="006461CD" w:rsidP="006C544F">
            <w:pPr>
              <w:pStyle w:val="ae"/>
              <w:numPr>
                <w:ilvl w:val="0"/>
                <w:numId w:val="8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 w:rsidRPr="00253407">
              <w:rPr>
                <w:rFonts w:ascii="宋体" w:hAnsi="宋体" w:hint="eastAsia"/>
                <w:sz w:val="21"/>
                <w:szCs w:val="21"/>
                <w:lang w:eastAsia="zh-CN"/>
              </w:rPr>
              <w:t>Windchill与CAPP松散集成</w:t>
            </w:r>
          </w:p>
          <w:p w:rsidR="006461CD" w:rsidRPr="006C544F" w:rsidRDefault="00FB4D25" w:rsidP="006461CD">
            <w:pPr>
              <w:pStyle w:val="ae"/>
              <w:spacing w:before="100" w:beforeAutospacing="1" w:after="100" w:afterAutospacing="1"/>
              <w:ind w:left="420" w:firstLineChars="0" w:firstLine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object w:dxaOrig="13267" w:dyaOrig="15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2.8pt;height:465.3pt" o:ole="">
                  <v:imagedata r:id="rId9" o:title=""/>
                </v:shape>
                <o:OLEObject Type="Embed" ProgID="Visio.Drawing.11" ShapeID="_x0000_i1025" DrawAspect="Content" ObjectID="_1401035777" r:id="rId10"/>
              </w:object>
            </w:r>
          </w:p>
          <w:p w:rsidR="00A54D35" w:rsidRDefault="00A54D35" w:rsidP="00DE3514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PBOM集成</w:t>
            </w:r>
          </w:p>
          <w:p w:rsidR="00A54D35" w:rsidRDefault="00A54D35" w:rsidP="00A54D35">
            <w:pPr>
              <w:pStyle w:val="ae"/>
              <w:numPr>
                <w:ilvl w:val="0"/>
                <w:numId w:val="24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主任工艺师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在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PBOM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设计完成后，进入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CAPP</w:t>
            </w:r>
            <w:r w:rsidR="00E676BB">
              <w:rPr>
                <w:rFonts w:hint="eastAsia"/>
                <w:sz w:val="21"/>
                <w:szCs w:val="21"/>
                <w:lang w:eastAsia="zh-CN"/>
              </w:rPr>
              <w:t>系统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，使用集成命令</w:t>
            </w:r>
          </w:p>
          <w:p w:rsidR="00A54D35" w:rsidRPr="00A54D35" w:rsidRDefault="00A54D35" w:rsidP="00A54D35">
            <w:pPr>
              <w:pStyle w:val="ae"/>
              <w:numPr>
                <w:ilvl w:val="0"/>
                <w:numId w:val="24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sz w:val="21"/>
                <w:szCs w:val="21"/>
                <w:lang w:eastAsia="zh-CN"/>
              </w:rPr>
            </w:pPr>
            <w:r w:rsidRPr="00A54D35">
              <w:rPr>
                <w:rFonts w:hint="eastAsia"/>
                <w:sz w:val="21"/>
                <w:szCs w:val="21"/>
                <w:lang w:eastAsia="zh-CN"/>
              </w:rPr>
              <w:t>CAPP</w:t>
            </w:r>
            <w:r w:rsidR="00E676BB">
              <w:rPr>
                <w:rFonts w:hint="eastAsia"/>
                <w:sz w:val="21"/>
                <w:szCs w:val="21"/>
                <w:lang w:eastAsia="zh-CN"/>
              </w:rPr>
              <w:t>系统</w:t>
            </w:r>
            <w:r w:rsidRPr="00A54D35">
              <w:rPr>
                <w:rFonts w:hint="eastAsia"/>
                <w:sz w:val="21"/>
                <w:szCs w:val="21"/>
                <w:lang w:eastAsia="zh-CN"/>
              </w:rPr>
              <w:t>调用集成接口获取成套件</w:t>
            </w:r>
            <w:r w:rsidRPr="00A54D35">
              <w:rPr>
                <w:rFonts w:hint="eastAsia"/>
                <w:sz w:val="21"/>
                <w:szCs w:val="21"/>
                <w:lang w:eastAsia="zh-CN"/>
              </w:rPr>
              <w:t>PBOM</w:t>
            </w:r>
            <w:r w:rsidRPr="00A54D35">
              <w:rPr>
                <w:rFonts w:hint="eastAsia"/>
                <w:sz w:val="21"/>
                <w:szCs w:val="21"/>
                <w:lang w:eastAsia="zh-CN"/>
              </w:rPr>
              <w:t>数据信息，导入</w:t>
            </w:r>
            <w:r w:rsidRPr="00A54D35">
              <w:rPr>
                <w:rFonts w:hint="eastAsia"/>
                <w:sz w:val="21"/>
                <w:szCs w:val="21"/>
                <w:lang w:eastAsia="zh-CN"/>
              </w:rPr>
              <w:t>CAPP</w:t>
            </w:r>
            <w:r w:rsidR="00E676BB">
              <w:rPr>
                <w:rFonts w:hint="eastAsia"/>
                <w:sz w:val="21"/>
                <w:szCs w:val="21"/>
                <w:lang w:eastAsia="zh-CN"/>
              </w:rPr>
              <w:t>系统</w:t>
            </w:r>
            <w:r w:rsidRPr="00A54D35">
              <w:rPr>
                <w:rFonts w:hint="eastAsia"/>
                <w:sz w:val="21"/>
                <w:szCs w:val="21"/>
                <w:lang w:eastAsia="zh-CN"/>
              </w:rPr>
              <w:t>中自动建立结构树；</w:t>
            </w:r>
          </w:p>
          <w:p w:rsidR="00A54D35" w:rsidRDefault="00A54D35" w:rsidP="00A54D35">
            <w:pPr>
              <w:pStyle w:val="ae"/>
              <w:numPr>
                <w:ilvl w:val="0"/>
                <w:numId w:val="24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3355C0">
              <w:rPr>
                <w:rFonts w:hint="eastAsia"/>
                <w:sz w:val="21"/>
                <w:szCs w:val="21"/>
                <w:lang w:eastAsia="zh-CN"/>
              </w:rPr>
              <w:t>PBOM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更新后，主任工艺师调用集成命令更新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CAPP</w:t>
            </w:r>
            <w:r w:rsidR="00600A00">
              <w:rPr>
                <w:rFonts w:hint="eastAsia"/>
                <w:sz w:val="21"/>
                <w:szCs w:val="21"/>
                <w:lang w:eastAsia="zh-CN"/>
              </w:rPr>
              <w:t>系统</w:t>
            </w:r>
            <w:r w:rsidRPr="003355C0">
              <w:rPr>
                <w:rFonts w:hint="eastAsia"/>
                <w:sz w:val="21"/>
                <w:szCs w:val="21"/>
                <w:lang w:eastAsia="zh-CN"/>
              </w:rPr>
              <w:t>中结构树。</w:t>
            </w:r>
          </w:p>
          <w:p w:rsidR="00BF089D" w:rsidRPr="00274C3E" w:rsidRDefault="00A54D35" w:rsidP="00274C3E">
            <w:pPr>
              <w:pStyle w:val="ae"/>
              <w:numPr>
                <w:ilvl w:val="0"/>
                <w:numId w:val="8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lastRenderedPageBreak/>
              <w:t>工艺文件管理</w:t>
            </w:r>
          </w:p>
          <w:p w:rsidR="00FC6B40" w:rsidRDefault="00A54D35" w:rsidP="0063797B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工艺文员在CAPP系统中根据BOM结构编制工艺文件</w:t>
            </w:r>
          </w:p>
          <w:p w:rsidR="00A54D35" w:rsidRDefault="00A54D35" w:rsidP="0063797B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</w:t>
            </w:r>
            <w:r w:rsidR="00575B34">
              <w:rPr>
                <w:rFonts w:ascii="宋体" w:hAnsi="宋体" w:cs="宋体" w:hint="eastAsia"/>
                <w:sz w:val="21"/>
                <w:szCs w:val="21"/>
                <w:lang w:eastAsia="zh-CN"/>
              </w:rPr>
              <w:t>编制完成</w:t>
            </w:r>
            <w:r w:rsidR="00985285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在天河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CAPP系统中</w:t>
            </w:r>
            <w:r w:rsidR="00985285">
              <w:rPr>
                <w:rFonts w:ascii="宋体" w:hAnsi="宋体" w:cs="宋体" w:hint="eastAsia"/>
                <w:sz w:val="21"/>
                <w:szCs w:val="21"/>
                <w:lang w:eastAsia="zh-CN"/>
              </w:rPr>
              <w:t>进行电子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签审流程</w:t>
            </w:r>
          </w:p>
          <w:p w:rsidR="00A54D35" w:rsidRDefault="00985285" w:rsidP="0063797B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工艺文件变更单在CAPP</w:t>
            </w:r>
            <w:r w:rsidR="00575B34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中填写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，走签审流程</w:t>
            </w:r>
          </w:p>
          <w:p w:rsidR="00985285" w:rsidRDefault="005137F4" w:rsidP="0063797B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工艺文件电子签名在天河CAPP中的签审流程中进行工艺文件的电子签名</w:t>
            </w:r>
          </w:p>
          <w:p w:rsidR="00C42E8C" w:rsidRDefault="005137F4" w:rsidP="0063797B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在天河CAPP系统中，签审完成的工艺文件转换工艺文件为PDF档（带电子签名）批量自动导入Windchill系统进行统一管理</w:t>
            </w:r>
          </w:p>
          <w:p w:rsidR="00C42E8C" w:rsidRPr="00C42E8C" w:rsidRDefault="00C42E8C" w:rsidP="00C42E8C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工艺文件批量导入Windchill系统状态为“已批准”</w:t>
            </w:r>
          </w:p>
          <w:p w:rsidR="005137F4" w:rsidRDefault="005137F4" w:rsidP="0063797B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在Windchill系统中根据工艺文件的编号和PBOM结构树对应</w:t>
            </w:r>
          </w:p>
          <w:p w:rsidR="005137F4" w:rsidRDefault="00C42E8C" w:rsidP="00C42E8C">
            <w:pPr>
              <w:pStyle w:val="ae"/>
              <w:numPr>
                <w:ilvl w:val="0"/>
                <w:numId w:val="14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档案部根据Windchill系统中的工艺文件打印发放</w:t>
            </w:r>
          </w:p>
          <w:p w:rsidR="001C7A96" w:rsidRPr="001C7A96" w:rsidRDefault="00FB4D25" w:rsidP="001C7A96">
            <w:pPr>
              <w:pStyle w:val="ae"/>
              <w:numPr>
                <w:ilvl w:val="0"/>
                <w:numId w:val="8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 w:rsidRPr="004D359B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报</w:t>
            </w:r>
            <w:bookmarkStart w:id="0" w:name="_GoBack"/>
            <w:bookmarkEnd w:id="0"/>
            <w:r w:rsidR="004D359B" w:rsidRPr="004D359B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表</w:t>
            </w:r>
          </w:p>
          <w:p w:rsidR="00F977F1" w:rsidRPr="00B22453" w:rsidRDefault="00B22453" w:rsidP="00F977F1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B2245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工艺路线</w:t>
            </w:r>
            <w:r w:rsidR="007B0C5F">
              <w:rPr>
                <w:rFonts w:ascii="宋体" w:hAnsi="宋体" w:cs="宋体" w:hint="eastAsia"/>
                <w:sz w:val="21"/>
                <w:szCs w:val="21"/>
                <w:lang w:eastAsia="zh-CN"/>
              </w:rPr>
              <w:t>表</w:t>
            </w:r>
            <w:r w:rsidR="00182112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在天河CAPP系统</w:t>
            </w:r>
            <w:r w:rsidR="00F258F0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生成</w:t>
            </w:r>
          </w:p>
          <w:p w:rsidR="00B22453" w:rsidRPr="00B22453" w:rsidRDefault="00B22453" w:rsidP="00F977F1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B22453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生产BOM</w:t>
            </w:r>
            <w:r w:rsidR="007B0C5F">
              <w:rPr>
                <w:rFonts w:ascii="宋体" w:hAnsi="宋体" w:cs="宋体" w:hint="eastAsia"/>
                <w:sz w:val="21"/>
                <w:szCs w:val="21"/>
                <w:lang w:eastAsia="zh-CN"/>
              </w:rPr>
              <w:t>表</w:t>
            </w:r>
            <w:r w:rsidR="00F258F0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在天河CAPP系统中生成</w:t>
            </w:r>
          </w:p>
          <w:p w:rsidR="00F977F1" w:rsidRDefault="00B22453" w:rsidP="00B22453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B2245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存货管理</w:t>
            </w:r>
            <w:r w:rsidR="007B0C5F">
              <w:rPr>
                <w:rFonts w:ascii="宋体" w:hAnsi="宋体" w:cs="宋体" w:hint="eastAsia"/>
                <w:sz w:val="21"/>
                <w:szCs w:val="21"/>
                <w:lang w:eastAsia="zh-CN"/>
              </w:rPr>
              <w:t>表</w:t>
            </w:r>
            <w:r w:rsidR="00F258F0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在PDM系统中</w:t>
            </w:r>
            <w:r w:rsidR="007B0C5F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生成</w:t>
            </w:r>
          </w:p>
          <w:p w:rsidR="001C7A96" w:rsidRPr="00B22453" w:rsidRDefault="001C7A96" w:rsidP="00B22453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上述三张表在windchill系统中统一管理</w:t>
            </w:r>
          </w:p>
          <w:p w:rsidR="00015861" w:rsidRPr="006155EA" w:rsidRDefault="00C42E8C" w:rsidP="006155EA">
            <w:pPr>
              <w:pStyle w:val="ae"/>
              <w:numPr>
                <w:ilvl w:val="0"/>
                <w:numId w:val="8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试验件管理</w:t>
            </w:r>
          </w:p>
          <w:p w:rsidR="006155EA" w:rsidRPr="00892051" w:rsidRDefault="00575B34" w:rsidP="00892051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试验件</w:t>
            </w:r>
            <w:r w:rsidR="00E16535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EBOM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与正式件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EBOM</w:t>
            </w:r>
            <w:r w:rsidR="00E16535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编号</w:t>
            </w:r>
            <w:r w:rsidR="00C42E8C" w:rsidRP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不同</w:t>
            </w:r>
          </w:p>
          <w:p w:rsidR="00C42E8C" w:rsidRDefault="00C42E8C" w:rsidP="0063797B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主任工艺师根据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试验件</w:t>
            </w:r>
            <w:r w:rsidR="00E16535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EBOM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创建对应的PBOM</w:t>
            </w:r>
          </w:p>
          <w:p w:rsidR="00892051" w:rsidRDefault="00892051" w:rsidP="0063797B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PBOM创建完成导入天河CAPP系统</w:t>
            </w:r>
          </w:p>
          <w:p w:rsidR="00EC4E5D" w:rsidRDefault="004F476D" w:rsidP="00892051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天河CAPP</w:t>
            </w:r>
            <w:r w:rsidR="000A3DEF">
              <w:rPr>
                <w:rFonts w:ascii="宋体" w:hAnsi="宋体" w:cs="宋体" w:hint="eastAsia"/>
                <w:sz w:val="21"/>
                <w:szCs w:val="21"/>
                <w:lang w:eastAsia="zh-CN"/>
              </w:rPr>
              <w:t>系统中根据试验件的技术</w:t>
            </w:r>
            <w:r w:rsidR="00892051">
              <w:rPr>
                <w:rFonts w:ascii="宋体" w:hAnsi="宋体" w:cs="宋体" w:hint="eastAsia"/>
                <w:sz w:val="21"/>
                <w:szCs w:val="21"/>
                <w:lang w:eastAsia="zh-CN"/>
              </w:rPr>
              <w:t>要求编制工艺文件</w:t>
            </w:r>
          </w:p>
          <w:p w:rsidR="00DB22E5" w:rsidRPr="00DB22E5" w:rsidRDefault="00DB22E5" w:rsidP="00DB22E5">
            <w:pPr>
              <w:pStyle w:val="ae"/>
              <w:numPr>
                <w:ilvl w:val="0"/>
                <w:numId w:val="8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DB22E5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集成技术路线</w:t>
            </w:r>
          </w:p>
          <w:p w:rsidR="00E1377C" w:rsidRDefault="00E1377C" w:rsidP="00DB22E5">
            <w:pPr>
              <w:pStyle w:val="ae"/>
              <w:numPr>
                <w:ilvl w:val="0"/>
                <w:numId w:val="26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PBOM导入CAPP系统</w:t>
            </w:r>
          </w:p>
          <w:p w:rsidR="00DB22E5" w:rsidRDefault="00DB5E28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主任工艺师负责</w:t>
            </w:r>
            <w:r w:rsidR="00944DEF">
              <w:rPr>
                <w:rFonts w:ascii="宋体" w:hAnsi="宋体" w:cs="宋体" w:hint="eastAsia"/>
                <w:sz w:val="21"/>
                <w:szCs w:val="21"/>
                <w:lang w:eastAsia="zh-CN"/>
              </w:rPr>
              <w:t>从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Windchill系统</w:t>
            </w:r>
            <w:r w:rsidR="00944DEF">
              <w:rPr>
                <w:rFonts w:ascii="宋体" w:hAnsi="宋体" w:cs="宋体" w:hint="eastAsia"/>
                <w:sz w:val="21"/>
                <w:szCs w:val="21"/>
                <w:lang w:eastAsia="zh-CN"/>
              </w:rPr>
              <w:t>导入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PBOM到天河CAPP系统</w:t>
            </w:r>
          </w:p>
          <w:p w:rsidR="00DB5E28" w:rsidRDefault="00DB5E28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Windchill系统提供手动导入按钮，使用</w:t>
            </w:r>
            <w:r w:rsidRPr="00DB5E28">
              <w:rPr>
                <w:rFonts w:ascii="宋体" w:hAnsi="宋体" w:cs="宋体" w:hint="eastAsia"/>
                <w:sz w:val="21"/>
                <w:szCs w:val="21"/>
                <w:lang w:eastAsia="zh-CN"/>
              </w:rPr>
              <w:t>WebService接口</w:t>
            </w:r>
          </w:p>
          <w:p w:rsidR="00063A74" w:rsidRDefault="00063A74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PBOM导入天河CAPP系统时，天河CAPP系统提供输入成套件图号</w:t>
            </w:r>
            <w:r w:rsidR="0074480A">
              <w:rPr>
                <w:rFonts w:ascii="宋体" w:hAnsi="宋体" w:cs="宋体" w:hint="eastAsia"/>
                <w:sz w:val="21"/>
                <w:szCs w:val="21"/>
                <w:lang w:eastAsia="zh-CN"/>
              </w:rPr>
              <w:t>接口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，通过图号获取PBOM结构</w:t>
            </w:r>
            <w:r w:rsidR="00B02F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树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信息</w:t>
            </w:r>
          </w:p>
          <w:p w:rsidR="00252F18" w:rsidRDefault="00DB5E28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PBOM以成套件为单位导入天河CAPP系统</w:t>
            </w:r>
          </w:p>
          <w:p w:rsidR="004345B8" w:rsidRDefault="004345B8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由主任工艺师选择PBOM结构存放物理位置</w:t>
            </w:r>
          </w:p>
          <w:p w:rsidR="00DB5E28" w:rsidRDefault="00DB5E28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PBOM</w:t>
            </w:r>
            <w:r w:rsidR="00B54EA5">
              <w:rPr>
                <w:rFonts w:ascii="宋体" w:hAnsi="宋体" w:cs="宋体" w:hint="eastAsia"/>
                <w:sz w:val="21"/>
                <w:szCs w:val="21"/>
                <w:lang w:eastAsia="zh-CN"/>
              </w:rPr>
              <w:t>存在变更时，由CAPP通过接口获取最新的成套件PBOM结构，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导入天河CAPP系统</w:t>
            </w:r>
            <w:r w:rsidR="004345B8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，由于天河CAPP中的零部件结构树缺少版本管理，因此无论是增加、修改或删除操作，都需要重新更新结构树。</w:t>
            </w:r>
            <w:r w:rsidR="004345B8" w:rsidRPr="004345B8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由</w:t>
            </w:r>
            <w:r w:rsidRPr="000E6107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天河CAPP系统确定</w:t>
            </w:r>
            <w:r w:rsidR="004345B8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具体的处理业务逻辑</w:t>
            </w:r>
          </w:p>
          <w:p w:rsidR="00DB5E28" w:rsidRDefault="00DB5E28" w:rsidP="00E1377C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PBOM导入天河CAPP系统</w:t>
            </w:r>
            <w:r w:rsidR="005F5DD0">
              <w:rPr>
                <w:rFonts w:ascii="宋体" w:hAnsi="宋体" w:cs="宋体" w:hint="eastAsia"/>
                <w:sz w:val="21"/>
                <w:szCs w:val="21"/>
                <w:lang w:eastAsia="zh-CN"/>
              </w:rPr>
              <w:t>后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成套件结构</w:t>
            </w:r>
            <w:r w:rsidR="004345B8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与Windchill保持一致</w:t>
            </w:r>
          </w:p>
          <w:p w:rsidR="00E1377C" w:rsidRDefault="00E1377C" w:rsidP="00DB22E5">
            <w:pPr>
              <w:pStyle w:val="ae"/>
              <w:numPr>
                <w:ilvl w:val="0"/>
                <w:numId w:val="26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</w:t>
            </w:r>
            <w:r w:rsidR="001712C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和更改单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导入windchill系统</w:t>
            </w:r>
          </w:p>
          <w:p w:rsidR="00E1377C" w:rsidRDefault="00304942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工艺文件在CAPP签审完成，</w:t>
            </w:r>
            <w:r w:rsidR="00F65902">
              <w:rPr>
                <w:rFonts w:ascii="宋体" w:hAnsi="宋体" w:cs="宋体" w:hint="eastAsia"/>
                <w:sz w:val="21"/>
                <w:szCs w:val="21"/>
                <w:lang w:eastAsia="zh-CN"/>
              </w:rPr>
              <w:t>转换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PDF档导入windchill系统</w:t>
            </w:r>
          </w:p>
          <w:p w:rsidR="001712C9" w:rsidRDefault="00983B11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工艺文件导入</w:t>
            </w:r>
            <w:r w:rsidR="00336BCF">
              <w:rPr>
                <w:rFonts w:ascii="宋体" w:hAnsi="宋体" w:cs="宋体" w:hint="eastAsia"/>
                <w:sz w:val="21"/>
                <w:szCs w:val="21"/>
                <w:lang w:eastAsia="zh-CN"/>
              </w:rPr>
              <w:t>W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indchill系统，根据工艺文件编号、工艺文件关联的part与PBOM</w:t>
            </w:r>
            <w:r w:rsidR="00B56DB5">
              <w:rPr>
                <w:rFonts w:ascii="宋体" w:hAnsi="宋体" w:cs="宋体" w:hint="eastAsia"/>
                <w:sz w:val="21"/>
                <w:szCs w:val="21"/>
                <w:lang w:eastAsia="zh-CN"/>
              </w:rPr>
              <w:t>关联</w:t>
            </w:r>
          </w:p>
          <w:p w:rsidR="00CF0D7F" w:rsidRDefault="00CF0D7F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工艺文件发生变更，变更单和工艺文件一起导入windchill系统，在windchill系统工艺文件和变更单</w:t>
            </w:r>
            <w:r w:rsidR="00B1742C">
              <w:rPr>
                <w:rFonts w:ascii="宋体" w:hAnsi="宋体" w:cs="宋体" w:hint="eastAsia"/>
                <w:sz w:val="21"/>
                <w:szCs w:val="21"/>
                <w:lang w:eastAsia="zh-CN"/>
              </w:rPr>
              <w:t>建立</w:t>
            </w:r>
            <w:r w:rsidR="00B92F74">
              <w:rPr>
                <w:rFonts w:ascii="宋体" w:hAnsi="宋体" w:cs="宋体" w:hint="eastAsia"/>
                <w:sz w:val="21"/>
                <w:szCs w:val="21"/>
                <w:lang w:eastAsia="zh-CN"/>
              </w:rPr>
              <w:t>关联</w:t>
            </w:r>
          </w:p>
          <w:p w:rsidR="00B92F74" w:rsidRDefault="00B92F74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工艺文件和变更单从天河CAPP导入windchill系统采用</w:t>
            </w:r>
            <w:r w:rsidRPr="00B92F74">
              <w:rPr>
                <w:rFonts w:ascii="宋体" w:hAnsi="宋体" w:cs="宋体" w:hint="eastAsia"/>
                <w:sz w:val="21"/>
                <w:szCs w:val="21"/>
                <w:lang w:eastAsia="zh-CN"/>
              </w:rPr>
              <w:t>WebService接口</w:t>
            </w:r>
          </w:p>
          <w:p w:rsidR="00CF0D7F" w:rsidRDefault="00B92F74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工艺文件和变更单的导入方式：自动导入和手动导入（</w:t>
            </w:r>
            <w:r w:rsidRPr="003609BB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实现方案待确认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）</w:t>
            </w:r>
          </w:p>
          <w:p w:rsidR="003609BB" w:rsidRDefault="001C7A96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自动导入：工艺文件</w:t>
            </w:r>
            <w:r w:rsidR="00462C4D">
              <w:rPr>
                <w:rFonts w:ascii="宋体" w:hAnsi="宋体" w:cs="宋体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变更单签审完成后，自动导入windchill系统。导入过程中发生异常情况无法</w:t>
            </w:r>
            <w:r w:rsidR="004345B8">
              <w:rPr>
                <w:rFonts w:ascii="宋体" w:hAnsi="宋体" w:cs="宋体" w:hint="eastAsia"/>
                <w:sz w:val="21"/>
                <w:szCs w:val="21"/>
                <w:lang w:eastAsia="zh-CN"/>
              </w:rPr>
              <w:t>即时了解，系统可以提供日志给系统管理员进行定期检查</w:t>
            </w:r>
          </w:p>
          <w:p w:rsidR="001C7A96" w:rsidRDefault="001C7A96" w:rsidP="001712C9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手动导入：</w:t>
            </w:r>
            <w:r w:rsidR="00B03CAC">
              <w:rPr>
                <w:rFonts w:ascii="宋体" w:hAnsi="宋体" w:cs="宋体" w:hint="eastAsia"/>
                <w:sz w:val="21"/>
                <w:szCs w:val="21"/>
                <w:lang w:eastAsia="zh-CN"/>
              </w:rPr>
              <w:t>CAPP系统提供手动导入按钮，由工艺员在CAPP系统中点击按钮</w:t>
            </w:r>
            <w:r w:rsidR="00C45254">
              <w:rPr>
                <w:rFonts w:ascii="宋体" w:hAnsi="宋体" w:cs="宋体" w:hint="eastAsia"/>
                <w:sz w:val="21"/>
                <w:szCs w:val="21"/>
                <w:lang w:eastAsia="zh-CN"/>
              </w:rPr>
              <w:t>将工艺文件</w:t>
            </w:r>
            <w:r w:rsidR="00462C4D">
              <w:rPr>
                <w:rFonts w:ascii="宋体" w:hAnsi="宋体" w:cs="宋体" w:hint="eastAsia"/>
                <w:sz w:val="21"/>
                <w:szCs w:val="21"/>
                <w:lang w:eastAsia="zh-CN"/>
              </w:rPr>
              <w:t>导入windchill系统</w:t>
            </w:r>
          </w:p>
          <w:p w:rsidR="009245CF" w:rsidRPr="00E237A1" w:rsidRDefault="003609BB" w:rsidP="00E237A1">
            <w:pPr>
              <w:pStyle w:val="ae"/>
              <w:numPr>
                <w:ilvl w:val="0"/>
                <w:numId w:val="2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工艺技术通知单需要设计会签，在windchill中走签审流程。</w:t>
            </w:r>
          </w:p>
        </w:tc>
      </w:tr>
    </w:tbl>
    <w:p w:rsidR="00CD1FED" w:rsidRDefault="00CD1FED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</w:p>
    <w:p w:rsidR="00593868" w:rsidRPr="00401543" w:rsidRDefault="00593868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遗留问题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418"/>
        <w:gridCol w:w="1751"/>
      </w:tblGrid>
      <w:tr w:rsidR="00593868" w:rsidRPr="00F65EC2" w:rsidTr="00EE2351">
        <w:trPr>
          <w:trHeight w:val="583"/>
        </w:trPr>
        <w:tc>
          <w:tcPr>
            <w:tcW w:w="817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418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751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要求完成时间</w:t>
            </w:r>
          </w:p>
        </w:tc>
      </w:tr>
      <w:tr w:rsidR="00593868" w:rsidRPr="00E90FAB" w:rsidTr="00EE2351">
        <w:trPr>
          <w:trHeight w:val="397"/>
        </w:trPr>
        <w:tc>
          <w:tcPr>
            <w:tcW w:w="817" w:type="dxa"/>
            <w:vAlign w:val="center"/>
          </w:tcPr>
          <w:p w:rsidR="00593868" w:rsidRPr="00175485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593868" w:rsidRPr="00784FD7" w:rsidRDefault="0045474F" w:rsidP="005658D2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工艺技术通知是否可以在CAPP系统中编制，</w:t>
            </w:r>
            <w:r w:rsidR="00FD0847">
              <w:rPr>
                <w:rFonts w:ascii="宋体" w:hAnsi="宋体" w:cs="宋体" w:hint="eastAsia"/>
                <w:sz w:val="21"/>
                <w:szCs w:val="21"/>
                <w:lang w:eastAsia="zh-CN"/>
              </w:rPr>
              <w:t>但不在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CAPP系统中受控</w:t>
            </w:r>
          </w:p>
        </w:tc>
        <w:tc>
          <w:tcPr>
            <w:tcW w:w="1418" w:type="dxa"/>
            <w:vAlign w:val="center"/>
          </w:tcPr>
          <w:p w:rsidR="00593868" w:rsidRPr="00B03CAC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93868" w:rsidRPr="00175485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5D2BCB" w:rsidRPr="00E90FAB" w:rsidTr="00EE2351">
        <w:trPr>
          <w:trHeight w:val="397"/>
        </w:trPr>
        <w:tc>
          <w:tcPr>
            <w:tcW w:w="817" w:type="dxa"/>
            <w:vAlign w:val="center"/>
          </w:tcPr>
          <w:p w:rsidR="005D2BCB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5D2BCB" w:rsidRDefault="005D2BCB" w:rsidP="001271C1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D2BCB" w:rsidRPr="0022298D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D2BCB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9E6C87" w:rsidRPr="00E90FAB" w:rsidTr="00EE2351">
        <w:trPr>
          <w:trHeight w:val="397"/>
        </w:trPr>
        <w:tc>
          <w:tcPr>
            <w:tcW w:w="817" w:type="dxa"/>
            <w:vAlign w:val="center"/>
          </w:tcPr>
          <w:p w:rsidR="009E6C87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3</w:t>
            </w:r>
          </w:p>
        </w:tc>
        <w:tc>
          <w:tcPr>
            <w:tcW w:w="4536" w:type="dxa"/>
            <w:vAlign w:val="center"/>
          </w:tcPr>
          <w:p w:rsidR="009E6C87" w:rsidRDefault="009E6C87" w:rsidP="00B618BD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9E6C87" w:rsidRPr="009E6C87" w:rsidRDefault="009E6C8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9E6C87" w:rsidRDefault="009E6C8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593868" w:rsidRDefault="00593868" w:rsidP="005A71FA">
      <w:pPr>
        <w:outlineLvl w:val="0"/>
        <w:rPr>
          <w:rFonts w:cs="Arial"/>
          <w:b/>
          <w:sz w:val="21"/>
          <w:szCs w:val="21"/>
          <w:lang w:eastAsia="zh-CN"/>
        </w:rPr>
      </w:pPr>
    </w:p>
    <w:p w:rsidR="005A71FA" w:rsidRPr="00401543" w:rsidRDefault="00402CE1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解决</w:t>
      </w:r>
      <w:r w:rsidR="005A71FA"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计划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559"/>
        <w:gridCol w:w="1610"/>
      </w:tblGrid>
      <w:tr w:rsidR="005A71FA" w:rsidRPr="00F65EC2" w:rsidTr="00EE2351">
        <w:trPr>
          <w:trHeight w:val="516"/>
        </w:trPr>
        <w:tc>
          <w:tcPr>
            <w:tcW w:w="817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559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610" w:type="dxa"/>
            <w:shd w:val="clear" w:color="auto" w:fill="215868"/>
            <w:vAlign w:val="center"/>
          </w:tcPr>
          <w:p w:rsidR="005A71FA" w:rsidRPr="00B4066D" w:rsidRDefault="00E30083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需</w:t>
            </w:r>
            <w:r w:rsidR="005A71FA"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要完成时间</w:t>
            </w: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2C4D0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354FA7" w:rsidRPr="00DF40F9" w:rsidRDefault="00354FA7" w:rsidP="00EE2351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54FA7" w:rsidRPr="00EE2351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BF68BE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354FA7" w:rsidRPr="00DF40F9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54FA7" w:rsidRPr="005658D2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325452" w:rsidRPr="00E90FAB" w:rsidTr="00EE2351">
        <w:trPr>
          <w:trHeight w:val="397"/>
        </w:trPr>
        <w:tc>
          <w:tcPr>
            <w:tcW w:w="817" w:type="dxa"/>
            <w:vAlign w:val="center"/>
          </w:tcPr>
          <w:p w:rsidR="00325452" w:rsidRDefault="00B63237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3</w:t>
            </w:r>
          </w:p>
        </w:tc>
        <w:tc>
          <w:tcPr>
            <w:tcW w:w="4536" w:type="dxa"/>
            <w:vAlign w:val="center"/>
          </w:tcPr>
          <w:p w:rsidR="00325452" w:rsidRDefault="00325452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25452" w:rsidRPr="00325452" w:rsidRDefault="00325452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25452" w:rsidRDefault="00325452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1A41A4" w:rsidRPr="00E90FAB" w:rsidTr="00EE2351">
        <w:trPr>
          <w:trHeight w:val="397"/>
        </w:trPr>
        <w:tc>
          <w:tcPr>
            <w:tcW w:w="817" w:type="dxa"/>
            <w:vAlign w:val="center"/>
          </w:tcPr>
          <w:p w:rsidR="001A41A4" w:rsidRDefault="00B63237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4</w:t>
            </w:r>
          </w:p>
        </w:tc>
        <w:tc>
          <w:tcPr>
            <w:tcW w:w="4536" w:type="dxa"/>
            <w:vAlign w:val="center"/>
          </w:tcPr>
          <w:p w:rsidR="001A41A4" w:rsidRDefault="001A41A4" w:rsidP="00B618BD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1A41A4" w:rsidRDefault="001A41A4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1A41A4" w:rsidRDefault="001A41A4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9229D3" w:rsidRPr="00E90FAB" w:rsidTr="00EE2351">
        <w:trPr>
          <w:trHeight w:val="397"/>
        </w:trPr>
        <w:tc>
          <w:tcPr>
            <w:tcW w:w="817" w:type="dxa"/>
            <w:vAlign w:val="center"/>
          </w:tcPr>
          <w:p w:rsidR="009229D3" w:rsidRDefault="00B63237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5</w:t>
            </w:r>
          </w:p>
        </w:tc>
        <w:tc>
          <w:tcPr>
            <w:tcW w:w="4536" w:type="dxa"/>
            <w:vAlign w:val="center"/>
          </w:tcPr>
          <w:p w:rsidR="009229D3" w:rsidRDefault="009229D3" w:rsidP="00B618BD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9229D3" w:rsidRDefault="009229D3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9229D3" w:rsidRDefault="009229D3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EA785C" w:rsidRPr="00BF68BE" w:rsidRDefault="00EA785C" w:rsidP="00A06A75">
      <w:pPr>
        <w:rPr>
          <w:lang w:eastAsia="zh-CN"/>
        </w:rPr>
      </w:pPr>
    </w:p>
    <w:sectPr w:rsidR="00EA785C" w:rsidRPr="00BF68BE" w:rsidSect="00AC18E5">
      <w:headerReference w:type="default" r:id="rId11"/>
      <w:footerReference w:type="default" r:id="rId12"/>
      <w:pgSz w:w="11906" w:h="16838"/>
      <w:pgMar w:top="1440" w:right="1797" w:bottom="1134" w:left="179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8B1" w:rsidRDefault="005158B1">
      <w:r>
        <w:separator/>
      </w:r>
    </w:p>
  </w:endnote>
  <w:endnote w:type="continuationSeparator" w:id="0">
    <w:p w:rsidR="005158B1" w:rsidRDefault="00515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7F3" w:rsidRPr="00ED4BC3" w:rsidRDefault="002057F3" w:rsidP="002057F3">
    <w:pPr>
      <w:pStyle w:val="ProprietaryNote"/>
      <w:rPr>
        <w:color w:val="215868"/>
      </w:rPr>
    </w:pPr>
    <w:r w:rsidRPr="00ED4BC3">
      <w:rPr>
        <w:color w:val="215868"/>
      </w:rPr>
      <w:t xml:space="preserve">Confidential - </w:t>
    </w:r>
    <w:r w:rsidRPr="00ED4BC3">
      <w:rPr>
        <w:rFonts w:hint="eastAsia"/>
        <w:color w:val="215868"/>
      </w:rPr>
      <w:t>GLAWAY</w:t>
    </w:r>
    <w:r w:rsidRPr="00ED4BC3">
      <w:rPr>
        <w:color w:val="215868"/>
      </w:rPr>
      <w:t xml:space="preserve"> Proprietary</w:t>
    </w:r>
  </w:p>
  <w:p w:rsidR="002057F3" w:rsidRPr="006F098C" w:rsidRDefault="002057F3" w:rsidP="002057F3">
    <w:pPr>
      <w:pStyle w:val="FooterSpace"/>
      <w:rPr>
        <w:color w:val="78787B"/>
      </w:rPr>
    </w:pPr>
  </w:p>
  <w:tbl>
    <w:tblPr>
      <w:tblW w:w="10764" w:type="dxa"/>
      <w:tblInd w:w="5" w:type="dxa"/>
      <w:tblCellMar>
        <w:top w:w="29" w:type="dxa"/>
        <w:left w:w="0" w:type="dxa"/>
        <w:bottom w:w="29" w:type="dxa"/>
        <w:right w:w="0" w:type="dxa"/>
      </w:tblCellMar>
      <w:tblLook w:val="01E0" w:firstRow="1" w:lastRow="1" w:firstColumn="1" w:lastColumn="1" w:noHBand="0" w:noVBand="0"/>
    </w:tblPr>
    <w:tblGrid>
      <w:gridCol w:w="5580"/>
      <w:gridCol w:w="5184"/>
    </w:tblGrid>
    <w:tr w:rsidR="002057F3" w:rsidRPr="00B310EB" w:rsidTr="00B4066D">
      <w:tc>
        <w:tcPr>
          <w:tcW w:w="5580" w:type="dxa"/>
          <w:shd w:val="clear" w:color="auto" w:fill="auto"/>
        </w:tcPr>
        <w:p w:rsidR="002057F3" w:rsidRPr="00A31599" w:rsidRDefault="00301BF8" w:rsidP="00B4066D">
          <w:pPr>
            <w:pStyle w:val="a7"/>
            <w:rPr>
              <w:rFonts w:ascii="微软雅黑" w:eastAsia="微软雅黑" w:hAnsi="微软雅黑" w:cs="Arial"/>
              <w:sz w:val="16"/>
              <w:szCs w:val="16"/>
              <w:lang w:eastAsia="zh-CN"/>
            </w:rPr>
          </w:pPr>
          <w:r w:rsidRPr="00301BF8">
            <w:rPr>
              <w:rFonts w:hint="eastAsia"/>
              <w:lang w:eastAsia="zh-CN"/>
            </w:rPr>
            <w:t>149</w:t>
          </w:r>
          <w:r w:rsidRPr="00301BF8">
            <w:rPr>
              <w:rFonts w:hint="eastAsia"/>
              <w:lang w:eastAsia="zh-CN"/>
            </w:rPr>
            <w:t>厂三维工艺协同管理平台</w:t>
          </w:r>
          <w:r w:rsidR="000C752B" w:rsidRPr="000C752B">
            <w:rPr>
              <w:rFonts w:hint="eastAsia"/>
              <w:lang w:eastAsia="zh-CN"/>
            </w:rPr>
            <w:t>项目</w:t>
          </w:r>
          <w:r w:rsidR="000C752B" w:rsidRPr="000C752B">
            <w:rPr>
              <w:rFonts w:hint="eastAsia"/>
              <w:lang w:eastAsia="zh-CN"/>
            </w:rPr>
            <w:t>_</w:t>
          </w:r>
          <w:r w:rsidR="000C752B" w:rsidRPr="000C752B">
            <w:rPr>
              <w:rFonts w:hint="eastAsia"/>
              <w:lang w:eastAsia="zh-CN"/>
            </w:rPr>
            <w:t>业务访谈纪要</w:t>
          </w:r>
        </w:p>
      </w:tc>
      <w:tc>
        <w:tcPr>
          <w:tcW w:w="5184" w:type="dxa"/>
          <w:shd w:val="clear" w:color="auto" w:fill="auto"/>
          <w:vAlign w:val="center"/>
        </w:tcPr>
        <w:p w:rsidR="002057F3" w:rsidRPr="00B310EB" w:rsidRDefault="002057F3" w:rsidP="002057F3">
          <w:pPr>
            <w:pStyle w:val="FooterRight"/>
            <w:snapToGrid w:val="0"/>
            <w:ind w:right="560" w:firstLineChars="350" w:firstLine="560"/>
            <w:jc w:val="left"/>
            <w:rPr>
              <w:rFonts w:ascii="Arial" w:hAnsi="Arial" w:cs="Arial"/>
              <w:color w:val="78787B"/>
            </w:rPr>
          </w:pPr>
          <w:r>
            <w:rPr>
              <w:rFonts w:ascii="Arial" w:hAnsi="Arial" w:cs="Arial" w:hint="eastAsia"/>
              <w:color w:val="78787B"/>
            </w:rPr>
            <w:t>Save Date</w:t>
          </w:r>
          <w:r w:rsidRPr="00B310EB">
            <w:rPr>
              <w:rFonts w:ascii="Arial" w:hAnsi="Arial" w:cs="Arial"/>
              <w:color w:val="78787B"/>
            </w:rPr>
            <w:t xml:space="preserve"> </w:t>
          </w:r>
          <w:r w:rsidR="002D4C9E">
            <w:rPr>
              <w:rFonts w:ascii="Arial" w:hAnsi="Arial" w:cs="Arial"/>
              <w:b/>
              <w:color w:val="78787B"/>
            </w:rPr>
            <w:fldChar w:fldCharType="begin"/>
          </w:r>
          <w:r>
            <w:rPr>
              <w:rFonts w:ascii="Arial" w:hAnsi="Arial" w:cs="Arial"/>
              <w:b/>
              <w:color w:val="78787B"/>
            </w:rPr>
            <w:instrText xml:space="preserve"> SAVEDATE  \@ "yyyy-MM-dd"  \* MERGEFORMAT </w:instrText>
          </w:r>
          <w:r w:rsidR="002D4C9E">
            <w:rPr>
              <w:rFonts w:ascii="Arial" w:hAnsi="Arial" w:cs="Arial"/>
              <w:b/>
              <w:color w:val="78787B"/>
            </w:rPr>
            <w:fldChar w:fldCharType="separate"/>
          </w:r>
          <w:r w:rsidR="00FB4D25">
            <w:rPr>
              <w:rFonts w:ascii="Arial" w:hAnsi="Arial" w:cs="Arial"/>
              <w:b/>
              <w:noProof/>
              <w:color w:val="78787B"/>
            </w:rPr>
            <w:t>2012-06-08</w:t>
          </w:r>
          <w:r w:rsidR="002D4C9E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color w:val="78787B"/>
            </w:rPr>
            <w:t xml:space="preserve">  </w:t>
          </w:r>
          <w:r w:rsidRPr="00B310EB">
            <w:rPr>
              <w:rFonts w:ascii="Arial" w:hAnsi="Arial" w:cs="Arial"/>
              <w:color w:val="78787B"/>
              <w:sz w:val="20"/>
              <w:szCs w:val="20"/>
            </w:rPr>
            <w:t>|</w:t>
          </w:r>
          <w:r w:rsidRPr="00B310EB">
            <w:rPr>
              <w:rFonts w:ascii="Arial" w:hAnsi="Arial" w:cs="Arial"/>
              <w:color w:val="78787B"/>
            </w:rPr>
            <w:t xml:space="preserve">   </w:t>
          </w:r>
          <w:r w:rsidRPr="00B310EB">
            <w:rPr>
              <w:rFonts w:ascii="Arial" w:hAnsi="Arial" w:cs="Arial"/>
              <w:b/>
              <w:color w:val="78787B"/>
            </w:rPr>
            <w:t xml:space="preserve">Page </w:t>
          </w:r>
          <w:r w:rsidR="002D4C9E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PAGE </w:instrText>
          </w:r>
          <w:r w:rsidR="002D4C9E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FB4D25">
            <w:rPr>
              <w:rFonts w:ascii="Arial" w:hAnsi="Arial" w:cs="Arial"/>
              <w:b/>
              <w:noProof/>
              <w:color w:val="78787B"/>
            </w:rPr>
            <w:t>3</w:t>
          </w:r>
          <w:r w:rsidR="002D4C9E" w:rsidRPr="00B310EB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b/>
              <w:color w:val="78787B"/>
            </w:rPr>
            <w:t xml:space="preserve"> of </w:t>
          </w:r>
          <w:r w:rsidR="002D4C9E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NUMPAGES </w:instrText>
          </w:r>
          <w:r w:rsidR="002D4C9E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FB4D25">
            <w:rPr>
              <w:rFonts w:ascii="Arial" w:hAnsi="Arial" w:cs="Arial"/>
              <w:b/>
              <w:noProof/>
              <w:color w:val="78787B"/>
            </w:rPr>
            <w:t>4</w:t>
          </w:r>
          <w:r w:rsidR="002D4C9E" w:rsidRPr="00B310EB">
            <w:rPr>
              <w:rFonts w:ascii="Arial" w:hAnsi="Arial" w:cs="Arial"/>
              <w:b/>
              <w:color w:val="78787B"/>
            </w:rPr>
            <w:fldChar w:fldCharType="end"/>
          </w:r>
        </w:p>
      </w:tc>
    </w:tr>
  </w:tbl>
  <w:p w:rsidR="00C7550A" w:rsidRPr="002057F3" w:rsidRDefault="00C7550A" w:rsidP="002057F3">
    <w:pPr>
      <w:pStyle w:val="a7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8B1" w:rsidRDefault="005158B1">
      <w:r>
        <w:separator/>
      </w:r>
    </w:p>
  </w:footnote>
  <w:footnote w:type="continuationSeparator" w:id="0">
    <w:p w:rsidR="005158B1" w:rsidRDefault="005158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950" w:rsidRDefault="00C130CB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drawing>
        <wp:anchor distT="0" distB="0" distL="114300" distR="114300" simplePos="0" relativeHeight="251657728" behindDoc="0" locked="0" layoutInCell="1" allowOverlap="0">
          <wp:simplePos x="0" y="0"/>
          <wp:positionH relativeFrom="column">
            <wp:posOffset>4667885</wp:posOffset>
          </wp:positionH>
          <wp:positionV relativeFrom="paragraph">
            <wp:posOffset>25400</wp:posOffset>
          </wp:positionV>
          <wp:extent cx="734695" cy="381635"/>
          <wp:effectExtent l="19050" t="0" r="8255" b="0"/>
          <wp:wrapNone/>
          <wp:docPr id="7" name="图片 3" descr="说明: 0222国睿信维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0222国睿信维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58" t="41153" r="58734" b="37804"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010C1"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t>149厂</w:t>
    </w:r>
    <w:r w:rsidR="00F40DA6"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t>三维工艺协同管理平台项目</w:t>
    </w:r>
  </w:p>
  <w:p w:rsidR="00DD0950" w:rsidRPr="006A075D" w:rsidRDefault="00DD0950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color w:val="40637A"/>
        <w:sz w:val="28"/>
        <w:szCs w:val="36"/>
        <w:lang w:eastAsia="zh-CN"/>
      </w:rPr>
      <w:t>业务访谈纪要</w:t>
    </w:r>
    <w:r>
      <w:rPr>
        <w:rFonts w:ascii="Arial Unicode MS" w:eastAsia="Arial Unicode MS" w:hAnsi="Arial Unicode MS" w:cs="Arial Unicode MS" w:hint="eastAsia"/>
        <w:i/>
        <w:color w:val="40637A"/>
        <w:sz w:val="28"/>
        <w:szCs w:val="36"/>
        <w:lang w:eastAsia="zh-CN"/>
      </w:rPr>
      <w:t>Business Interview Record</w:t>
    </w:r>
  </w:p>
  <w:p w:rsidR="00C7550A" w:rsidRDefault="00C7550A" w:rsidP="00DD0950">
    <w:pPr>
      <w:pStyle w:val="a6"/>
      <w:ind w:leftChars="-315" w:left="-58" w:hangingChars="283" w:hanging="509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51BA5"/>
    <w:multiLevelType w:val="hybridMultilevel"/>
    <w:tmpl w:val="4E380A2C"/>
    <w:lvl w:ilvl="0" w:tplc="92CADC22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CB93CFD"/>
    <w:multiLevelType w:val="hybridMultilevel"/>
    <w:tmpl w:val="CCD48A7C"/>
    <w:lvl w:ilvl="0" w:tplc="0554E44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77F0BCF"/>
    <w:multiLevelType w:val="singleLevel"/>
    <w:tmpl w:val="1324CDD0"/>
    <w:lvl w:ilvl="0">
      <w:start w:val="1"/>
      <w:numFmt w:val="bullet"/>
      <w:pStyle w:val="Heading1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905080B"/>
    <w:multiLevelType w:val="hybridMultilevel"/>
    <w:tmpl w:val="9E9AE6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5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E1E19A7"/>
    <w:multiLevelType w:val="hybridMultilevel"/>
    <w:tmpl w:val="84E25C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3A0A51"/>
    <w:multiLevelType w:val="hybridMultilevel"/>
    <w:tmpl w:val="F50A02AA"/>
    <w:lvl w:ilvl="0" w:tplc="04090011">
      <w:start w:val="1"/>
      <w:numFmt w:val="decimal"/>
      <w:lvlText w:val="%1)"/>
      <w:lvlJc w:val="left"/>
      <w:pPr>
        <w:ind w:left="737" w:hanging="420"/>
      </w:pPr>
    </w:lvl>
    <w:lvl w:ilvl="1" w:tplc="04090019" w:tentative="1">
      <w:start w:val="1"/>
      <w:numFmt w:val="lowerLetter"/>
      <w:lvlText w:val="%2)"/>
      <w:lvlJc w:val="left"/>
      <w:pPr>
        <w:ind w:left="1157" w:hanging="420"/>
      </w:p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abstractNum w:abstractNumId="6">
    <w:nsid w:val="295E37F4"/>
    <w:multiLevelType w:val="hybridMultilevel"/>
    <w:tmpl w:val="73F6043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B8973AF"/>
    <w:multiLevelType w:val="hybridMultilevel"/>
    <w:tmpl w:val="8904D0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3F15B7F"/>
    <w:multiLevelType w:val="hybridMultilevel"/>
    <w:tmpl w:val="C810B9E0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9">
    <w:nsid w:val="3AFC0F5A"/>
    <w:multiLevelType w:val="hybridMultilevel"/>
    <w:tmpl w:val="566A7E36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0">
    <w:nsid w:val="3B0038CC"/>
    <w:multiLevelType w:val="hybridMultilevel"/>
    <w:tmpl w:val="6A8629D0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1">
    <w:nsid w:val="3D6F0AF5"/>
    <w:multiLevelType w:val="hybridMultilevel"/>
    <w:tmpl w:val="1D34AE38"/>
    <w:lvl w:ilvl="0" w:tplc="04090019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40C61C84"/>
    <w:multiLevelType w:val="hybridMultilevel"/>
    <w:tmpl w:val="694052DC"/>
    <w:lvl w:ilvl="0" w:tplc="04090001">
      <w:start w:val="1"/>
      <w:numFmt w:val="bullet"/>
      <w:lvlText w:val=""/>
      <w:lvlJc w:val="left"/>
      <w:pPr>
        <w:ind w:left="115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7" w:hanging="420"/>
      </w:pPr>
      <w:rPr>
        <w:rFonts w:ascii="Wingdings" w:hAnsi="Wingdings" w:hint="default"/>
      </w:rPr>
    </w:lvl>
  </w:abstractNum>
  <w:abstractNum w:abstractNumId="13">
    <w:nsid w:val="426D0B26"/>
    <w:multiLevelType w:val="hybridMultilevel"/>
    <w:tmpl w:val="CEC298D2"/>
    <w:lvl w:ilvl="0" w:tplc="04090011">
      <w:start w:val="1"/>
      <w:numFmt w:val="decimal"/>
      <w:lvlText w:val="%1)"/>
      <w:lvlJc w:val="left"/>
      <w:pPr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4">
    <w:nsid w:val="43FB394E"/>
    <w:multiLevelType w:val="hybridMultilevel"/>
    <w:tmpl w:val="4E380A2C"/>
    <w:lvl w:ilvl="0" w:tplc="92CADC22">
      <w:start w:val="1"/>
      <w:numFmt w:val="decimal"/>
      <w:lvlText w:val="%1)"/>
      <w:lvlJc w:val="left"/>
      <w:pPr>
        <w:ind w:left="737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1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7" w:hanging="420"/>
      </w:pPr>
      <w:rPr>
        <w:rFonts w:ascii="Wingdings" w:hAnsi="Wingdings" w:hint="default"/>
      </w:rPr>
    </w:lvl>
  </w:abstractNum>
  <w:abstractNum w:abstractNumId="15">
    <w:nsid w:val="477766EB"/>
    <w:multiLevelType w:val="hybridMultilevel"/>
    <w:tmpl w:val="42CE242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77D4FC2"/>
    <w:multiLevelType w:val="hybridMultilevel"/>
    <w:tmpl w:val="0D86355A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A317FAE"/>
    <w:multiLevelType w:val="hybridMultilevel"/>
    <w:tmpl w:val="33605CB6"/>
    <w:lvl w:ilvl="0" w:tplc="04090001">
      <w:start w:val="1"/>
      <w:numFmt w:val="bullet"/>
      <w:lvlText w:val=""/>
      <w:lvlJc w:val="left"/>
      <w:pPr>
        <w:ind w:left="1162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82" w:hanging="420"/>
      </w:pPr>
    </w:lvl>
    <w:lvl w:ilvl="2" w:tplc="0409001B" w:tentative="1">
      <w:start w:val="1"/>
      <w:numFmt w:val="lowerRoman"/>
      <w:lvlText w:val="%3."/>
      <w:lvlJc w:val="right"/>
      <w:pPr>
        <w:ind w:left="2002" w:hanging="420"/>
      </w:pPr>
    </w:lvl>
    <w:lvl w:ilvl="3" w:tplc="0409000F" w:tentative="1">
      <w:start w:val="1"/>
      <w:numFmt w:val="decimal"/>
      <w:lvlText w:val="%4."/>
      <w:lvlJc w:val="left"/>
      <w:pPr>
        <w:ind w:left="2422" w:hanging="420"/>
      </w:pPr>
    </w:lvl>
    <w:lvl w:ilvl="4" w:tplc="04090019" w:tentative="1">
      <w:start w:val="1"/>
      <w:numFmt w:val="lowerLetter"/>
      <w:lvlText w:val="%5)"/>
      <w:lvlJc w:val="left"/>
      <w:pPr>
        <w:ind w:left="2842" w:hanging="420"/>
      </w:pPr>
    </w:lvl>
    <w:lvl w:ilvl="5" w:tplc="0409001B" w:tentative="1">
      <w:start w:val="1"/>
      <w:numFmt w:val="lowerRoman"/>
      <w:lvlText w:val="%6."/>
      <w:lvlJc w:val="right"/>
      <w:pPr>
        <w:ind w:left="3262" w:hanging="420"/>
      </w:pPr>
    </w:lvl>
    <w:lvl w:ilvl="6" w:tplc="0409000F" w:tentative="1">
      <w:start w:val="1"/>
      <w:numFmt w:val="decimal"/>
      <w:lvlText w:val="%7."/>
      <w:lvlJc w:val="left"/>
      <w:pPr>
        <w:ind w:left="3682" w:hanging="420"/>
      </w:pPr>
    </w:lvl>
    <w:lvl w:ilvl="7" w:tplc="04090019" w:tentative="1">
      <w:start w:val="1"/>
      <w:numFmt w:val="lowerLetter"/>
      <w:lvlText w:val="%8)"/>
      <w:lvlJc w:val="left"/>
      <w:pPr>
        <w:ind w:left="4102" w:hanging="420"/>
      </w:pPr>
    </w:lvl>
    <w:lvl w:ilvl="8" w:tplc="0409001B" w:tentative="1">
      <w:start w:val="1"/>
      <w:numFmt w:val="lowerRoman"/>
      <w:lvlText w:val="%9."/>
      <w:lvlJc w:val="right"/>
      <w:pPr>
        <w:ind w:left="4522" w:hanging="420"/>
      </w:pPr>
    </w:lvl>
  </w:abstractNum>
  <w:abstractNum w:abstractNumId="18">
    <w:nsid w:val="4F4E37BE"/>
    <w:multiLevelType w:val="hybridMultilevel"/>
    <w:tmpl w:val="64163F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4EB7D1C"/>
    <w:multiLevelType w:val="multilevel"/>
    <w:tmpl w:val="9D1018A8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="Arial" w:eastAsia="PMingLiU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851"/>
      </w:pPr>
      <w:rPr>
        <w:rFonts w:ascii="Arial" w:eastAsia="PMingLiU" w:hAnsi="Arial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928"/>
        </w:tabs>
        <w:ind w:left="1928" w:hanging="1361"/>
      </w:pPr>
      <w:rPr>
        <w:rFonts w:ascii="Arial" w:eastAsia="PMingLiU" w:hAnsi="Arial" w:hint="default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552"/>
        </w:tabs>
        <w:ind w:left="2552" w:hanging="158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593"/>
        </w:tabs>
        <w:ind w:left="4593" w:hanging="2552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>
    <w:nsid w:val="5AD97EC7"/>
    <w:multiLevelType w:val="hybridMultilevel"/>
    <w:tmpl w:val="5F8A9490"/>
    <w:lvl w:ilvl="0" w:tplc="1B2A76A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B1A4F8C"/>
    <w:multiLevelType w:val="hybridMultilevel"/>
    <w:tmpl w:val="EB9C64D6"/>
    <w:lvl w:ilvl="0" w:tplc="DEFCF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E87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18A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E24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83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C891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029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C1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A8B3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5EFB1E91"/>
    <w:multiLevelType w:val="hybridMultilevel"/>
    <w:tmpl w:val="D3481124"/>
    <w:lvl w:ilvl="0" w:tplc="04090011">
      <w:start w:val="1"/>
      <w:numFmt w:val="decimal"/>
      <w:lvlText w:val="%1)"/>
      <w:lvlJc w:val="left"/>
      <w:pPr>
        <w:ind w:left="879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23">
    <w:nsid w:val="619F4AD0"/>
    <w:multiLevelType w:val="hybridMultilevel"/>
    <w:tmpl w:val="C6D466C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16D2D44"/>
    <w:multiLevelType w:val="hybridMultilevel"/>
    <w:tmpl w:val="8190F1C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75EF2507"/>
    <w:multiLevelType w:val="hybridMultilevel"/>
    <w:tmpl w:val="8CE262B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79F62DE9"/>
    <w:multiLevelType w:val="hybridMultilevel"/>
    <w:tmpl w:val="12C45008"/>
    <w:lvl w:ilvl="0" w:tplc="04090011">
      <w:start w:val="1"/>
      <w:numFmt w:val="decimal"/>
      <w:lvlText w:val="%1)"/>
      <w:lvlJc w:val="left"/>
      <w:pPr>
        <w:ind w:left="737" w:hanging="420"/>
      </w:pPr>
    </w:lvl>
    <w:lvl w:ilvl="1" w:tplc="04090019" w:tentative="1">
      <w:start w:val="1"/>
      <w:numFmt w:val="lowerLetter"/>
      <w:lvlText w:val="%2)"/>
      <w:lvlJc w:val="left"/>
      <w:pPr>
        <w:ind w:left="1157" w:hanging="420"/>
      </w:p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num w:numId="1">
    <w:abstractNumId w:val="19"/>
  </w:num>
  <w:num w:numId="2">
    <w:abstractNumId w:val="2"/>
  </w:num>
  <w:num w:numId="3">
    <w:abstractNumId w:val="14"/>
  </w:num>
  <w:num w:numId="4">
    <w:abstractNumId w:val="23"/>
  </w:num>
  <w:num w:numId="5">
    <w:abstractNumId w:val="0"/>
  </w:num>
  <w:num w:numId="6">
    <w:abstractNumId w:val="18"/>
  </w:num>
  <w:num w:numId="7">
    <w:abstractNumId w:val="3"/>
  </w:num>
  <w:num w:numId="8">
    <w:abstractNumId w:val="4"/>
  </w:num>
  <w:num w:numId="9">
    <w:abstractNumId w:val="20"/>
  </w:num>
  <w:num w:numId="10">
    <w:abstractNumId w:val="6"/>
  </w:num>
  <w:num w:numId="11">
    <w:abstractNumId w:val="11"/>
  </w:num>
  <w:num w:numId="12">
    <w:abstractNumId w:val="25"/>
  </w:num>
  <w:num w:numId="13">
    <w:abstractNumId w:val="15"/>
  </w:num>
  <w:num w:numId="14">
    <w:abstractNumId w:val="16"/>
  </w:num>
  <w:num w:numId="15">
    <w:abstractNumId w:val="22"/>
  </w:num>
  <w:num w:numId="16">
    <w:abstractNumId w:val="10"/>
  </w:num>
  <w:num w:numId="17">
    <w:abstractNumId w:val="24"/>
  </w:num>
  <w:num w:numId="18">
    <w:abstractNumId w:val="7"/>
  </w:num>
  <w:num w:numId="19">
    <w:abstractNumId w:val="5"/>
  </w:num>
  <w:num w:numId="20">
    <w:abstractNumId w:val="26"/>
  </w:num>
  <w:num w:numId="21">
    <w:abstractNumId w:val="13"/>
  </w:num>
  <w:num w:numId="22">
    <w:abstractNumId w:val="21"/>
  </w:num>
  <w:num w:numId="23">
    <w:abstractNumId w:val="1"/>
  </w:num>
  <w:num w:numId="24">
    <w:abstractNumId w:val="12"/>
  </w:num>
  <w:num w:numId="25">
    <w:abstractNumId w:val="9"/>
  </w:num>
  <w:num w:numId="26">
    <w:abstractNumId w:val="8"/>
  </w:num>
  <w:num w:numId="2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D6894"/>
    <w:rsid w:val="00000060"/>
    <w:rsid w:val="000016FB"/>
    <w:rsid w:val="00003039"/>
    <w:rsid w:val="0000334D"/>
    <w:rsid w:val="00004186"/>
    <w:rsid w:val="00005DCE"/>
    <w:rsid w:val="00006B28"/>
    <w:rsid w:val="00006C4A"/>
    <w:rsid w:val="00007909"/>
    <w:rsid w:val="00011E5D"/>
    <w:rsid w:val="00013751"/>
    <w:rsid w:val="00015861"/>
    <w:rsid w:val="00015CD1"/>
    <w:rsid w:val="00017AA5"/>
    <w:rsid w:val="00022F05"/>
    <w:rsid w:val="00023881"/>
    <w:rsid w:val="00023AFE"/>
    <w:rsid w:val="00023B95"/>
    <w:rsid w:val="0002433E"/>
    <w:rsid w:val="00024450"/>
    <w:rsid w:val="0002530B"/>
    <w:rsid w:val="000263E6"/>
    <w:rsid w:val="000264F5"/>
    <w:rsid w:val="00031C20"/>
    <w:rsid w:val="00032AD4"/>
    <w:rsid w:val="000333FC"/>
    <w:rsid w:val="00033B87"/>
    <w:rsid w:val="00034AAA"/>
    <w:rsid w:val="00035130"/>
    <w:rsid w:val="000408B1"/>
    <w:rsid w:val="000435AF"/>
    <w:rsid w:val="00044A11"/>
    <w:rsid w:val="00044AF7"/>
    <w:rsid w:val="00044F26"/>
    <w:rsid w:val="000552B1"/>
    <w:rsid w:val="000552DE"/>
    <w:rsid w:val="00056547"/>
    <w:rsid w:val="00057882"/>
    <w:rsid w:val="0006106B"/>
    <w:rsid w:val="000636DF"/>
    <w:rsid w:val="00063A74"/>
    <w:rsid w:val="00064544"/>
    <w:rsid w:val="00064EC3"/>
    <w:rsid w:val="00066FF7"/>
    <w:rsid w:val="000677A5"/>
    <w:rsid w:val="00067842"/>
    <w:rsid w:val="00070FFD"/>
    <w:rsid w:val="000731F7"/>
    <w:rsid w:val="00073654"/>
    <w:rsid w:val="00074BDA"/>
    <w:rsid w:val="00075680"/>
    <w:rsid w:val="00075DD7"/>
    <w:rsid w:val="00077E05"/>
    <w:rsid w:val="000804BA"/>
    <w:rsid w:val="000828EA"/>
    <w:rsid w:val="000828F3"/>
    <w:rsid w:val="000829E9"/>
    <w:rsid w:val="00082F46"/>
    <w:rsid w:val="00086BF9"/>
    <w:rsid w:val="0008733F"/>
    <w:rsid w:val="00090C2F"/>
    <w:rsid w:val="00091039"/>
    <w:rsid w:val="00091874"/>
    <w:rsid w:val="00091DC9"/>
    <w:rsid w:val="00092640"/>
    <w:rsid w:val="00094643"/>
    <w:rsid w:val="00094F23"/>
    <w:rsid w:val="00095F9A"/>
    <w:rsid w:val="000A1431"/>
    <w:rsid w:val="000A2BAB"/>
    <w:rsid w:val="000A3BA4"/>
    <w:rsid w:val="000A3DEF"/>
    <w:rsid w:val="000A5971"/>
    <w:rsid w:val="000A664B"/>
    <w:rsid w:val="000A6E53"/>
    <w:rsid w:val="000A728F"/>
    <w:rsid w:val="000B0B87"/>
    <w:rsid w:val="000B1F65"/>
    <w:rsid w:val="000B7217"/>
    <w:rsid w:val="000B7994"/>
    <w:rsid w:val="000C17EA"/>
    <w:rsid w:val="000C2D96"/>
    <w:rsid w:val="000C36BF"/>
    <w:rsid w:val="000C5EEE"/>
    <w:rsid w:val="000C752B"/>
    <w:rsid w:val="000D1C53"/>
    <w:rsid w:val="000D2723"/>
    <w:rsid w:val="000D34DB"/>
    <w:rsid w:val="000D43D5"/>
    <w:rsid w:val="000D5705"/>
    <w:rsid w:val="000D5842"/>
    <w:rsid w:val="000D6A5C"/>
    <w:rsid w:val="000E1BDF"/>
    <w:rsid w:val="000E2DED"/>
    <w:rsid w:val="000E5F07"/>
    <w:rsid w:val="000E6107"/>
    <w:rsid w:val="000E6374"/>
    <w:rsid w:val="000F6A7A"/>
    <w:rsid w:val="00100EEC"/>
    <w:rsid w:val="001012EB"/>
    <w:rsid w:val="001036E6"/>
    <w:rsid w:val="0010396C"/>
    <w:rsid w:val="0010461C"/>
    <w:rsid w:val="00104B32"/>
    <w:rsid w:val="001064D5"/>
    <w:rsid w:val="00107670"/>
    <w:rsid w:val="00110839"/>
    <w:rsid w:val="00110F8E"/>
    <w:rsid w:val="00111729"/>
    <w:rsid w:val="00111B80"/>
    <w:rsid w:val="00116B89"/>
    <w:rsid w:val="001172B2"/>
    <w:rsid w:val="0012436D"/>
    <w:rsid w:val="00126B57"/>
    <w:rsid w:val="001271C1"/>
    <w:rsid w:val="001276A7"/>
    <w:rsid w:val="00130EBE"/>
    <w:rsid w:val="0013158E"/>
    <w:rsid w:val="00132AC8"/>
    <w:rsid w:val="00133493"/>
    <w:rsid w:val="00135BEE"/>
    <w:rsid w:val="001365D5"/>
    <w:rsid w:val="00136E53"/>
    <w:rsid w:val="00145801"/>
    <w:rsid w:val="0015309D"/>
    <w:rsid w:val="001542D8"/>
    <w:rsid w:val="00154D06"/>
    <w:rsid w:val="00160E17"/>
    <w:rsid w:val="00161810"/>
    <w:rsid w:val="00162A79"/>
    <w:rsid w:val="00164014"/>
    <w:rsid w:val="001662D3"/>
    <w:rsid w:val="001712C9"/>
    <w:rsid w:val="001732F6"/>
    <w:rsid w:val="00173A87"/>
    <w:rsid w:val="00173CE1"/>
    <w:rsid w:val="00174FEA"/>
    <w:rsid w:val="00180464"/>
    <w:rsid w:val="00182112"/>
    <w:rsid w:val="0018345B"/>
    <w:rsid w:val="001852A5"/>
    <w:rsid w:val="0019035C"/>
    <w:rsid w:val="00191E37"/>
    <w:rsid w:val="001922FE"/>
    <w:rsid w:val="00193897"/>
    <w:rsid w:val="00193BFE"/>
    <w:rsid w:val="001948DD"/>
    <w:rsid w:val="00195405"/>
    <w:rsid w:val="00196956"/>
    <w:rsid w:val="00196E60"/>
    <w:rsid w:val="001A04B0"/>
    <w:rsid w:val="001A0A12"/>
    <w:rsid w:val="001A0AC4"/>
    <w:rsid w:val="001A0E6F"/>
    <w:rsid w:val="001A14AF"/>
    <w:rsid w:val="001A1BA2"/>
    <w:rsid w:val="001A1D76"/>
    <w:rsid w:val="001A2D3E"/>
    <w:rsid w:val="001A3911"/>
    <w:rsid w:val="001A3E78"/>
    <w:rsid w:val="001A41A4"/>
    <w:rsid w:val="001A4969"/>
    <w:rsid w:val="001A5974"/>
    <w:rsid w:val="001A682F"/>
    <w:rsid w:val="001A76A6"/>
    <w:rsid w:val="001B018A"/>
    <w:rsid w:val="001B0625"/>
    <w:rsid w:val="001B38DA"/>
    <w:rsid w:val="001C096B"/>
    <w:rsid w:val="001C25CE"/>
    <w:rsid w:val="001C35E1"/>
    <w:rsid w:val="001C6A94"/>
    <w:rsid w:val="001C7323"/>
    <w:rsid w:val="001C7A96"/>
    <w:rsid w:val="001C7FD1"/>
    <w:rsid w:val="001C7FFC"/>
    <w:rsid w:val="001D3497"/>
    <w:rsid w:val="001D456B"/>
    <w:rsid w:val="001D5F12"/>
    <w:rsid w:val="001D69A9"/>
    <w:rsid w:val="001D6BF9"/>
    <w:rsid w:val="001E0275"/>
    <w:rsid w:val="001E0376"/>
    <w:rsid w:val="001E13B1"/>
    <w:rsid w:val="001E1965"/>
    <w:rsid w:val="001E4735"/>
    <w:rsid w:val="001E4BBD"/>
    <w:rsid w:val="001E5523"/>
    <w:rsid w:val="001E6018"/>
    <w:rsid w:val="001E6F59"/>
    <w:rsid w:val="001F2C87"/>
    <w:rsid w:val="001F3AE1"/>
    <w:rsid w:val="001F71C4"/>
    <w:rsid w:val="001F7BF8"/>
    <w:rsid w:val="00200753"/>
    <w:rsid w:val="002017D8"/>
    <w:rsid w:val="00201C75"/>
    <w:rsid w:val="002057F3"/>
    <w:rsid w:val="002073E9"/>
    <w:rsid w:val="00207986"/>
    <w:rsid w:val="00210974"/>
    <w:rsid w:val="002119B6"/>
    <w:rsid w:val="0021362A"/>
    <w:rsid w:val="002137E8"/>
    <w:rsid w:val="00213820"/>
    <w:rsid w:val="00214114"/>
    <w:rsid w:val="00215B0A"/>
    <w:rsid w:val="002172E5"/>
    <w:rsid w:val="0022298D"/>
    <w:rsid w:val="002269A6"/>
    <w:rsid w:val="00230ADF"/>
    <w:rsid w:val="0023259E"/>
    <w:rsid w:val="00232E6F"/>
    <w:rsid w:val="0023315C"/>
    <w:rsid w:val="00234E7F"/>
    <w:rsid w:val="00235894"/>
    <w:rsid w:val="0023606C"/>
    <w:rsid w:val="00236E6D"/>
    <w:rsid w:val="00240397"/>
    <w:rsid w:val="00244123"/>
    <w:rsid w:val="0024623A"/>
    <w:rsid w:val="00246A44"/>
    <w:rsid w:val="00247DB1"/>
    <w:rsid w:val="00252F18"/>
    <w:rsid w:val="00253407"/>
    <w:rsid w:val="00254700"/>
    <w:rsid w:val="00257F93"/>
    <w:rsid w:val="00260A20"/>
    <w:rsid w:val="002657BD"/>
    <w:rsid w:val="00270198"/>
    <w:rsid w:val="00271D57"/>
    <w:rsid w:val="00273352"/>
    <w:rsid w:val="00274C3E"/>
    <w:rsid w:val="00275E3A"/>
    <w:rsid w:val="00275F60"/>
    <w:rsid w:val="00277927"/>
    <w:rsid w:val="00281CB9"/>
    <w:rsid w:val="002835F5"/>
    <w:rsid w:val="0028364F"/>
    <w:rsid w:val="00284EF7"/>
    <w:rsid w:val="00285A5B"/>
    <w:rsid w:val="0028739B"/>
    <w:rsid w:val="0028751C"/>
    <w:rsid w:val="00290F3B"/>
    <w:rsid w:val="00293030"/>
    <w:rsid w:val="00294DB0"/>
    <w:rsid w:val="002958AE"/>
    <w:rsid w:val="00296776"/>
    <w:rsid w:val="002A0E26"/>
    <w:rsid w:val="002A64E9"/>
    <w:rsid w:val="002A6BD1"/>
    <w:rsid w:val="002B20BE"/>
    <w:rsid w:val="002B2F4F"/>
    <w:rsid w:val="002B404A"/>
    <w:rsid w:val="002B5402"/>
    <w:rsid w:val="002B7604"/>
    <w:rsid w:val="002B7D6D"/>
    <w:rsid w:val="002C0CA0"/>
    <w:rsid w:val="002C183C"/>
    <w:rsid w:val="002C1F85"/>
    <w:rsid w:val="002C3D39"/>
    <w:rsid w:val="002C4320"/>
    <w:rsid w:val="002C4C3B"/>
    <w:rsid w:val="002C4D04"/>
    <w:rsid w:val="002C557F"/>
    <w:rsid w:val="002C5E07"/>
    <w:rsid w:val="002C614C"/>
    <w:rsid w:val="002C6278"/>
    <w:rsid w:val="002C62A7"/>
    <w:rsid w:val="002C772C"/>
    <w:rsid w:val="002C7D32"/>
    <w:rsid w:val="002D06D0"/>
    <w:rsid w:val="002D10FC"/>
    <w:rsid w:val="002D1E8A"/>
    <w:rsid w:val="002D4C9E"/>
    <w:rsid w:val="002D5E62"/>
    <w:rsid w:val="002D5F4F"/>
    <w:rsid w:val="002E0B65"/>
    <w:rsid w:val="002E21A8"/>
    <w:rsid w:val="002E2EAB"/>
    <w:rsid w:val="002E3BE7"/>
    <w:rsid w:val="002E4071"/>
    <w:rsid w:val="002E46F5"/>
    <w:rsid w:val="002E6614"/>
    <w:rsid w:val="002E7488"/>
    <w:rsid w:val="002F02FD"/>
    <w:rsid w:val="002F0310"/>
    <w:rsid w:val="002F05DE"/>
    <w:rsid w:val="002F0683"/>
    <w:rsid w:val="002F17E2"/>
    <w:rsid w:val="002F184F"/>
    <w:rsid w:val="002F32C3"/>
    <w:rsid w:val="002F3F56"/>
    <w:rsid w:val="002F60D7"/>
    <w:rsid w:val="002F7E9A"/>
    <w:rsid w:val="003010C1"/>
    <w:rsid w:val="00301BF8"/>
    <w:rsid w:val="0030251C"/>
    <w:rsid w:val="0030406A"/>
    <w:rsid w:val="00304823"/>
    <w:rsid w:val="00304942"/>
    <w:rsid w:val="00307A94"/>
    <w:rsid w:val="00307FC9"/>
    <w:rsid w:val="00311D5C"/>
    <w:rsid w:val="00311F52"/>
    <w:rsid w:val="00317019"/>
    <w:rsid w:val="00320248"/>
    <w:rsid w:val="0032111A"/>
    <w:rsid w:val="00322A8E"/>
    <w:rsid w:val="00322BAF"/>
    <w:rsid w:val="00322DD9"/>
    <w:rsid w:val="00323AF3"/>
    <w:rsid w:val="00324D12"/>
    <w:rsid w:val="00325094"/>
    <w:rsid w:val="00325212"/>
    <w:rsid w:val="00325452"/>
    <w:rsid w:val="00330F59"/>
    <w:rsid w:val="003362D3"/>
    <w:rsid w:val="00336BCF"/>
    <w:rsid w:val="00343327"/>
    <w:rsid w:val="003445D4"/>
    <w:rsid w:val="00344BB5"/>
    <w:rsid w:val="00347491"/>
    <w:rsid w:val="003475D0"/>
    <w:rsid w:val="00354FA7"/>
    <w:rsid w:val="003609BB"/>
    <w:rsid w:val="00361DA9"/>
    <w:rsid w:val="00365AA0"/>
    <w:rsid w:val="00366F95"/>
    <w:rsid w:val="003710DC"/>
    <w:rsid w:val="0037148A"/>
    <w:rsid w:val="0037235E"/>
    <w:rsid w:val="00372ACA"/>
    <w:rsid w:val="00375C23"/>
    <w:rsid w:val="00377707"/>
    <w:rsid w:val="003821F9"/>
    <w:rsid w:val="00387A42"/>
    <w:rsid w:val="00391439"/>
    <w:rsid w:val="00391D5C"/>
    <w:rsid w:val="003920D9"/>
    <w:rsid w:val="003928B9"/>
    <w:rsid w:val="00393795"/>
    <w:rsid w:val="0039386B"/>
    <w:rsid w:val="0039400F"/>
    <w:rsid w:val="00395AE7"/>
    <w:rsid w:val="003969CF"/>
    <w:rsid w:val="003A2FE2"/>
    <w:rsid w:val="003A4472"/>
    <w:rsid w:val="003A6A66"/>
    <w:rsid w:val="003B00EC"/>
    <w:rsid w:val="003B58E4"/>
    <w:rsid w:val="003B6DA3"/>
    <w:rsid w:val="003C07D8"/>
    <w:rsid w:val="003C1044"/>
    <w:rsid w:val="003C3066"/>
    <w:rsid w:val="003C63EB"/>
    <w:rsid w:val="003C72F0"/>
    <w:rsid w:val="003D06EE"/>
    <w:rsid w:val="003D15C8"/>
    <w:rsid w:val="003D206B"/>
    <w:rsid w:val="003D3382"/>
    <w:rsid w:val="003D3AA6"/>
    <w:rsid w:val="003D7778"/>
    <w:rsid w:val="003E00DD"/>
    <w:rsid w:val="003E0DCB"/>
    <w:rsid w:val="003E1B67"/>
    <w:rsid w:val="003E2793"/>
    <w:rsid w:val="003E56F7"/>
    <w:rsid w:val="003E7266"/>
    <w:rsid w:val="003F1E0B"/>
    <w:rsid w:val="003F2151"/>
    <w:rsid w:val="003F31C2"/>
    <w:rsid w:val="003F53B7"/>
    <w:rsid w:val="00401543"/>
    <w:rsid w:val="0040298D"/>
    <w:rsid w:val="00402CE1"/>
    <w:rsid w:val="00403705"/>
    <w:rsid w:val="004050F5"/>
    <w:rsid w:val="00405577"/>
    <w:rsid w:val="00405885"/>
    <w:rsid w:val="00405F21"/>
    <w:rsid w:val="00406BAE"/>
    <w:rsid w:val="00407294"/>
    <w:rsid w:val="00407954"/>
    <w:rsid w:val="00411044"/>
    <w:rsid w:val="004110E8"/>
    <w:rsid w:val="004125A0"/>
    <w:rsid w:val="00415E90"/>
    <w:rsid w:val="0041692F"/>
    <w:rsid w:val="00416F11"/>
    <w:rsid w:val="00425968"/>
    <w:rsid w:val="0042624B"/>
    <w:rsid w:val="00432561"/>
    <w:rsid w:val="004345B8"/>
    <w:rsid w:val="00436D5F"/>
    <w:rsid w:val="00437AA0"/>
    <w:rsid w:val="00440EF4"/>
    <w:rsid w:val="004413D2"/>
    <w:rsid w:val="0044315D"/>
    <w:rsid w:val="004446ED"/>
    <w:rsid w:val="0044482E"/>
    <w:rsid w:val="00444C2E"/>
    <w:rsid w:val="00446E80"/>
    <w:rsid w:val="00450CB6"/>
    <w:rsid w:val="004519A5"/>
    <w:rsid w:val="00451A2E"/>
    <w:rsid w:val="0045474F"/>
    <w:rsid w:val="00454B4D"/>
    <w:rsid w:val="00455EB1"/>
    <w:rsid w:val="00457B7B"/>
    <w:rsid w:val="00461796"/>
    <w:rsid w:val="00462001"/>
    <w:rsid w:val="00462C4D"/>
    <w:rsid w:val="00463548"/>
    <w:rsid w:val="00463F29"/>
    <w:rsid w:val="00465B71"/>
    <w:rsid w:val="00466298"/>
    <w:rsid w:val="004700B9"/>
    <w:rsid w:val="00470730"/>
    <w:rsid w:val="00472B38"/>
    <w:rsid w:val="00475647"/>
    <w:rsid w:val="00475F12"/>
    <w:rsid w:val="004817F2"/>
    <w:rsid w:val="00483727"/>
    <w:rsid w:val="0048378C"/>
    <w:rsid w:val="004839DB"/>
    <w:rsid w:val="00483A4C"/>
    <w:rsid w:val="00484A1B"/>
    <w:rsid w:val="00485829"/>
    <w:rsid w:val="0048655C"/>
    <w:rsid w:val="0048663F"/>
    <w:rsid w:val="00487059"/>
    <w:rsid w:val="0048709D"/>
    <w:rsid w:val="00490244"/>
    <w:rsid w:val="00490F53"/>
    <w:rsid w:val="004930F5"/>
    <w:rsid w:val="0049326D"/>
    <w:rsid w:val="00493466"/>
    <w:rsid w:val="00495C3A"/>
    <w:rsid w:val="00496D67"/>
    <w:rsid w:val="004972E7"/>
    <w:rsid w:val="004A0EB8"/>
    <w:rsid w:val="004A11E4"/>
    <w:rsid w:val="004A1B57"/>
    <w:rsid w:val="004A223B"/>
    <w:rsid w:val="004A299D"/>
    <w:rsid w:val="004A3F44"/>
    <w:rsid w:val="004A426C"/>
    <w:rsid w:val="004A53E6"/>
    <w:rsid w:val="004A5C9A"/>
    <w:rsid w:val="004A6EEC"/>
    <w:rsid w:val="004B160D"/>
    <w:rsid w:val="004B496D"/>
    <w:rsid w:val="004C10AE"/>
    <w:rsid w:val="004C1B29"/>
    <w:rsid w:val="004C67A1"/>
    <w:rsid w:val="004C7BE9"/>
    <w:rsid w:val="004D1005"/>
    <w:rsid w:val="004D359B"/>
    <w:rsid w:val="004D374B"/>
    <w:rsid w:val="004D3AFD"/>
    <w:rsid w:val="004D4E5B"/>
    <w:rsid w:val="004D6A14"/>
    <w:rsid w:val="004E00E7"/>
    <w:rsid w:val="004E05CF"/>
    <w:rsid w:val="004E11C7"/>
    <w:rsid w:val="004E5DAB"/>
    <w:rsid w:val="004E7FD3"/>
    <w:rsid w:val="004F0E12"/>
    <w:rsid w:val="004F1C22"/>
    <w:rsid w:val="004F309A"/>
    <w:rsid w:val="004F38F0"/>
    <w:rsid w:val="004F476D"/>
    <w:rsid w:val="004F6921"/>
    <w:rsid w:val="004F6BA0"/>
    <w:rsid w:val="00502C3C"/>
    <w:rsid w:val="0050335F"/>
    <w:rsid w:val="00506C49"/>
    <w:rsid w:val="005074D7"/>
    <w:rsid w:val="005129B4"/>
    <w:rsid w:val="00512E11"/>
    <w:rsid w:val="005137F4"/>
    <w:rsid w:val="00515338"/>
    <w:rsid w:val="005158B1"/>
    <w:rsid w:val="0051697F"/>
    <w:rsid w:val="005214CB"/>
    <w:rsid w:val="005221CE"/>
    <w:rsid w:val="005247F0"/>
    <w:rsid w:val="0052529C"/>
    <w:rsid w:val="00525AE2"/>
    <w:rsid w:val="00525E8D"/>
    <w:rsid w:val="00533BC8"/>
    <w:rsid w:val="005344FB"/>
    <w:rsid w:val="00534DA0"/>
    <w:rsid w:val="00540A49"/>
    <w:rsid w:val="00541823"/>
    <w:rsid w:val="00545FE9"/>
    <w:rsid w:val="00546CFC"/>
    <w:rsid w:val="00547242"/>
    <w:rsid w:val="00547C04"/>
    <w:rsid w:val="0055020A"/>
    <w:rsid w:val="00552364"/>
    <w:rsid w:val="005524FE"/>
    <w:rsid w:val="00552AF7"/>
    <w:rsid w:val="00553FB4"/>
    <w:rsid w:val="00556E9D"/>
    <w:rsid w:val="00563696"/>
    <w:rsid w:val="00564B76"/>
    <w:rsid w:val="005658D2"/>
    <w:rsid w:val="00565EEE"/>
    <w:rsid w:val="00566101"/>
    <w:rsid w:val="00567183"/>
    <w:rsid w:val="00574ACD"/>
    <w:rsid w:val="00574B0E"/>
    <w:rsid w:val="00574E40"/>
    <w:rsid w:val="00575047"/>
    <w:rsid w:val="005756C1"/>
    <w:rsid w:val="00575B34"/>
    <w:rsid w:val="0057705F"/>
    <w:rsid w:val="005779F1"/>
    <w:rsid w:val="00580115"/>
    <w:rsid w:val="00584530"/>
    <w:rsid w:val="00584DE1"/>
    <w:rsid w:val="0058517B"/>
    <w:rsid w:val="0058599F"/>
    <w:rsid w:val="00587141"/>
    <w:rsid w:val="005902F5"/>
    <w:rsid w:val="00591DAB"/>
    <w:rsid w:val="005923D2"/>
    <w:rsid w:val="00593868"/>
    <w:rsid w:val="005967F9"/>
    <w:rsid w:val="005975F6"/>
    <w:rsid w:val="00597D29"/>
    <w:rsid w:val="005A12D2"/>
    <w:rsid w:val="005A4E7B"/>
    <w:rsid w:val="005A6155"/>
    <w:rsid w:val="005A71FA"/>
    <w:rsid w:val="005B0057"/>
    <w:rsid w:val="005B38EB"/>
    <w:rsid w:val="005B655E"/>
    <w:rsid w:val="005B6B67"/>
    <w:rsid w:val="005B757D"/>
    <w:rsid w:val="005B798E"/>
    <w:rsid w:val="005B7FAF"/>
    <w:rsid w:val="005C072F"/>
    <w:rsid w:val="005C60FD"/>
    <w:rsid w:val="005C6A48"/>
    <w:rsid w:val="005D2BCB"/>
    <w:rsid w:val="005D2CFA"/>
    <w:rsid w:val="005D2FE0"/>
    <w:rsid w:val="005D3657"/>
    <w:rsid w:val="005D4B52"/>
    <w:rsid w:val="005D4E89"/>
    <w:rsid w:val="005D5C9B"/>
    <w:rsid w:val="005D6748"/>
    <w:rsid w:val="005E0FE5"/>
    <w:rsid w:val="005E1764"/>
    <w:rsid w:val="005E20DF"/>
    <w:rsid w:val="005E2864"/>
    <w:rsid w:val="005E2C1A"/>
    <w:rsid w:val="005E2D82"/>
    <w:rsid w:val="005E333A"/>
    <w:rsid w:val="005E5C6A"/>
    <w:rsid w:val="005E5D99"/>
    <w:rsid w:val="005E5F06"/>
    <w:rsid w:val="005E6CCB"/>
    <w:rsid w:val="005E6F10"/>
    <w:rsid w:val="005F19A6"/>
    <w:rsid w:val="005F24FA"/>
    <w:rsid w:val="005F2E7D"/>
    <w:rsid w:val="005F38C0"/>
    <w:rsid w:val="005F3B00"/>
    <w:rsid w:val="005F5DD0"/>
    <w:rsid w:val="005F6080"/>
    <w:rsid w:val="005F715A"/>
    <w:rsid w:val="00600A00"/>
    <w:rsid w:val="0060271D"/>
    <w:rsid w:val="0060282C"/>
    <w:rsid w:val="00602E1C"/>
    <w:rsid w:val="00603A84"/>
    <w:rsid w:val="00605AA6"/>
    <w:rsid w:val="00605C7C"/>
    <w:rsid w:val="00606716"/>
    <w:rsid w:val="00607D21"/>
    <w:rsid w:val="006102BF"/>
    <w:rsid w:val="00610AD2"/>
    <w:rsid w:val="0061247B"/>
    <w:rsid w:val="006146A0"/>
    <w:rsid w:val="006155EA"/>
    <w:rsid w:val="00616242"/>
    <w:rsid w:val="0061697C"/>
    <w:rsid w:val="0061706D"/>
    <w:rsid w:val="00617DCD"/>
    <w:rsid w:val="00620F60"/>
    <w:rsid w:val="006226CB"/>
    <w:rsid w:val="006236A4"/>
    <w:rsid w:val="00623C9F"/>
    <w:rsid w:val="0062448B"/>
    <w:rsid w:val="006261C5"/>
    <w:rsid w:val="00631069"/>
    <w:rsid w:val="006335FD"/>
    <w:rsid w:val="00635547"/>
    <w:rsid w:val="00636308"/>
    <w:rsid w:val="0063684A"/>
    <w:rsid w:val="006373E6"/>
    <w:rsid w:val="0063797B"/>
    <w:rsid w:val="006448D9"/>
    <w:rsid w:val="00644D3B"/>
    <w:rsid w:val="00645510"/>
    <w:rsid w:val="006461CD"/>
    <w:rsid w:val="00646DD3"/>
    <w:rsid w:val="00647E08"/>
    <w:rsid w:val="006506F1"/>
    <w:rsid w:val="00650F1D"/>
    <w:rsid w:val="00651257"/>
    <w:rsid w:val="00653869"/>
    <w:rsid w:val="00653E5D"/>
    <w:rsid w:val="00656ACE"/>
    <w:rsid w:val="0066006A"/>
    <w:rsid w:val="00661463"/>
    <w:rsid w:val="00661B71"/>
    <w:rsid w:val="00662929"/>
    <w:rsid w:val="00663380"/>
    <w:rsid w:val="00663439"/>
    <w:rsid w:val="006655A2"/>
    <w:rsid w:val="006663D0"/>
    <w:rsid w:val="00666901"/>
    <w:rsid w:val="006671EA"/>
    <w:rsid w:val="00667721"/>
    <w:rsid w:val="00667B0B"/>
    <w:rsid w:val="006705AE"/>
    <w:rsid w:val="0067109E"/>
    <w:rsid w:val="0067562A"/>
    <w:rsid w:val="0068423A"/>
    <w:rsid w:val="00691C88"/>
    <w:rsid w:val="00691E34"/>
    <w:rsid w:val="0069202B"/>
    <w:rsid w:val="0069360C"/>
    <w:rsid w:val="006943AA"/>
    <w:rsid w:val="006A02F4"/>
    <w:rsid w:val="006A122E"/>
    <w:rsid w:val="006A2027"/>
    <w:rsid w:val="006A3C4D"/>
    <w:rsid w:val="006A495A"/>
    <w:rsid w:val="006A7285"/>
    <w:rsid w:val="006B0096"/>
    <w:rsid w:val="006B02D2"/>
    <w:rsid w:val="006B036F"/>
    <w:rsid w:val="006B505C"/>
    <w:rsid w:val="006B561D"/>
    <w:rsid w:val="006B6E0D"/>
    <w:rsid w:val="006C0A48"/>
    <w:rsid w:val="006C39E0"/>
    <w:rsid w:val="006C5228"/>
    <w:rsid w:val="006C544F"/>
    <w:rsid w:val="006C5BEB"/>
    <w:rsid w:val="006C75DF"/>
    <w:rsid w:val="006C7C81"/>
    <w:rsid w:val="006D0087"/>
    <w:rsid w:val="006D170C"/>
    <w:rsid w:val="006D206A"/>
    <w:rsid w:val="006D453B"/>
    <w:rsid w:val="006D4A99"/>
    <w:rsid w:val="006D6004"/>
    <w:rsid w:val="006E09F8"/>
    <w:rsid w:val="006E214F"/>
    <w:rsid w:val="006E2822"/>
    <w:rsid w:val="006E6799"/>
    <w:rsid w:val="006E6FC9"/>
    <w:rsid w:val="006E781B"/>
    <w:rsid w:val="006F17A1"/>
    <w:rsid w:val="006F1F45"/>
    <w:rsid w:val="006F21DC"/>
    <w:rsid w:val="006F2501"/>
    <w:rsid w:val="006F3597"/>
    <w:rsid w:val="006F526B"/>
    <w:rsid w:val="006F6E77"/>
    <w:rsid w:val="006F73D9"/>
    <w:rsid w:val="00700422"/>
    <w:rsid w:val="00702715"/>
    <w:rsid w:val="00703AE8"/>
    <w:rsid w:val="007041D7"/>
    <w:rsid w:val="0070473D"/>
    <w:rsid w:val="0070590C"/>
    <w:rsid w:val="00711B00"/>
    <w:rsid w:val="00712548"/>
    <w:rsid w:val="00712F74"/>
    <w:rsid w:val="00715E8D"/>
    <w:rsid w:val="00716AB4"/>
    <w:rsid w:val="00717739"/>
    <w:rsid w:val="00717BA2"/>
    <w:rsid w:val="00727754"/>
    <w:rsid w:val="00730DE9"/>
    <w:rsid w:val="00730EB8"/>
    <w:rsid w:val="007420CB"/>
    <w:rsid w:val="00743C14"/>
    <w:rsid w:val="0074480A"/>
    <w:rsid w:val="00744B7D"/>
    <w:rsid w:val="00750314"/>
    <w:rsid w:val="00752854"/>
    <w:rsid w:val="00753079"/>
    <w:rsid w:val="00756827"/>
    <w:rsid w:val="007603C3"/>
    <w:rsid w:val="00764B9C"/>
    <w:rsid w:val="007659BF"/>
    <w:rsid w:val="00765FAB"/>
    <w:rsid w:val="00767D28"/>
    <w:rsid w:val="00773A52"/>
    <w:rsid w:val="007751E7"/>
    <w:rsid w:val="007756CC"/>
    <w:rsid w:val="00776856"/>
    <w:rsid w:val="00776BF4"/>
    <w:rsid w:val="0078022D"/>
    <w:rsid w:val="00781906"/>
    <w:rsid w:val="00782D3B"/>
    <w:rsid w:val="00782DDD"/>
    <w:rsid w:val="00784FD7"/>
    <w:rsid w:val="00787E9C"/>
    <w:rsid w:val="0079122B"/>
    <w:rsid w:val="00791F5C"/>
    <w:rsid w:val="007924D7"/>
    <w:rsid w:val="007953DF"/>
    <w:rsid w:val="0079601E"/>
    <w:rsid w:val="00796B2B"/>
    <w:rsid w:val="00796E0D"/>
    <w:rsid w:val="007A1CD3"/>
    <w:rsid w:val="007A1F40"/>
    <w:rsid w:val="007A4B2D"/>
    <w:rsid w:val="007A7F6D"/>
    <w:rsid w:val="007B0C5F"/>
    <w:rsid w:val="007B1443"/>
    <w:rsid w:val="007B2F43"/>
    <w:rsid w:val="007B3767"/>
    <w:rsid w:val="007B7F7D"/>
    <w:rsid w:val="007C2790"/>
    <w:rsid w:val="007C2A3A"/>
    <w:rsid w:val="007C6FA5"/>
    <w:rsid w:val="007C7B3E"/>
    <w:rsid w:val="007D46D4"/>
    <w:rsid w:val="007D7459"/>
    <w:rsid w:val="007D7CA3"/>
    <w:rsid w:val="007D7E02"/>
    <w:rsid w:val="007D7EA1"/>
    <w:rsid w:val="007E0365"/>
    <w:rsid w:val="007E1BDE"/>
    <w:rsid w:val="007E2EE8"/>
    <w:rsid w:val="007E5817"/>
    <w:rsid w:val="007E777D"/>
    <w:rsid w:val="007F23F6"/>
    <w:rsid w:val="007F2808"/>
    <w:rsid w:val="007F2C5F"/>
    <w:rsid w:val="007F39AD"/>
    <w:rsid w:val="007F3C77"/>
    <w:rsid w:val="007F45D2"/>
    <w:rsid w:val="007F60F4"/>
    <w:rsid w:val="00800DF8"/>
    <w:rsid w:val="00801FDB"/>
    <w:rsid w:val="0080422B"/>
    <w:rsid w:val="0080644C"/>
    <w:rsid w:val="00806557"/>
    <w:rsid w:val="008108BE"/>
    <w:rsid w:val="0081200E"/>
    <w:rsid w:val="00813255"/>
    <w:rsid w:val="00813E30"/>
    <w:rsid w:val="00815539"/>
    <w:rsid w:val="00816018"/>
    <w:rsid w:val="008160C9"/>
    <w:rsid w:val="00816D42"/>
    <w:rsid w:val="00821920"/>
    <w:rsid w:val="00824436"/>
    <w:rsid w:val="00825BDE"/>
    <w:rsid w:val="00827E35"/>
    <w:rsid w:val="00827F2B"/>
    <w:rsid w:val="00830B79"/>
    <w:rsid w:val="008337E8"/>
    <w:rsid w:val="00833DB1"/>
    <w:rsid w:val="00833F55"/>
    <w:rsid w:val="00833FB4"/>
    <w:rsid w:val="00834068"/>
    <w:rsid w:val="00835B36"/>
    <w:rsid w:val="00837916"/>
    <w:rsid w:val="008400E9"/>
    <w:rsid w:val="0084070C"/>
    <w:rsid w:val="00840D66"/>
    <w:rsid w:val="008430A3"/>
    <w:rsid w:val="00846C73"/>
    <w:rsid w:val="0084734D"/>
    <w:rsid w:val="0085373A"/>
    <w:rsid w:val="0085542E"/>
    <w:rsid w:val="00855970"/>
    <w:rsid w:val="00857E0B"/>
    <w:rsid w:val="0086282A"/>
    <w:rsid w:val="00863476"/>
    <w:rsid w:val="00863BF6"/>
    <w:rsid w:val="00866366"/>
    <w:rsid w:val="008702C2"/>
    <w:rsid w:val="00873C6D"/>
    <w:rsid w:val="0087497B"/>
    <w:rsid w:val="00876E58"/>
    <w:rsid w:val="00880EA0"/>
    <w:rsid w:val="0088328D"/>
    <w:rsid w:val="00884E07"/>
    <w:rsid w:val="00890471"/>
    <w:rsid w:val="0089203C"/>
    <w:rsid w:val="00892051"/>
    <w:rsid w:val="0089247E"/>
    <w:rsid w:val="00892ADB"/>
    <w:rsid w:val="008A01A6"/>
    <w:rsid w:val="008A448B"/>
    <w:rsid w:val="008A5344"/>
    <w:rsid w:val="008A74BA"/>
    <w:rsid w:val="008A7779"/>
    <w:rsid w:val="008B0609"/>
    <w:rsid w:val="008B10AC"/>
    <w:rsid w:val="008B129D"/>
    <w:rsid w:val="008B2E10"/>
    <w:rsid w:val="008B3405"/>
    <w:rsid w:val="008B3610"/>
    <w:rsid w:val="008B5636"/>
    <w:rsid w:val="008B58C2"/>
    <w:rsid w:val="008B5C32"/>
    <w:rsid w:val="008B5CA9"/>
    <w:rsid w:val="008C1797"/>
    <w:rsid w:val="008C1E7B"/>
    <w:rsid w:val="008C2CCF"/>
    <w:rsid w:val="008C3B08"/>
    <w:rsid w:val="008C64C6"/>
    <w:rsid w:val="008C6D5E"/>
    <w:rsid w:val="008D2855"/>
    <w:rsid w:val="008D6D8F"/>
    <w:rsid w:val="008D7006"/>
    <w:rsid w:val="008D722D"/>
    <w:rsid w:val="008D78F8"/>
    <w:rsid w:val="008E0439"/>
    <w:rsid w:val="008E0C50"/>
    <w:rsid w:val="008E101A"/>
    <w:rsid w:val="008E1E68"/>
    <w:rsid w:val="008E70E5"/>
    <w:rsid w:val="008F1A50"/>
    <w:rsid w:val="008F2A83"/>
    <w:rsid w:val="008F577B"/>
    <w:rsid w:val="00900F3D"/>
    <w:rsid w:val="0090107E"/>
    <w:rsid w:val="00904D4D"/>
    <w:rsid w:val="009050F5"/>
    <w:rsid w:val="0090617F"/>
    <w:rsid w:val="00907C71"/>
    <w:rsid w:val="009116DA"/>
    <w:rsid w:val="00916063"/>
    <w:rsid w:val="00920E56"/>
    <w:rsid w:val="00921C68"/>
    <w:rsid w:val="00922091"/>
    <w:rsid w:val="009229D3"/>
    <w:rsid w:val="009245CF"/>
    <w:rsid w:val="00924B36"/>
    <w:rsid w:val="0092621E"/>
    <w:rsid w:val="00926BD9"/>
    <w:rsid w:val="0092711F"/>
    <w:rsid w:val="00927FF5"/>
    <w:rsid w:val="00933A97"/>
    <w:rsid w:val="009343BF"/>
    <w:rsid w:val="00940519"/>
    <w:rsid w:val="00942D6F"/>
    <w:rsid w:val="00943F3F"/>
    <w:rsid w:val="009442B3"/>
    <w:rsid w:val="00944DEF"/>
    <w:rsid w:val="00947F72"/>
    <w:rsid w:val="00952733"/>
    <w:rsid w:val="0095341C"/>
    <w:rsid w:val="0095482B"/>
    <w:rsid w:val="009565C0"/>
    <w:rsid w:val="0095747A"/>
    <w:rsid w:val="0096071C"/>
    <w:rsid w:val="009607CB"/>
    <w:rsid w:val="009650D2"/>
    <w:rsid w:val="009656CE"/>
    <w:rsid w:val="009657C3"/>
    <w:rsid w:val="00965E08"/>
    <w:rsid w:val="0096626C"/>
    <w:rsid w:val="00967676"/>
    <w:rsid w:val="009723BF"/>
    <w:rsid w:val="009733C8"/>
    <w:rsid w:val="009738B5"/>
    <w:rsid w:val="00974A1C"/>
    <w:rsid w:val="00981A64"/>
    <w:rsid w:val="00982065"/>
    <w:rsid w:val="00983282"/>
    <w:rsid w:val="00983B11"/>
    <w:rsid w:val="00985285"/>
    <w:rsid w:val="0098539B"/>
    <w:rsid w:val="00985529"/>
    <w:rsid w:val="0098631D"/>
    <w:rsid w:val="00987E76"/>
    <w:rsid w:val="00990F6E"/>
    <w:rsid w:val="00995177"/>
    <w:rsid w:val="00996CC8"/>
    <w:rsid w:val="009A02E5"/>
    <w:rsid w:val="009A17CD"/>
    <w:rsid w:val="009A28B9"/>
    <w:rsid w:val="009A4EC8"/>
    <w:rsid w:val="009A5909"/>
    <w:rsid w:val="009A73E1"/>
    <w:rsid w:val="009B08C7"/>
    <w:rsid w:val="009B13C7"/>
    <w:rsid w:val="009B3BC1"/>
    <w:rsid w:val="009B4A18"/>
    <w:rsid w:val="009B5CB6"/>
    <w:rsid w:val="009B6AE7"/>
    <w:rsid w:val="009C086D"/>
    <w:rsid w:val="009C5CAF"/>
    <w:rsid w:val="009D14E1"/>
    <w:rsid w:val="009D50EB"/>
    <w:rsid w:val="009D5473"/>
    <w:rsid w:val="009D5836"/>
    <w:rsid w:val="009D70E8"/>
    <w:rsid w:val="009E195E"/>
    <w:rsid w:val="009E5EE2"/>
    <w:rsid w:val="009E6C87"/>
    <w:rsid w:val="009F5AA7"/>
    <w:rsid w:val="009F62F9"/>
    <w:rsid w:val="009F7211"/>
    <w:rsid w:val="009F7353"/>
    <w:rsid w:val="009F76A9"/>
    <w:rsid w:val="00A0092F"/>
    <w:rsid w:val="00A01805"/>
    <w:rsid w:val="00A018EF"/>
    <w:rsid w:val="00A01F79"/>
    <w:rsid w:val="00A0418A"/>
    <w:rsid w:val="00A05B5F"/>
    <w:rsid w:val="00A05EC5"/>
    <w:rsid w:val="00A06A75"/>
    <w:rsid w:val="00A0787B"/>
    <w:rsid w:val="00A13F7B"/>
    <w:rsid w:val="00A15B96"/>
    <w:rsid w:val="00A16792"/>
    <w:rsid w:val="00A17496"/>
    <w:rsid w:val="00A20181"/>
    <w:rsid w:val="00A21C2D"/>
    <w:rsid w:val="00A22532"/>
    <w:rsid w:val="00A22D2A"/>
    <w:rsid w:val="00A22D90"/>
    <w:rsid w:val="00A345A1"/>
    <w:rsid w:val="00A354FC"/>
    <w:rsid w:val="00A35924"/>
    <w:rsid w:val="00A36CA0"/>
    <w:rsid w:val="00A40381"/>
    <w:rsid w:val="00A40478"/>
    <w:rsid w:val="00A50585"/>
    <w:rsid w:val="00A52E46"/>
    <w:rsid w:val="00A53799"/>
    <w:rsid w:val="00A53B49"/>
    <w:rsid w:val="00A54D35"/>
    <w:rsid w:val="00A55ADE"/>
    <w:rsid w:val="00A56B62"/>
    <w:rsid w:val="00A60BE4"/>
    <w:rsid w:val="00A611B8"/>
    <w:rsid w:val="00A63011"/>
    <w:rsid w:val="00A63B46"/>
    <w:rsid w:val="00A63E89"/>
    <w:rsid w:val="00A64026"/>
    <w:rsid w:val="00A650DB"/>
    <w:rsid w:val="00A71229"/>
    <w:rsid w:val="00A71848"/>
    <w:rsid w:val="00A7541F"/>
    <w:rsid w:val="00A76FD5"/>
    <w:rsid w:val="00A804C2"/>
    <w:rsid w:val="00A82E49"/>
    <w:rsid w:val="00A8490D"/>
    <w:rsid w:val="00A84A80"/>
    <w:rsid w:val="00A84DDA"/>
    <w:rsid w:val="00A866D5"/>
    <w:rsid w:val="00A87435"/>
    <w:rsid w:val="00A906EF"/>
    <w:rsid w:val="00A90B8B"/>
    <w:rsid w:val="00A90BB5"/>
    <w:rsid w:val="00A91EE1"/>
    <w:rsid w:val="00A92284"/>
    <w:rsid w:val="00A93F20"/>
    <w:rsid w:val="00A94D2E"/>
    <w:rsid w:val="00A96583"/>
    <w:rsid w:val="00A97143"/>
    <w:rsid w:val="00A977CF"/>
    <w:rsid w:val="00A97A0B"/>
    <w:rsid w:val="00AA0F2F"/>
    <w:rsid w:val="00AA3B85"/>
    <w:rsid w:val="00AA4CE6"/>
    <w:rsid w:val="00AA5492"/>
    <w:rsid w:val="00AA57C0"/>
    <w:rsid w:val="00AB0F88"/>
    <w:rsid w:val="00AB2917"/>
    <w:rsid w:val="00AB7B69"/>
    <w:rsid w:val="00AC0F51"/>
    <w:rsid w:val="00AC11C2"/>
    <w:rsid w:val="00AC18D3"/>
    <w:rsid w:val="00AC18E5"/>
    <w:rsid w:val="00AC742D"/>
    <w:rsid w:val="00AD001B"/>
    <w:rsid w:val="00AD0786"/>
    <w:rsid w:val="00AD1158"/>
    <w:rsid w:val="00AD5556"/>
    <w:rsid w:val="00AD7DC1"/>
    <w:rsid w:val="00AE4E2D"/>
    <w:rsid w:val="00AE5989"/>
    <w:rsid w:val="00AE5B84"/>
    <w:rsid w:val="00AE6A13"/>
    <w:rsid w:val="00AE77A2"/>
    <w:rsid w:val="00AF0862"/>
    <w:rsid w:val="00AF22F4"/>
    <w:rsid w:val="00AF43D4"/>
    <w:rsid w:val="00AF4DD6"/>
    <w:rsid w:val="00B001EA"/>
    <w:rsid w:val="00B00F6A"/>
    <w:rsid w:val="00B02F4E"/>
    <w:rsid w:val="00B03CAC"/>
    <w:rsid w:val="00B049BC"/>
    <w:rsid w:val="00B062DA"/>
    <w:rsid w:val="00B0644A"/>
    <w:rsid w:val="00B06810"/>
    <w:rsid w:val="00B10A00"/>
    <w:rsid w:val="00B1337A"/>
    <w:rsid w:val="00B15198"/>
    <w:rsid w:val="00B17351"/>
    <w:rsid w:val="00B1742C"/>
    <w:rsid w:val="00B22453"/>
    <w:rsid w:val="00B23F26"/>
    <w:rsid w:val="00B26DE1"/>
    <w:rsid w:val="00B3043E"/>
    <w:rsid w:val="00B3284A"/>
    <w:rsid w:val="00B32EB3"/>
    <w:rsid w:val="00B32EEB"/>
    <w:rsid w:val="00B33DE2"/>
    <w:rsid w:val="00B37611"/>
    <w:rsid w:val="00B4066D"/>
    <w:rsid w:val="00B407CE"/>
    <w:rsid w:val="00B41F49"/>
    <w:rsid w:val="00B425BD"/>
    <w:rsid w:val="00B436D4"/>
    <w:rsid w:val="00B4393D"/>
    <w:rsid w:val="00B43CA1"/>
    <w:rsid w:val="00B4444E"/>
    <w:rsid w:val="00B446DD"/>
    <w:rsid w:val="00B451A7"/>
    <w:rsid w:val="00B4792B"/>
    <w:rsid w:val="00B5202E"/>
    <w:rsid w:val="00B53649"/>
    <w:rsid w:val="00B54EA5"/>
    <w:rsid w:val="00B55207"/>
    <w:rsid w:val="00B555A1"/>
    <w:rsid w:val="00B55DA3"/>
    <w:rsid w:val="00B56DB5"/>
    <w:rsid w:val="00B572D7"/>
    <w:rsid w:val="00B578B8"/>
    <w:rsid w:val="00B60DF5"/>
    <w:rsid w:val="00B618BD"/>
    <w:rsid w:val="00B61AE6"/>
    <w:rsid w:val="00B62650"/>
    <w:rsid w:val="00B63237"/>
    <w:rsid w:val="00B63805"/>
    <w:rsid w:val="00B63D3D"/>
    <w:rsid w:val="00B6705B"/>
    <w:rsid w:val="00B67952"/>
    <w:rsid w:val="00B72192"/>
    <w:rsid w:val="00B736CA"/>
    <w:rsid w:val="00B7372C"/>
    <w:rsid w:val="00B75C9A"/>
    <w:rsid w:val="00B76777"/>
    <w:rsid w:val="00B77503"/>
    <w:rsid w:val="00B802E8"/>
    <w:rsid w:val="00B81380"/>
    <w:rsid w:val="00B83212"/>
    <w:rsid w:val="00B835D9"/>
    <w:rsid w:val="00B8523F"/>
    <w:rsid w:val="00B85306"/>
    <w:rsid w:val="00B85E01"/>
    <w:rsid w:val="00B866FB"/>
    <w:rsid w:val="00B87B2F"/>
    <w:rsid w:val="00B87C5F"/>
    <w:rsid w:val="00B92F74"/>
    <w:rsid w:val="00B93D29"/>
    <w:rsid w:val="00B94F03"/>
    <w:rsid w:val="00B95A35"/>
    <w:rsid w:val="00B96D37"/>
    <w:rsid w:val="00BA2764"/>
    <w:rsid w:val="00BB2BB4"/>
    <w:rsid w:val="00BB634E"/>
    <w:rsid w:val="00BB7065"/>
    <w:rsid w:val="00BB7579"/>
    <w:rsid w:val="00BB7C2B"/>
    <w:rsid w:val="00BC19B5"/>
    <w:rsid w:val="00BC26A6"/>
    <w:rsid w:val="00BC28C6"/>
    <w:rsid w:val="00BC2A91"/>
    <w:rsid w:val="00BC3DE5"/>
    <w:rsid w:val="00BC41BC"/>
    <w:rsid w:val="00BC5209"/>
    <w:rsid w:val="00BC73A7"/>
    <w:rsid w:val="00BD0418"/>
    <w:rsid w:val="00BD3714"/>
    <w:rsid w:val="00BE0E33"/>
    <w:rsid w:val="00BE1BFE"/>
    <w:rsid w:val="00BE3A82"/>
    <w:rsid w:val="00BE4EFB"/>
    <w:rsid w:val="00BE7BEB"/>
    <w:rsid w:val="00BF089D"/>
    <w:rsid w:val="00BF0D48"/>
    <w:rsid w:val="00BF30B2"/>
    <w:rsid w:val="00BF46FC"/>
    <w:rsid w:val="00BF4DA9"/>
    <w:rsid w:val="00BF68BE"/>
    <w:rsid w:val="00BF6E7B"/>
    <w:rsid w:val="00C01138"/>
    <w:rsid w:val="00C040FC"/>
    <w:rsid w:val="00C05D68"/>
    <w:rsid w:val="00C06307"/>
    <w:rsid w:val="00C118F8"/>
    <w:rsid w:val="00C130CB"/>
    <w:rsid w:val="00C13F67"/>
    <w:rsid w:val="00C1550A"/>
    <w:rsid w:val="00C15A46"/>
    <w:rsid w:val="00C166EC"/>
    <w:rsid w:val="00C16B9B"/>
    <w:rsid w:val="00C171C9"/>
    <w:rsid w:val="00C171F2"/>
    <w:rsid w:val="00C21187"/>
    <w:rsid w:val="00C21CA3"/>
    <w:rsid w:val="00C23C03"/>
    <w:rsid w:val="00C23E99"/>
    <w:rsid w:val="00C240BD"/>
    <w:rsid w:val="00C25903"/>
    <w:rsid w:val="00C25D76"/>
    <w:rsid w:val="00C3012A"/>
    <w:rsid w:val="00C308D9"/>
    <w:rsid w:val="00C33F93"/>
    <w:rsid w:val="00C42E8C"/>
    <w:rsid w:val="00C44D75"/>
    <w:rsid w:val="00C44E59"/>
    <w:rsid w:val="00C45254"/>
    <w:rsid w:val="00C454F2"/>
    <w:rsid w:val="00C51857"/>
    <w:rsid w:val="00C5270C"/>
    <w:rsid w:val="00C538F1"/>
    <w:rsid w:val="00C5657F"/>
    <w:rsid w:val="00C62814"/>
    <w:rsid w:val="00C62F92"/>
    <w:rsid w:val="00C65A64"/>
    <w:rsid w:val="00C662B0"/>
    <w:rsid w:val="00C671E3"/>
    <w:rsid w:val="00C70037"/>
    <w:rsid w:val="00C714A9"/>
    <w:rsid w:val="00C71E92"/>
    <w:rsid w:val="00C73C94"/>
    <w:rsid w:val="00C745C8"/>
    <w:rsid w:val="00C7550A"/>
    <w:rsid w:val="00C75B4B"/>
    <w:rsid w:val="00C769D0"/>
    <w:rsid w:val="00C77998"/>
    <w:rsid w:val="00C77EF1"/>
    <w:rsid w:val="00C8179E"/>
    <w:rsid w:val="00C87549"/>
    <w:rsid w:val="00C918F3"/>
    <w:rsid w:val="00C95005"/>
    <w:rsid w:val="00C9613A"/>
    <w:rsid w:val="00C96F4D"/>
    <w:rsid w:val="00CA4DBB"/>
    <w:rsid w:val="00CA5E3B"/>
    <w:rsid w:val="00CB2512"/>
    <w:rsid w:val="00CB3E65"/>
    <w:rsid w:val="00CB4277"/>
    <w:rsid w:val="00CB49F2"/>
    <w:rsid w:val="00CB523A"/>
    <w:rsid w:val="00CB6123"/>
    <w:rsid w:val="00CB7036"/>
    <w:rsid w:val="00CC13BA"/>
    <w:rsid w:val="00CC2871"/>
    <w:rsid w:val="00CC3EAC"/>
    <w:rsid w:val="00CC447D"/>
    <w:rsid w:val="00CC58D8"/>
    <w:rsid w:val="00CC59C4"/>
    <w:rsid w:val="00CC5CAA"/>
    <w:rsid w:val="00CC5E1F"/>
    <w:rsid w:val="00CC6A0D"/>
    <w:rsid w:val="00CD0D8D"/>
    <w:rsid w:val="00CD0DF6"/>
    <w:rsid w:val="00CD1FED"/>
    <w:rsid w:val="00CD55C9"/>
    <w:rsid w:val="00CD55DD"/>
    <w:rsid w:val="00CD5A0D"/>
    <w:rsid w:val="00CD639D"/>
    <w:rsid w:val="00CD770D"/>
    <w:rsid w:val="00CE26E1"/>
    <w:rsid w:val="00CE2C6D"/>
    <w:rsid w:val="00CE71FF"/>
    <w:rsid w:val="00CF0D7F"/>
    <w:rsid w:val="00CF1244"/>
    <w:rsid w:val="00CF1DE4"/>
    <w:rsid w:val="00CF1ED4"/>
    <w:rsid w:val="00CF2816"/>
    <w:rsid w:val="00CF2DD5"/>
    <w:rsid w:val="00CF4FC4"/>
    <w:rsid w:val="00CF6750"/>
    <w:rsid w:val="00D02DC4"/>
    <w:rsid w:val="00D02E22"/>
    <w:rsid w:val="00D03A4D"/>
    <w:rsid w:val="00D04DCD"/>
    <w:rsid w:val="00D05BD4"/>
    <w:rsid w:val="00D11131"/>
    <w:rsid w:val="00D1143C"/>
    <w:rsid w:val="00D12A34"/>
    <w:rsid w:val="00D12AD2"/>
    <w:rsid w:val="00D137A8"/>
    <w:rsid w:val="00D207D4"/>
    <w:rsid w:val="00D27843"/>
    <w:rsid w:val="00D30C12"/>
    <w:rsid w:val="00D36341"/>
    <w:rsid w:val="00D42776"/>
    <w:rsid w:val="00D43B51"/>
    <w:rsid w:val="00D46B01"/>
    <w:rsid w:val="00D474A0"/>
    <w:rsid w:val="00D47D1A"/>
    <w:rsid w:val="00D50566"/>
    <w:rsid w:val="00D52C0E"/>
    <w:rsid w:val="00D5301C"/>
    <w:rsid w:val="00D552AF"/>
    <w:rsid w:val="00D60281"/>
    <w:rsid w:val="00D61157"/>
    <w:rsid w:val="00D619B1"/>
    <w:rsid w:val="00D62996"/>
    <w:rsid w:val="00D62AF2"/>
    <w:rsid w:val="00D62B50"/>
    <w:rsid w:val="00D679E5"/>
    <w:rsid w:val="00D70BF7"/>
    <w:rsid w:val="00D71DA5"/>
    <w:rsid w:val="00D71FA5"/>
    <w:rsid w:val="00D728CD"/>
    <w:rsid w:val="00D73A55"/>
    <w:rsid w:val="00D74F4F"/>
    <w:rsid w:val="00D759E1"/>
    <w:rsid w:val="00D76A5A"/>
    <w:rsid w:val="00D7774B"/>
    <w:rsid w:val="00D818D0"/>
    <w:rsid w:val="00D82BF7"/>
    <w:rsid w:val="00D86209"/>
    <w:rsid w:val="00D862E1"/>
    <w:rsid w:val="00D87E5B"/>
    <w:rsid w:val="00D902BB"/>
    <w:rsid w:val="00D90507"/>
    <w:rsid w:val="00D90D48"/>
    <w:rsid w:val="00D916CA"/>
    <w:rsid w:val="00D93E44"/>
    <w:rsid w:val="00D949F7"/>
    <w:rsid w:val="00D96DFB"/>
    <w:rsid w:val="00DA0A00"/>
    <w:rsid w:val="00DA108B"/>
    <w:rsid w:val="00DA18E1"/>
    <w:rsid w:val="00DA49AB"/>
    <w:rsid w:val="00DA4F2B"/>
    <w:rsid w:val="00DA5B3A"/>
    <w:rsid w:val="00DA6954"/>
    <w:rsid w:val="00DA7013"/>
    <w:rsid w:val="00DA743F"/>
    <w:rsid w:val="00DA76AC"/>
    <w:rsid w:val="00DA7938"/>
    <w:rsid w:val="00DB0BBD"/>
    <w:rsid w:val="00DB22E5"/>
    <w:rsid w:val="00DB28C7"/>
    <w:rsid w:val="00DB4DC5"/>
    <w:rsid w:val="00DB4E26"/>
    <w:rsid w:val="00DB5E28"/>
    <w:rsid w:val="00DB67BE"/>
    <w:rsid w:val="00DB7EDD"/>
    <w:rsid w:val="00DC0081"/>
    <w:rsid w:val="00DC0BD0"/>
    <w:rsid w:val="00DC32D9"/>
    <w:rsid w:val="00DC5712"/>
    <w:rsid w:val="00DC730C"/>
    <w:rsid w:val="00DD0950"/>
    <w:rsid w:val="00DD29F7"/>
    <w:rsid w:val="00DD6444"/>
    <w:rsid w:val="00DD682F"/>
    <w:rsid w:val="00DD6894"/>
    <w:rsid w:val="00DE013C"/>
    <w:rsid w:val="00DE2574"/>
    <w:rsid w:val="00DE3514"/>
    <w:rsid w:val="00DE4FF3"/>
    <w:rsid w:val="00DE76D2"/>
    <w:rsid w:val="00DF0846"/>
    <w:rsid w:val="00DF126A"/>
    <w:rsid w:val="00DF40F9"/>
    <w:rsid w:val="00DF6550"/>
    <w:rsid w:val="00DF66B5"/>
    <w:rsid w:val="00DF7C28"/>
    <w:rsid w:val="00DF7FE2"/>
    <w:rsid w:val="00E04909"/>
    <w:rsid w:val="00E06273"/>
    <w:rsid w:val="00E116EA"/>
    <w:rsid w:val="00E1189D"/>
    <w:rsid w:val="00E12AEC"/>
    <w:rsid w:val="00E1370F"/>
    <w:rsid w:val="00E1377C"/>
    <w:rsid w:val="00E14AF0"/>
    <w:rsid w:val="00E16535"/>
    <w:rsid w:val="00E213E6"/>
    <w:rsid w:val="00E21E22"/>
    <w:rsid w:val="00E237A1"/>
    <w:rsid w:val="00E27514"/>
    <w:rsid w:val="00E30083"/>
    <w:rsid w:val="00E305C4"/>
    <w:rsid w:val="00E30A51"/>
    <w:rsid w:val="00E406F4"/>
    <w:rsid w:val="00E45DB2"/>
    <w:rsid w:val="00E4646D"/>
    <w:rsid w:val="00E46E96"/>
    <w:rsid w:val="00E50D35"/>
    <w:rsid w:val="00E513E9"/>
    <w:rsid w:val="00E51DC4"/>
    <w:rsid w:val="00E52904"/>
    <w:rsid w:val="00E54FAB"/>
    <w:rsid w:val="00E550A4"/>
    <w:rsid w:val="00E55885"/>
    <w:rsid w:val="00E57153"/>
    <w:rsid w:val="00E57682"/>
    <w:rsid w:val="00E57E87"/>
    <w:rsid w:val="00E62B27"/>
    <w:rsid w:val="00E62BF9"/>
    <w:rsid w:val="00E676BB"/>
    <w:rsid w:val="00E70FAE"/>
    <w:rsid w:val="00E72CBC"/>
    <w:rsid w:val="00E7341B"/>
    <w:rsid w:val="00E745E0"/>
    <w:rsid w:val="00E76657"/>
    <w:rsid w:val="00E76990"/>
    <w:rsid w:val="00E77E01"/>
    <w:rsid w:val="00E80649"/>
    <w:rsid w:val="00E81EFF"/>
    <w:rsid w:val="00E82162"/>
    <w:rsid w:val="00E821D7"/>
    <w:rsid w:val="00E82AA6"/>
    <w:rsid w:val="00E83DCE"/>
    <w:rsid w:val="00E83F8D"/>
    <w:rsid w:val="00E84EF7"/>
    <w:rsid w:val="00E87794"/>
    <w:rsid w:val="00E90C10"/>
    <w:rsid w:val="00E92E02"/>
    <w:rsid w:val="00E96ABF"/>
    <w:rsid w:val="00E97963"/>
    <w:rsid w:val="00EA11E8"/>
    <w:rsid w:val="00EA1547"/>
    <w:rsid w:val="00EA1585"/>
    <w:rsid w:val="00EA1BF0"/>
    <w:rsid w:val="00EA22D0"/>
    <w:rsid w:val="00EA33E1"/>
    <w:rsid w:val="00EA4732"/>
    <w:rsid w:val="00EA53BC"/>
    <w:rsid w:val="00EA673F"/>
    <w:rsid w:val="00EA785C"/>
    <w:rsid w:val="00EA7AFE"/>
    <w:rsid w:val="00EB1F8A"/>
    <w:rsid w:val="00EB4880"/>
    <w:rsid w:val="00EB569A"/>
    <w:rsid w:val="00EB6106"/>
    <w:rsid w:val="00EB6ABC"/>
    <w:rsid w:val="00EC2190"/>
    <w:rsid w:val="00EC4E5D"/>
    <w:rsid w:val="00EC7C5F"/>
    <w:rsid w:val="00ED0379"/>
    <w:rsid w:val="00ED09D3"/>
    <w:rsid w:val="00ED2EFB"/>
    <w:rsid w:val="00ED621A"/>
    <w:rsid w:val="00ED6372"/>
    <w:rsid w:val="00ED75AA"/>
    <w:rsid w:val="00EE102D"/>
    <w:rsid w:val="00EE1DA8"/>
    <w:rsid w:val="00EE21B5"/>
    <w:rsid w:val="00EE2351"/>
    <w:rsid w:val="00EE383D"/>
    <w:rsid w:val="00EE4788"/>
    <w:rsid w:val="00EE4E21"/>
    <w:rsid w:val="00EE705F"/>
    <w:rsid w:val="00EF040B"/>
    <w:rsid w:val="00EF1305"/>
    <w:rsid w:val="00EF74AD"/>
    <w:rsid w:val="00F00129"/>
    <w:rsid w:val="00F003BA"/>
    <w:rsid w:val="00F00AC0"/>
    <w:rsid w:val="00F027EF"/>
    <w:rsid w:val="00F02892"/>
    <w:rsid w:val="00F03C8E"/>
    <w:rsid w:val="00F0587D"/>
    <w:rsid w:val="00F06EB7"/>
    <w:rsid w:val="00F1078E"/>
    <w:rsid w:val="00F15091"/>
    <w:rsid w:val="00F152A1"/>
    <w:rsid w:val="00F15755"/>
    <w:rsid w:val="00F171AC"/>
    <w:rsid w:val="00F20428"/>
    <w:rsid w:val="00F224E2"/>
    <w:rsid w:val="00F258F0"/>
    <w:rsid w:val="00F25921"/>
    <w:rsid w:val="00F264DC"/>
    <w:rsid w:val="00F270F6"/>
    <w:rsid w:val="00F318CD"/>
    <w:rsid w:val="00F34099"/>
    <w:rsid w:val="00F36A08"/>
    <w:rsid w:val="00F36B22"/>
    <w:rsid w:val="00F375CB"/>
    <w:rsid w:val="00F40708"/>
    <w:rsid w:val="00F40DA6"/>
    <w:rsid w:val="00F42F34"/>
    <w:rsid w:val="00F438A7"/>
    <w:rsid w:val="00F44250"/>
    <w:rsid w:val="00F45DF4"/>
    <w:rsid w:val="00F4621D"/>
    <w:rsid w:val="00F4734E"/>
    <w:rsid w:val="00F502C2"/>
    <w:rsid w:val="00F546C4"/>
    <w:rsid w:val="00F55991"/>
    <w:rsid w:val="00F638FF"/>
    <w:rsid w:val="00F64EA0"/>
    <w:rsid w:val="00F65902"/>
    <w:rsid w:val="00F66869"/>
    <w:rsid w:val="00F7197E"/>
    <w:rsid w:val="00F71CBA"/>
    <w:rsid w:val="00F71E13"/>
    <w:rsid w:val="00F7344F"/>
    <w:rsid w:val="00F73689"/>
    <w:rsid w:val="00F74386"/>
    <w:rsid w:val="00F7565E"/>
    <w:rsid w:val="00F76BA5"/>
    <w:rsid w:val="00F76D23"/>
    <w:rsid w:val="00F8085A"/>
    <w:rsid w:val="00F80E60"/>
    <w:rsid w:val="00F841C3"/>
    <w:rsid w:val="00F8548D"/>
    <w:rsid w:val="00F85734"/>
    <w:rsid w:val="00F86F68"/>
    <w:rsid w:val="00F90D59"/>
    <w:rsid w:val="00F95853"/>
    <w:rsid w:val="00F968A2"/>
    <w:rsid w:val="00F977F1"/>
    <w:rsid w:val="00FA263C"/>
    <w:rsid w:val="00FA53C2"/>
    <w:rsid w:val="00FA62F0"/>
    <w:rsid w:val="00FA6552"/>
    <w:rsid w:val="00FA6FFA"/>
    <w:rsid w:val="00FB2B98"/>
    <w:rsid w:val="00FB46B3"/>
    <w:rsid w:val="00FB4D25"/>
    <w:rsid w:val="00FB511D"/>
    <w:rsid w:val="00FB76CD"/>
    <w:rsid w:val="00FC0E1E"/>
    <w:rsid w:val="00FC0F31"/>
    <w:rsid w:val="00FC5304"/>
    <w:rsid w:val="00FC5651"/>
    <w:rsid w:val="00FC5A12"/>
    <w:rsid w:val="00FC5CE4"/>
    <w:rsid w:val="00FC6B40"/>
    <w:rsid w:val="00FC7E22"/>
    <w:rsid w:val="00FD0847"/>
    <w:rsid w:val="00FD122A"/>
    <w:rsid w:val="00FD4930"/>
    <w:rsid w:val="00FE2913"/>
    <w:rsid w:val="00FE360E"/>
    <w:rsid w:val="00FE5EB0"/>
    <w:rsid w:val="00FE6F41"/>
    <w:rsid w:val="00FF0B13"/>
    <w:rsid w:val="00FF0F65"/>
    <w:rsid w:val="00FF3674"/>
    <w:rsid w:val="00FF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9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laway\Project\05_805&#25152;PDS&#20108;&#26399;&#35774;&#35745;&#21046;&#36896;&#19968;&#20307;&#21270;\01_&#38656;&#27714;&#35843;&#30740;\05_&#35775;&#35848;&#32426;&#35201;\XX&#23458;&#25143;_XX&#39033;&#30446;_&#19994;&#21153;&#35775;&#35848;&#32426;&#35201;_&#26085;&#2639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1718D-645C-467C-AAF2-9BC0E13F7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XX客户_XX项目_业务访谈纪要_日期.dot</Template>
  <TotalTime>1666</TotalTime>
  <Pages>4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</vt:lpstr>
    </vt:vector>
  </TitlesOfParts>
  <Company>PARAMETRIC Technology</Company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</dc:title>
  <dc:creator>stefanie</dc:creator>
  <cp:lastModifiedBy>Arthur</cp:lastModifiedBy>
  <cp:revision>779</cp:revision>
  <cp:lastPrinted>2004-11-29T06:55:00Z</cp:lastPrinted>
  <dcterms:created xsi:type="dcterms:W3CDTF">2012-05-07T15:21:00Z</dcterms:created>
  <dcterms:modified xsi:type="dcterms:W3CDTF">2012-06-12T11:50:00Z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Sensitivity">
    <vt:lpwstr>Unrestricted</vt:lpwstr>
  </property>
</Properties>
</file>