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Y="290"/>
        <w:tblW w:w="85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850"/>
        <w:gridCol w:w="2693"/>
        <w:gridCol w:w="1418"/>
        <w:gridCol w:w="2506"/>
      </w:tblGrid>
      <w:tr w:rsidR="00D728CD" w:rsidRPr="00A71229" w:rsidTr="004C6CA1">
        <w:trPr>
          <w:trHeight w:val="567"/>
        </w:trPr>
        <w:tc>
          <w:tcPr>
            <w:tcW w:w="1951" w:type="dxa"/>
            <w:gridSpan w:val="2"/>
            <w:tcBorders>
              <w:top w:val="single" w:sz="12" w:space="0" w:color="auto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D728CD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 w:rsidRPr="00DD0950"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客户名称</w:t>
            </w:r>
          </w:p>
        </w:tc>
        <w:tc>
          <w:tcPr>
            <w:tcW w:w="2693" w:type="dxa"/>
            <w:vAlign w:val="center"/>
          </w:tcPr>
          <w:p w:rsidR="00D728CD" w:rsidRPr="005F715A" w:rsidRDefault="003010C1" w:rsidP="00437AA0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149厂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D728CD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 w:rsidRPr="00DD0950"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客户联系人</w:t>
            </w:r>
          </w:p>
        </w:tc>
        <w:tc>
          <w:tcPr>
            <w:tcW w:w="2506" w:type="dxa"/>
            <w:vAlign w:val="center"/>
          </w:tcPr>
          <w:p w:rsidR="00D728CD" w:rsidRPr="00A71229" w:rsidRDefault="0055020A" w:rsidP="003010C1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吴清华</w:t>
            </w:r>
          </w:p>
        </w:tc>
      </w:tr>
      <w:tr w:rsidR="00D728CD" w:rsidRPr="00A71229" w:rsidTr="004C6CA1">
        <w:trPr>
          <w:trHeight w:val="567"/>
        </w:trPr>
        <w:tc>
          <w:tcPr>
            <w:tcW w:w="1951" w:type="dxa"/>
            <w:gridSpan w:val="2"/>
            <w:tcBorders>
              <w:top w:val="single" w:sz="8" w:space="0" w:color="FFFFFF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D728CD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 w:rsidRPr="00DD0950"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项目名称</w:t>
            </w:r>
          </w:p>
        </w:tc>
        <w:tc>
          <w:tcPr>
            <w:tcW w:w="2693" w:type="dxa"/>
            <w:vAlign w:val="center"/>
          </w:tcPr>
          <w:p w:rsidR="00D728CD" w:rsidRPr="005F715A" w:rsidRDefault="00F40DA6" w:rsidP="00437AA0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 w:rsidRPr="00F40DA6">
              <w:rPr>
                <w:rFonts w:ascii="宋体" w:hAnsi="宋体" w:hint="eastAsia"/>
                <w:sz w:val="21"/>
                <w:szCs w:val="21"/>
                <w:lang w:eastAsia="zh-CN"/>
              </w:rPr>
              <w:t>三维工艺协同管理平台</w:t>
            </w:r>
          </w:p>
        </w:tc>
        <w:tc>
          <w:tcPr>
            <w:tcW w:w="1418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603A84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访谈时间</w:t>
            </w:r>
          </w:p>
        </w:tc>
        <w:tc>
          <w:tcPr>
            <w:tcW w:w="2506" w:type="dxa"/>
            <w:vAlign w:val="center"/>
          </w:tcPr>
          <w:p w:rsidR="00D728CD" w:rsidRPr="00A71229" w:rsidRDefault="00024ADA" w:rsidP="00DB101B">
            <w:pPr>
              <w:pStyle w:val="a6"/>
              <w:tabs>
                <w:tab w:val="clear" w:pos="4320"/>
                <w:tab w:val="clear" w:pos="8640"/>
              </w:tabs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2012/</w:t>
            </w:r>
            <w:r w:rsidR="00F5716D">
              <w:rPr>
                <w:rFonts w:ascii="宋体" w:hAnsi="宋体" w:hint="eastAsia"/>
                <w:sz w:val="21"/>
                <w:szCs w:val="21"/>
                <w:lang w:eastAsia="zh-CN"/>
              </w:rPr>
              <w:t>6/</w:t>
            </w:r>
            <w:bookmarkStart w:id="0" w:name="_GoBack"/>
            <w:bookmarkEnd w:id="0"/>
            <w:r w:rsidR="00DB101B">
              <w:rPr>
                <w:rFonts w:ascii="宋体" w:hAnsi="宋体" w:hint="eastAsia"/>
                <w:sz w:val="21"/>
                <w:szCs w:val="21"/>
                <w:lang w:eastAsia="zh-CN"/>
              </w:rPr>
              <w:t>5 9</w:t>
            </w:r>
            <w:r w:rsidR="009116DA">
              <w:rPr>
                <w:rFonts w:ascii="宋体" w:hAnsi="宋体" w:hint="eastAsia"/>
                <w:sz w:val="21"/>
                <w:szCs w:val="21"/>
                <w:lang w:eastAsia="zh-CN"/>
              </w:rPr>
              <w:t>:</w:t>
            </w:r>
            <w:r w:rsidR="00A421D4">
              <w:rPr>
                <w:rFonts w:ascii="宋体" w:hAnsi="宋体" w:hint="eastAsia"/>
                <w:sz w:val="21"/>
                <w:szCs w:val="21"/>
                <w:lang w:eastAsia="zh-CN"/>
              </w:rPr>
              <w:t>00</w:t>
            </w:r>
            <w:r w:rsidR="009116DA">
              <w:rPr>
                <w:rFonts w:ascii="宋体" w:hAnsi="宋体" w:hint="eastAsia"/>
                <w:sz w:val="21"/>
                <w:szCs w:val="21"/>
                <w:lang w:eastAsia="zh-CN"/>
              </w:rPr>
              <w:t>-</w:t>
            </w:r>
            <w:r w:rsidR="00DB101B">
              <w:rPr>
                <w:rFonts w:ascii="宋体" w:hAnsi="宋体" w:hint="eastAsia"/>
                <w:sz w:val="21"/>
                <w:szCs w:val="21"/>
                <w:lang w:eastAsia="zh-CN"/>
              </w:rPr>
              <w:t>11</w:t>
            </w:r>
            <w:r w:rsidR="009116DA">
              <w:rPr>
                <w:rFonts w:ascii="宋体" w:hAnsi="宋体" w:hint="eastAsia"/>
                <w:sz w:val="21"/>
                <w:szCs w:val="21"/>
                <w:lang w:eastAsia="zh-CN"/>
              </w:rPr>
              <w:t>:</w:t>
            </w:r>
            <w:r w:rsidR="00DB101B">
              <w:rPr>
                <w:rFonts w:ascii="宋体" w:hAnsi="宋体" w:hint="eastAsia"/>
                <w:sz w:val="21"/>
                <w:szCs w:val="21"/>
                <w:lang w:eastAsia="zh-CN"/>
              </w:rPr>
              <w:t>30</w:t>
            </w:r>
          </w:p>
        </w:tc>
      </w:tr>
      <w:tr w:rsidR="00D728CD" w:rsidRPr="00A71229" w:rsidTr="004C6CA1">
        <w:trPr>
          <w:trHeight w:val="567"/>
        </w:trPr>
        <w:tc>
          <w:tcPr>
            <w:tcW w:w="1951" w:type="dxa"/>
            <w:gridSpan w:val="2"/>
            <w:tcBorders>
              <w:top w:val="single" w:sz="8" w:space="0" w:color="FFFFFF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603A84" w:rsidP="00603A84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访谈</w:t>
            </w:r>
            <w:r w:rsidRPr="00DD0950"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主题</w:t>
            </w:r>
          </w:p>
        </w:tc>
        <w:tc>
          <w:tcPr>
            <w:tcW w:w="2693" w:type="dxa"/>
            <w:vAlign w:val="center"/>
          </w:tcPr>
          <w:p w:rsidR="00CD0DF6" w:rsidRPr="005F715A" w:rsidRDefault="0059613D" w:rsidP="0055020A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 w:rsidRPr="0059613D">
              <w:rPr>
                <w:rFonts w:ascii="宋体" w:hAnsi="宋体" w:hint="eastAsia"/>
                <w:sz w:val="21"/>
                <w:szCs w:val="21"/>
                <w:lang w:eastAsia="zh-CN"/>
              </w:rPr>
              <w:t>三维工艺设计管理</w:t>
            </w:r>
          </w:p>
        </w:tc>
        <w:tc>
          <w:tcPr>
            <w:tcW w:w="1418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603A84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访谈地点</w:t>
            </w:r>
          </w:p>
        </w:tc>
        <w:tc>
          <w:tcPr>
            <w:tcW w:w="2506" w:type="dxa"/>
            <w:vAlign w:val="center"/>
          </w:tcPr>
          <w:p w:rsidR="00D728CD" w:rsidRPr="00A71229" w:rsidRDefault="003B6DA3" w:rsidP="00437AA0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信息中心</w:t>
            </w:r>
          </w:p>
        </w:tc>
      </w:tr>
      <w:tr w:rsidR="00CC2871" w:rsidRPr="00A71229" w:rsidTr="009D70E8">
        <w:trPr>
          <w:trHeight w:val="668"/>
        </w:trPr>
        <w:tc>
          <w:tcPr>
            <w:tcW w:w="1101" w:type="dxa"/>
            <w:vMerge w:val="restart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15868"/>
            <w:vAlign w:val="center"/>
          </w:tcPr>
          <w:p w:rsidR="00CC2871" w:rsidRPr="00DD0950" w:rsidRDefault="00CC2871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访谈人员</w:t>
            </w:r>
          </w:p>
        </w:tc>
        <w:tc>
          <w:tcPr>
            <w:tcW w:w="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215868"/>
            <w:vAlign w:val="center"/>
          </w:tcPr>
          <w:p w:rsidR="00CC2871" w:rsidRPr="00DD0950" w:rsidRDefault="00CC2871" w:rsidP="002B20BE">
            <w:pPr>
              <w:jc w:val="center"/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客户</w:t>
            </w:r>
          </w:p>
        </w:tc>
        <w:tc>
          <w:tcPr>
            <w:tcW w:w="6617" w:type="dxa"/>
            <w:gridSpan w:val="3"/>
            <w:vAlign w:val="center"/>
          </w:tcPr>
          <w:p w:rsidR="00EE05E6" w:rsidRPr="00EE05E6" w:rsidRDefault="002578F0" w:rsidP="002578F0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鲍宏伟、</w:t>
            </w:r>
            <w:r w:rsidRPr="002578F0">
              <w:rPr>
                <w:rFonts w:ascii="宋体" w:hAnsi="宋体" w:hint="eastAsia"/>
                <w:sz w:val="21"/>
                <w:szCs w:val="21"/>
                <w:lang w:eastAsia="zh-CN"/>
              </w:rPr>
              <w:t>张军</w:t>
            </w: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、</w:t>
            </w:r>
            <w:r w:rsidRPr="002578F0">
              <w:rPr>
                <w:rFonts w:ascii="宋体" w:hAnsi="宋体"/>
                <w:sz w:val="21"/>
                <w:szCs w:val="21"/>
                <w:lang w:eastAsia="zh-CN"/>
              </w:rPr>
              <w:t xml:space="preserve"> </w:t>
            </w:r>
            <w:r w:rsidRPr="002578F0">
              <w:rPr>
                <w:rFonts w:ascii="宋体" w:hAnsi="宋体" w:hint="eastAsia"/>
                <w:sz w:val="21"/>
                <w:szCs w:val="21"/>
                <w:lang w:eastAsia="zh-CN"/>
              </w:rPr>
              <w:t>郝阳</w:t>
            </w: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、</w:t>
            </w:r>
            <w:r w:rsidRPr="002578F0">
              <w:rPr>
                <w:rFonts w:ascii="宋体" w:hAnsi="宋体"/>
                <w:sz w:val="21"/>
                <w:szCs w:val="21"/>
                <w:lang w:eastAsia="zh-CN"/>
              </w:rPr>
              <w:t xml:space="preserve"> </w:t>
            </w:r>
            <w:r w:rsidRPr="002578F0">
              <w:rPr>
                <w:rFonts w:ascii="宋体" w:hAnsi="宋体" w:hint="eastAsia"/>
                <w:sz w:val="21"/>
                <w:szCs w:val="21"/>
                <w:lang w:eastAsia="zh-CN"/>
              </w:rPr>
              <w:t>唐春英</w:t>
            </w: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、</w:t>
            </w:r>
            <w:r w:rsidRPr="002578F0">
              <w:rPr>
                <w:rFonts w:ascii="宋体" w:hAnsi="宋体"/>
                <w:sz w:val="21"/>
                <w:szCs w:val="21"/>
                <w:lang w:eastAsia="zh-CN"/>
              </w:rPr>
              <w:t xml:space="preserve"> </w:t>
            </w:r>
            <w:r w:rsidRPr="002578F0">
              <w:rPr>
                <w:rFonts w:ascii="宋体" w:hAnsi="宋体" w:hint="eastAsia"/>
                <w:sz w:val="21"/>
                <w:szCs w:val="21"/>
                <w:lang w:eastAsia="zh-CN"/>
              </w:rPr>
              <w:t>华宴淞</w:t>
            </w: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、</w:t>
            </w:r>
            <w:r w:rsidRPr="002578F0">
              <w:rPr>
                <w:rFonts w:ascii="宋体" w:hAnsi="宋体"/>
                <w:sz w:val="21"/>
                <w:szCs w:val="21"/>
                <w:lang w:eastAsia="zh-CN"/>
              </w:rPr>
              <w:t xml:space="preserve"> </w:t>
            </w:r>
            <w:r w:rsidRPr="002578F0">
              <w:rPr>
                <w:rFonts w:ascii="宋体" w:hAnsi="宋体" w:hint="eastAsia"/>
                <w:sz w:val="21"/>
                <w:szCs w:val="21"/>
                <w:lang w:eastAsia="zh-CN"/>
              </w:rPr>
              <w:t>王建光</w:t>
            </w: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、</w:t>
            </w:r>
            <w:r w:rsidRPr="002578F0">
              <w:rPr>
                <w:rFonts w:ascii="宋体" w:hAnsi="宋体"/>
                <w:sz w:val="21"/>
                <w:szCs w:val="21"/>
                <w:lang w:eastAsia="zh-CN"/>
              </w:rPr>
              <w:t xml:space="preserve"> </w:t>
            </w:r>
            <w:r w:rsidRPr="002578F0">
              <w:rPr>
                <w:rFonts w:ascii="宋体" w:hAnsi="宋体" w:hint="eastAsia"/>
                <w:sz w:val="21"/>
                <w:szCs w:val="21"/>
                <w:lang w:eastAsia="zh-CN"/>
              </w:rPr>
              <w:t>王煜</w:t>
            </w:r>
          </w:p>
        </w:tc>
      </w:tr>
      <w:tr w:rsidR="00CC2871" w:rsidRPr="00A71229" w:rsidTr="009D70E8">
        <w:trPr>
          <w:trHeight w:val="667"/>
        </w:trPr>
        <w:tc>
          <w:tcPr>
            <w:tcW w:w="1101" w:type="dxa"/>
            <w:vMerge/>
            <w:tcBorders>
              <w:top w:val="single" w:sz="8" w:space="0" w:color="FFFFFF"/>
              <w:bottom w:val="single" w:sz="12" w:space="0" w:color="auto"/>
              <w:right w:val="single" w:sz="8" w:space="0" w:color="FFFFFF"/>
            </w:tcBorders>
            <w:shd w:val="clear" w:color="auto" w:fill="215868"/>
            <w:vAlign w:val="center"/>
          </w:tcPr>
          <w:p w:rsidR="00CC2871" w:rsidRDefault="00CC2871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</w:p>
        </w:tc>
        <w:tc>
          <w:tcPr>
            <w:tcW w:w="850" w:type="dxa"/>
            <w:tcBorders>
              <w:top w:val="single" w:sz="8" w:space="0" w:color="FFFFFF"/>
              <w:left w:val="single" w:sz="8" w:space="0" w:color="FFFFFF"/>
              <w:bottom w:val="single" w:sz="12" w:space="0" w:color="auto"/>
            </w:tcBorders>
            <w:shd w:val="clear" w:color="auto" w:fill="215868"/>
            <w:vAlign w:val="center"/>
          </w:tcPr>
          <w:p w:rsidR="00CC2871" w:rsidRDefault="00CC2871" w:rsidP="002B20BE">
            <w:pPr>
              <w:jc w:val="center"/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信维</w:t>
            </w:r>
          </w:p>
        </w:tc>
        <w:tc>
          <w:tcPr>
            <w:tcW w:w="6617" w:type="dxa"/>
            <w:gridSpan w:val="3"/>
            <w:vAlign w:val="center"/>
          </w:tcPr>
          <w:p w:rsidR="00CC2871" w:rsidRDefault="009A02E5" w:rsidP="00F40DA6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曾志超、</w:t>
            </w:r>
            <w:r w:rsidR="00D90D48">
              <w:rPr>
                <w:rFonts w:ascii="宋体" w:hAnsi="宋体" w:hint="eastAsia"/>
                <w:sz w:val="21"/>
                <w:szCs w:val="21"/>
                <w:lang w:eastAsia="zh-CN"/>
              </w:rPr>
              <w:t>杨敏</w:t>
            </w:r>
            <w:r w:rsidR="002578F0">
              <w:rPr>
                <w:rFonts w:ascii="宋体" w:hAnsi="宋体" w:hint="eastAsia"/>
                <w:sz w:val="21"/>
                <w:szCs w:val="21"/>
                <w:lang w:eastAsia="zh-CN"/>
              </w:rPr>
              <w:t>、章</w:t>
            </w:r>
            <w:r w:rsidR="00E13865">
              <w:rPr>
                <w:rFonts w:ascii="宋体" w:hAnsi="宋体" w:hint="eastAsia"/>
                <w:sz w:val="21"/>
                <w:szCs w:val="21"/>
                <w:lang w:eastAsia="zh-CN"/>
              </w:rPr>
              <w:t>建成</w:t>
            </w:r>
          </w:p>
        </w:tc>
      </w:tr>
    </w:tbl>
    <w:p w:rsidR="00D728CD" w:rsidRPr="00A71229" w:rsidRDefault="00D728CD">
      <w:pPr>
        <w:rPr>
          <w:rFonts w:ascii="宋体" w:hAnsi="宋体"/>
          <w:sz w:val="21"/>
          <w:szCs w:val="21"/>
          <w:lang w:eastAsia="zh-CN"/>
        </w:rPr>
      </w:pP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</w:p>
    <w:p w:rsidR="00D728CD" w:rsidRPr="00A71229" w:rsidRDefault="00D728CD">
      <w:pPr>
        <w:rPr>
          <w:rFonts w:ascii="宋体" w:hAnsi="宋体"/>
          <w:b/>
          <w:i/>
          <w:sz w:val="21"/>
          <w:szCs w:val="21"/>
          <w:lang w:eastAsia="zh-CN"/>
        </w:rPr>
      </w:pPr>
    </w:p>
    <w:p w:rsidR="00574E40" w:rsidRPr="00401543" w:rsidRDefault="00D05BD4">
      <w:pPr>
        <w:rPr>
          <w:rFonts w:ascii="微软雅黑" w:eastAsia="微软雅黑" w:hAnsi="微软雅黑"/>
          <w:b/>
          <w:i/>
          <w:sz w:val="24"/>
          <w:szCs w:val="21"/>
          <w:lang w:eastAsia="zh-CN"/>
        </w:rPr>
      </w:pPr>
      <w:r>
        <w:rPr>
          <w:rFonts w:ascii="微软雅黑" w:eastAsia="微软雅黑" w:hAnsi="微软雅黑" w:hint="eastAsia"/>
          <w:b/>
          <w:i/>
          <w:sz w:val="24"/>
          <w:szCs w:val="21"/>
          <w:lang w:eastAsia="zh-CN"/>
        </w:rPr>
        <w:t>访谈记录</w:t>
      </w: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7796"/>
      </w:tblGrid>
      <w:tr w:rsidR="009A4EC8" w:rsidRPr="00A71229" w:rsidTr="00A31390">
        <w:trPr>
          <w:trHeight w:val="945"/>
        </w:trPr>
        <w:tc>
          <w:tcPr>
            <w:tcW w:w="959" w:type="dxa"/>
            <w:vMerge w:val="restart"/>
            <w:vAlign w:val="center"/>
          </w:tcPr>
          <w:p w:rsidR="009A4EC8" w:rsidRPr="00D04DCD" w:rsidRDefault="00574E40" w:rsidP="00AC18E5">
            <w:pPr>
              <w:spacing w:before="100" w:beforeAutospacing="1" w:after="100" w:afterAutospacing="1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 w:hint="eastAsia"/>
                <w:sz w:val="21"/>
                <w:szCs w:val="21"/>
                <w:lang w:eastAsia="zh-CN"/>
              </w:rPr>
              <w:t xml:space="preserve">Part </w:t>
            </w:r>
            <w:r w:rsidR="00D137A8">
              <w:rPr>
                <w:rFonts w:cs="Arial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7796" w:type="dxa"/>
            <w:vAlign w:val="center"/>
          </w:tcPr>
          <w:p w:rsidR="009A4EC8" w:rsidRDefault="009A4EC8" w:rsidP="00B15198">
            <w:pPr>
              <w:spacing w:before="100" w:beforeAutospacing="1" w:after="100" w:afterAutospacing="1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访谈时间：</w:t>
            </w:r>
            <w:r w:rsidR="0053464B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09</w:t>
            </w:r>
            <w:r w:rsidR="004C6CA1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:00-1</w:t>
            </w:r>
            <w:r w:rsidR="0053464B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1:3</w:t>
            </w:r>
            <w:r w:rsidR="00EC4116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0</w:t>
            </w:r>
          </w:p>
          <w:p w:rsidR="009A4EC8" w:rsidRPr="000860A3" w:rsidRDefault="009A4EC8" w:rsidP="000860A3">
            <w:pPr>
              <w:rPr>
                <w:rFonts w:ascii="宋体" w:hAnsi="宋体"/>
                <w:sz w:val="21"/>
                <w:szCs w:val="21"/>
                <w:lang w:eastAsia="zh-CN"/>
              </w:rPr>
            </w:pPr>
            <w:r w:rsidRPr="001A3911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访谈人员</w:t>
            </w:r>
            <w:r w:rsidR="00C15A46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信息</w:t>
            </w:r>
            <w:r w:rsidRPr="00B15198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：</w:t>
            </w:r>
            <w:r w:rsidR="00F9399A" w:rsidRPr="00663ABE">
              <w:rPr>
                <w:rFonts w:ascii="宋体" w:hAnsi="宋体"/>
                <w:sz w:val="21"/>
                <w:szCs w:val="21"/>
                <w:lang w:eastAsia="zh-CN"/>
              </w:rPr>
              <w:t xml:space="preserve"> </w:t>
            </w:r>
            <w:r w:rsidR="000860A3" w:rsidRPr="000860A3">
              <w:rPr>
                <w:rFonts w:ascii="宋体" w:hAnsi="宋体" w:hint="eastAsia"/>
                <w:sz w:val="21"/>
                <w:szCs w:val="21"/>
                <w:lang w:eastAsia="zh-CN"/>
              </w:rPr>
              <w:t>鲍宏伟（四车间）</w:t>
            </w:r>
            <w:r w:rsidR="000860A3">
              <w:rPr>
                <w:rFonts w:ascii="宋体" w:hAnsi="宋体" w:hint="eastAsia"/>
                <w:sz w:val="21"/>
                <w:szCs w:val="21"/>
                <w:lang w:eastAsia="zh-CN"/>
              </w:rPr>
              <w:t>、</w:t>
            </w:r>
            <w:r w:rsidR="000860A3" w:rsidRPr="000860A3">
              <w:rPr>
                <w:rFonts w:ascii="宋体" w:hAnsi="宋体" w:hint="eastAsia"/>
                <w:sz w:val="21"/>
                <w:szCs w:val="21"/>
                <w:lang w:eastAsia="zh-CN"/>
              </w:rPr>
              <w:t>张军（四车间）</w:t>
            </w:r>
            <w:r w:rsidR="000860A3">
              <w:rPr>
                <w:rFonts w:ascii="宋体" w:hAnsi="宋体" w:hint="eastAsia"/>
                <w:sz w:val="21"/>
                <w:szCs w:val="21"/>
                <w:lang w:eastAsia="zh-CN"/>
              </w:rPr>
              <w:t>、</w:t>
            </w:r>
            <w:r w:rsidR="000860A3" w:rsidRPr="000860A3">
              <w:rPr>
                <w:rFonts w:ascii="宋体" w:hAnsi="宋体" w:hint="eastAsia"/>
                <w:sz w:val="21"/>
                <w:szCs w:val="21"/>
                <w:lang w:eastAsia="zh-CN"/>
              </w:rPr>
              <w:t>郝阳（四车间）</w:t>
            </w:r>
            <w:r w:rsidR="000860A3">
              <w:rPr>
                <w:rFonts w:ascii="宋体" w:hAnsi="宋体" w:hint="eastAsia"/>
                <w:sz w:val="21"/>
                <w:szCs w:val="21"/>
                <w:lang w:eastAsia="zh-CN"/>
              </w:rPr>
              <w:t>、</w:t>
            </w:r>
            <w:r w:rsidR="000860A3" w:rsidRPr="000860A3">
              <w:rPr>
                <w:rFonts w:ascii="宋体" w:hAnsi="宋体" w:hint="eastAsia"/>
                <w:sz w:val="21"/>
                <w:szCs w:val="21"/>
                <w:lang w:eastAsia="zh-CN"/>
              </w:rPr>
              <w:t>唐春英（一车间）</w:t>
            </w:r>
            <w:r w:rsidR="000860A3">
              <w:rPr>
                <w:rFonts w:ascii="宋体" w:hAnsi="宋体" w:hint="eastAsia"/>
                <w:sz w:val="21"/>
                <w:szCs w:val="21"/>
                <w:lang w:eastAsia="zh-CN"/>
              </w:rPr>
              <w:t>、</w:t>
            </w:r>
            <w:r w:rsidR="000860A3" w:rsidRPr="000860A3">
              <w:rPr>
                <w:rFonts w:ascii="宋体" w:hAnsi="宋体" w:hint="eastAsia"/>
                <w:sz w:val="21"/>
                <w:szCs w:val="21"/>
                <w:lang w:eastAsia="zh-CN"/>
              </w:rPr>
              <w:t>华宴淞（运载部）</w:t>
            </w:r>
            <w:r w:rsidR="000860A3">
              <w:rPr>
                <w:rFonts w:ascii="宋体" w:hAnsi="宋体" w:hint="eastAsia"/>
                <w:sz w:val="21"/>
                <w:szCs w:val="21"/>
                <w:lang w:eastAsia="zh-CN"/>
              </w:rPr>
              <w:t>、</w:t>
            </w:r>
            <w:r w:rsidR="000860A3" w:rsidRPr="000860A3">
              <w:rPr>
                <w:rFonts w:ascii="宋体" w:hAnsi="宋体" w:hint="eastAsia"/>
                <w:sz w:val="21"/>
                <w:szCs w:val="21"/>
                <w:lang w:eastAsia="zh-CN"/>
              </w:rPr>
              <w:t>王建光（四车间）</w:t>
            </w:r>
            <w:r w:rsidR="000860A3">
              <w:rPr>
                <w:rFonts w:ascii="宋体" w:hAnsi="宋体" w:hint="eastAsia"/>
                <w:sz w:val="21"/>
                <w:szCs w:val="21"/>
                <w:lang w:eastAsia="zh-CN"/>
              </w:rPr>
              <w:t>、</w:t>
            </w:r>
            <w:r w:rsidR="000860A3" w:rsidRPr="000860A3">
              <w:rPr>
                <w:rFonts w:ascii="宋体" w:hAnsi="宋体" w:hint="eastAsia"/>
                <w:sz w:val="21"/>
                <w:szCs w:val="21"/>
                <w:lang w:eastAsia="zh-CN"/>
              </w:rPr>
              <w:t>王煜（四车间</w:t>
            </w:r>
            <w:r w:rsidR="000860A3">
              <w:rPr>
                <w:rFonts w:ascii="宋体" w:hAnsi="宋体" w:hint="eastAsia"/>
                <w:sz w:val="21"/>
                <w:szCs w:val="21"/>
                <w:lang w:eastAsia="zh-CN"/>
              </w:rPr>
              <w:t>）</w:t>
            </w:r>
          </w:p>
        </w:tc>
      </w:tr>
      <w:tr w:rsidR="009A4EC8" w:rsidRPr="00A71229" w:rsidTr="00A31390">
        <w:trPr>
          <w:trHeight w:val="2288"/>
        </w:trPr>
        <w:tc>
          <w:tcPr>
            <w:tcW w:w="959" w:type="dxa"/>
            <w:vMerge/>
            <w:vAlign w:val="center"/>
          </w:tcPr>
          <w:p w:rsidR="009A4EC8" w:rsidRPr="00D04DCD" w:rsidRDefault="009A4EC8" w:rsidP="002F184F">
            <w:pPr>
              <w:spacing w:before="100" w:beforeAutospacing="1" w:after="100" w:afterAutospacing="1"/>
              <w:jc w:val="center"/>
              <w:rPr>
                <w:rFonts w:cs="Arial"/>
                <w:sz w:val="21"/>
                <w:szCs w:val="21"/>
                <w:lang w:eastAsia="zh-CN"/>
              </w:rPr>
            </w:pPr>
          </w:p>
        </w:tc>
        <w:tc>
          <w:tcPr>
            <w:tcW w:w="7796" w:type="dxa"/>
          </w:tcPr>
          <w:p w:rsidR="009A4EC8" w:rsidRDefault="009A4EC8" w:rsidP="009A4EC8">
            <w:pPr>
              <w:spacing w:before="100" w:beforeAutospacing="1" w:after="100" w:afterAutospacing="1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 w:rsidRPr="001A3911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访谈内容记录：</w:t>
            </w:r>
          </w:p>
          <w:p w:rsidR="004B160D" w:rsidRPr="00F73689" w:rsidRDefault="00F15EFD" w:rsidP="00DE3514">
            <w:pPr>
              <w:pStyle w:val="ae"/>
              <w:numPr>
                <w:ilvl w:val="0"/>
                <w:numId w:val="4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结构化三维工艺设计</w:t>
            </w:r>
          </w:p>
          <w:p w:rsidR="00E04041" w:rsidRPr="00E04041" w:rsidRDefault="00F15EFD" w:rsidP="005F5A03">
            <w:pPr>
              <w:pStyle w:val="ae"/>
              <w:numPr>
                <w:ilvl w:val="0"/>
                <w:numId w:val="5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结构化三维装配工艺</w:t>
            </w:r>
            <w:r w:rsidR="002D176B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所需</w:t>
            </w: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属性</w:t>
            </w:r>
          </w:p>
          <w:p w:rsidR="000A103F" w:rsidRDefault="00FF2FF9" w:rsidP="00663ABE">
            <w:pPr>
              <w:pStyle w:val="ae"/>
              <w:numPr>
                <w:ilvl w:val="0"/>
                <w:numId w:val="3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目前工艺员工艺设计工作中以二维工艺文件编制为主，没有涉及</w:t>
            </w:r>
            <w:r w:rsidR="000A103F" w:rsidRPr="000A103F">
              <w:rPr>
                <w:rFonts w:ascii="宋体" w:hAnsi="宋体" w:cs="宋体" w:hint="eastAsia"/>
                <w:sz w:val="21"/>
                <w:szCs w:val="21"/>
                <w:lang w:eastAsia="zh-CN"/>
              </w:rPr>
              <w:t>三维零件工艺设计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，</w:t>
            </w:r>
            <w:r w:rsidR="000A103F">
              <w:rPr>
                <w:rFonts w:ascii="宋体" w:hAnsi="宋体" w:cs="宋体" w:hint="eastAsia"/>
                <w:sz w:val="21"/>
                <w:szCs w:val="21"/>
                <w:lang w:eastAsia="zh-CN"/>
              </w:rPr>
              <w:t>对三维工艺设计</w:t>
            </w:r>
            <w:r w:rsidR="003F16AE">
              <w:rPr>
                <w:rFonts w:ascii="宋体" w:hAnsi="宋体" w:cs="宋体" w:hint="eastAsia"/>
                <w:sz w:val="21"/>
                <w:szCs w:val="21"/>
                <w:lang w:eastAsia="zh-CN"/>
              </w:rPr>
              <w:t>暂时</w:t>
            </w:r>
            <w:r w:rsidR="000A103F">
              <w:rPr>
                <w:rFonts w:ascii="宋体" w:hAnsi="宋体" w:cs="宋体" w:hint="eastAsia"/>
                <w:sz w:val="21"/>
                <w:szCs w:val="21"/>
                <w:lang w:eastAsia="zh-CN"/>
              </w:rPr>
              <w:t>无法提出具体的需求</w:t>
            </w:r>
            <w:r w:rsidR="003F16AE">
              <w:rPr>
                <w:rFonts w:ascii="宋体" w:hAnsi="宋体" w:cs="宋体" w:hint="eastAsia"/>
                <w:sz w:val="21"/>
                <w:szCs w:val="21"/>
                <w:lang w:eastAsia="zh-CN"/>
              </w:rPr>
              <w:t>。</w:t>
            </w:r>
            <w:r w:rsidR="000A103F">
              <w:rPr>
                <w:rFonts w:ascii="宋体" w:hAnsi="宋体" w:cs="宋体" w:hint="eastAsia"/>
                <w:sz w:val="21"/>
                <w:szCs w:val="21"/>
                <w:lang w:eastAsia="zh-CN"/>
              </w:rPr>
              <w:t>通过本次</w:t>
            </w:r>
            <w:r w:rsidR="003F16AE">
              <w:rPr>
                <w:rFonts w:ascii="宋体" w:hAnsi="宋体" w:cs="宋体" w:hint="eastAsia"/>
                <w:sz w:val="21"/>
                <w:szCs w:val="21"/>
                <w:lang w:eastAsia="zh-CN"/>
              </w:rPr>
              <w:t>针对试点型号产品的三维工艺设计</w:t>
            </w:r>
            <w:r w:rsidR="00D031DE">
              <w:rPr>
                <w:rFonts w:ascii="宋体" w:hAnsi="宋体" w:cs="宋体" w:hint="eastAsia"/>
                <w:sz w:val="21"/>
                <w:szCs w:val="21"/>
                <w:lang w:eastAsia="zh-CN"/>
              </w:rPr>
              <w:t>验证</w:t>
            </w:r>
            <w:r w:rsidR="003F16AE"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工作</w:t>
            </w:r>
            <w:r w:rsidR="000A103F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，</w:t>
            </w:r>
            <w:r w:rsidR="00524504">
              <w:rPr>
                <w:rFonts w:ascii="宋体" w:hAnsi="宋体" w:cs="宋体" w:hint="eastAsia"/>
                <w:sz w:val="21"/>
                <w:szCs w:val="21"/>
                <w:lang w:eastAsia="zh-CN"/>
              </w:rPr>
              <w:t>发掘用户需求</w:t>
            </w:r>
            <w:r w:rsidR="00E011EA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，</w:t>
            </w:r>
            <w:r w:rsidR="00B45079">
              <w:rPr>
                <w:rFonts w:ascii="宋体" w:hAnsi="宋体" w:cs="宋体" w:hint="eastAsia"/>
                <w:sz w:val="21"/>
                <w:szCs w:val="21"/>
                <w:lang w:eastAsia="zh-CN"/>
              </w:rPr>
              <w:t>部分需求（例如：工艺计划涉及到字段属性、工艺计划的输出格式）可以在本期实现。其他需求</w:t>
            </w:r>
            <w:r w:rsidR="003F16AE">
              <w:rPr>
                <w:rFonts w:ascii="宋体" w:hAnsi="宋体" w:cs="宋体" w:hint="eastAsia"/>
                <w:sz w:val="21"/>
                <w:szCs w:val="21"/>
                <w:lang w:eastAsia="zh-CN"/>
              </w:rPr>
              <w:t>可以进行收集整理，</w:t>
            </w:r>
            <w:r w:rsidR="00B45079">
              <w:rPr>
                <w:rFonts w:ascii="宋体" w:hAnsi="宋体" w:cs="宋体" w:hint="eastAsia"/>
                <w:sz w:val="21"/>
                <w:szCs w:val="21"/>
                <w:lang w:eastAsia="zh-CN"/>
              </w:rPr>
              <w:t>在</w:t>
            </w:r>
            <w:r w:rsidR="00524504">
              <w:rPr>
                <w:rFonts w:ascii="宋体" w:hAnsi="宋体" w:cs="宋体" w:hint="eastAsia"/>
                <w:sz w:val="21"/>
                <w:szCs w:val="21"/>
                <w:lang w:eastAsia="zh-CN"/>
              </w:rPr>
              <w:t>二期</w:t>
            </w:r>
            <w:r w:rsidR="00254A6A">
              <w:rPr>
                <w:rFonts w:ascii="宋体" w:hAnsi="宋体" w:cs="宋体" w:hint="eastAsia"/>
                <w:sz w:val="21"/>
                <w:szCs w:val="21"/>
                <w:lang w:eastAsia="zh-CN"/>
              </w:rPr>
              <w:t>项目</w:t>
            </w:r>
            <w:r w:rsidR="00B45079">
              <w:rPr>
                <w:rFonts w:ascii="宋体" w:hAnsi="宋体" w:cs="宋体" w:hint="eastAsia"/>
                <w:sz w:val="21"/>
                <w:szCs w:val="21"/>
                <w:lang w:eastAsia="zh-CN"/>
              </w:rPr>
              <w:t>予以实现</w:t>
            </w:r>
            <w:r w:rsidR="003D7041">
              <w:rPr>
                <w:rFonts w:ascii="宋体" w:hAnsi="宋体" w:cs="宋体" w:hint="eastAsia"/>
                <w:sz w:val="21"/>
                <w:szCs w:val="21"/>
                <w:lang w:eastAsia="zh-CN"/>
              </w:rPr>
              <w:t>。</w:t>
            </w:r>
          </w:p>
          <w:p w:rsidR="008B5636" w:rsidRDefault="009F5DAA" w:rsidP="00663ABE">
            <w:pPr>
              <w:pStyle w:val="ae"/>
              <w:numPr>
                <w:ilvl w:val="0"/>
                <w:numId w:val="3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0A103F">
              <w:rPr>
                <w:rFonts w:ascii="宋体" w:hAnsi="宋体" w:cs="宋体" w:hint="eastAsia"/>
                <w:sz w:val="21"/>
                <w:szCs w:val="21"/>
                <w:lang w:eastAsia="zh-CN"/>
              </w:rPr>
              <w:t>三维工艺装配工艺需要的属性根据装配工艺卡片的</w:t>
            </w:r>
            <w:r w:rsidR="00CE49F4" w:rsidRPr="000A103F">
              <w:rPr>
                <w:rFonts w:ascii="宋体" w:hAnsi="宋体" w:cs="宋体" w:hint="eastAsia"/>
                <w:sz w:val="21"/>
                <w:szCs w:val="21"/>
                <w:lang w:eastAsia="zh-CN"/>
              </w:rPr>
              <w:t>字段定义</w:t>
            </w:r>
          </w:p>
          <w:p w:rsidR="008F3AB6" w:rsidRDefault="008F3AB6" w:rsidP="00663ABE">
            <w:pPr>
              <w:pStyle w:val="ae"/>
              <w:numPr>
                <w:ilvl w:val="0"/>
                <w:numId w:val="3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装配工艺卡片中的属性在Windchill</w:t>
            </w:r>
            <w:r w:rsidR="00D27C01">
              <w:rPr>
                <w:rFonts w:ascii="宋体" w:hAnsi="宋体" w:cs="宋体" w:hint="eastAsia"/>
                <w:sz w:val="21"/>
                <w:szCs w:val="21"/>
                <w:lang w:eastAsia="zh-CN"/>
              </w:rPr>
              <w:t>系统中对应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的含义</w:t>
            </w:r>
          </w:p>
          <w:p w:rsidR="001B607F" w:rsidRPr="000A103F" w:rsidRDefault="001B607F" w:rsidP="001B607F">
            <w:pPr>
              <w:pStyle w:val="ae"/>
              <w:spacing w:before="100" w:beforeAutospacing="1" w:after="100" w:afterAutospacing="1" w:line="360" w:lineRule="auto"/>
              <w:ind w:left="737" w:firstLineChars="0" w:firstLine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工艺文件属性：</w:t>
            </w:r>
          </w:p>
          <w:p w:rsidR="00663ABE" w:rsidRDefault="00CE49F4" w:rsidP="003D7041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产品代号</w:t>
            </w:r>
            <w:r w:rsidR="000A103F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：产品上下文</w:t>
            </w:r>
          </w:p>
          <w:p w:rsidR="00CE49F4" w:rsidRDefault="00E011EA" w:rsidP="003D7041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数量</w:t>
            </w:r>
            <w:r w:rsidR="000A103F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：</w:t>
            </w:r>
          </w:p>
          <w:p w:rsidR="00CE49F4" w:rsidRDefault="00CE49F4" w:rsidP="003D7041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代号</w:t>
            </w:r>
            <w:r w:rsidR="000A103F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：</w:t>
            </w:r>
          </w:p>
          <w:p w:rsidR="00CE49F4" w:rsidRDefault="00CE49F4" w:rsidP="003D7041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名称</w:t>
            </w:r>
            <w:r w:rsidR="000A103F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：工艺文件名称</w:t>
            </w:r>
          </w:p>
          <w:p w:rsidR="00CE49F4" w:rsidRDefault="00CE49F4" w:rsidP="003D7041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lastRenderedPageBreak/>
              <w:t>工艺文件编号</w:t>
            </w:r>
            <w:r w:rsidR="000A103F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：工艺文件编号</w:t>
            </w:r>
          </w:p>
          <w:p w:rsidR="001B607F" w:rsidRPr="00FC7EE9" w:rsidRDefault="001B607F" w:rsidP="00FC7EE9">
            <w:pPr>
              <w:spacing w:before="100" w:beforeAutospacing="1" w:after="100" w:afterAutospacing="1" w:line="360" w:lineRule="auto"/>
              <w:ind w:left="601"/>
              <w:jc w:val="both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 w:rsidRPr="00FC7EE9"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工序属性：</w:t>
            </w:r>
          </w:p>
          <w:p w:rsidR="001B607F" w:rsidRPr="001B607F" w:rsidRDefault="001B607F" w:rsidP="001B607F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序号：工序编号</w:t>
            </w:r>
          </w:p>
          <w:p w:rsidR="00CE49F4" w:rsidRDefault="00CE49F4" w:rsidP="003D7041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工序名称</w:t>
            </w:r>
            <w:r w:rsidR="00E011EA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：工序名称</w:t>
            </w:r>
          </w:p>
          <w:p w:rsidR="00CE49F4" w:rsidRDefault="00CE49F4" w:rsidP="003D7041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工艺内容</w:t>
            </w:r>
            <w:r w:rsidR="00E011EA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：详细信息</w:t>
            </w:r>
          </w:p>
          <w:p w:rsidR="00CE49F4" w:rsidRDefault="00CE49F4" w:rsidP="003D7041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车间</w:t>
            </w:r>
            <w:r w:rsidR="00E011EA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：工厂</w:t>
            </w:r>
          </w:p>
          <w:p w:rsidR="008F3AB6" w:rsidRDefault="008F3AB6" w:rsidP="003D7041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工艺装备：</w:t>
            </w:r>
          </w:p>
          <w:p w:rsidR="008F3AB6" w:rsidRDefault="008F3AB6" w:rsidP="003D7041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准结：</w:t>
            </w:r>
            <w:r w:rsidR="00E338B3">
              <w:rPr>
                <w:rFonts w:ascii="宋体" w:hAnsi="宋体" w:cs="宋体" w:hint="eastAsia"/>
                <w:sz w:val="21"/>
                <w:szCs w:val="21"/>
                <w:lang w:eastAsia="zh-CN"/>
              </w:rPr>
              <w:t>准结工时</w:t>
            </w:r>
          </w:p>
          <w:p w:rsidR="002D176B" w:rsidRDefault="008F3AB6" w:rsidP="002D176B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单件：</w:t>
            </w:r>
            <w:r w:rsidR="00E338B3">
              <w:rPr>
                <w:rFonts w:ascii="宋体" w:hAnsi="宋体" w:cs="宋体" w:hint="eastAsia"/>
                <w:sz w:val="21"/>
                <w:szCs w:val="21"/>
                <w:lang w:eastAsia="zh-CN"/>
              </w:rPr>
              <w:t>单件工时</w:t>
            </w:r>
          </w:p>
          <w:p w:rsidR="002D176B" w:rsidRDefault="00246CD9" w:rsidP="003271B9">
            <w:pPr>
              <w:pStyle w:val="ae"/>
              <w:numPr>
                <w:ilvl w:val="0"/>
                <w:numId w:val="3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结构化的零件</w:t>
            </w:r>
            <w:r w:rsidR="00E07068">
              <w:rPr>
                <w:rFonts w:ascii="宋体" w:hAnsi="宋体" w:cs="宋体" w:hint="eastAsia"/>
                <w:sz w:val="21"/>
                <w:szCs w:val="21"/>
                <w:lang w:eastAsia="zh-CN"/>
              </w:rPr>
              <w:t>加工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工艺属性</w:t>
            </w:r>
            <w:r w:rsidR="00E07068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（工艺过程卡）</w:t>
            </w:r>
          </w:p>
          <w:p w:rsidR="00BC65A5" w:rsidRDefault="00BC65A5" w:rsidP="00BC65A5">
            <w:pPr>
              <w:pStyle w:val="ae"/>
              <w:spacing w:before="100" w:beforeAutospacing="1" w:after="100" w:afterAutospacing="1" w:line="360" w:lineRule="auto"/>
              <w:ind w:left="737" w:firstLineChars="0" w:firstLine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工艺文件属性：</w:t>
            </w:r>
          </w:p>
          <w:p w:rsidR="003271B9" w:rsidRDefault="003271B9" w:rsidP="003271B9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产品代号：产品上下文</w:t>
            </w:r>
          </w:p>
          <w:p w:rsidR="003271B9" w:rsidRDefault="003271B9" w:rsidP="003271B9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代号：图号</w:t>
            </w:r>
          </w:p>
          <w:p w:rsidR="003271B9" w:rsidRDefault="003271B9" w:rsidP="003271B9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名称：图号名称</w:t>
            </w:r>
          </w:p>
          <w:p w:rsidR="003271B9" w:rsidRDefault="003271B9" w:rsidP="003271B9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工艺文件编号：工艺文件编号</w:t>
            </w:r>
          </w:p>
          <w:p w:rsidR="00310ECA" w:rsidRDefault="00310ECA" w:rsidP="003271B9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材料牌号：材料编号</w:t>
            </w:r>
          </w:p>
          <w:p w:rsidR="00310ECA" w:rsidRDefault="00310ECA" w:rsidP="003271B9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材料名称：材料名称</w:t>
            </w:r>
          </w:p>
          <w:p w:rsidR="00310ECA" w:rsidRDefault="00310ECA" w:rsidP="003271B9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规格</w:t>
            </w:r>
          </w:p>
          <w:p w:rsidR="00310ECA" w:rsidRDefault="00310ECA" w:rsidP="003271B9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技术条件</w:t>
            </w:r>
          </w:p>
          <w:p w:rsidR="00310ECA" w:rsidRDefault="00310ECA" w:rsidP="003271B9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产品数量</w:t>
            </w:r>
          </w:p>
          <w:p w:rsidR="00310ECA" w:rsidRDefault="00310ECA" w:rsidP="003271B9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产品毛坯尺寸</w:t>
            </w:r>
          </w:p>
          <w:p w:rsidR="00310ECA" w:rsidRDefault="00310ECA" w:rsidP="003271B9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试件数量</w:t>
            </w:r>
          </w:p>
          <w:p w:rsidR="00310ECA" w:rsidRDefault="00310ECA" w:rsidP="003271B9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试件毛坯尺寸</w:t>
            </w:r>
          </w:p>
          <w:p w:rsidR="00BC65A5" w:rsidRPr="00BC65A5" w:rsidRDefault="00BC65A5" w:rsidP="00BC65A5">
            <w:pPr>
              <w:spacing w:before="100" w:beforeAutospacing="1" w:after="100" w:afterAutospacing="1" w:line="360" w:lineRule="auto"/>
              <w:ind w:left="601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工序属性：</w:t>
            </w:r>
          </w:p>
          <w:p w:rsidR="003271B9" w:rsidRDefault="001B607F" w:rsidP="003271B9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序号：工序</w:t>
            </w:r>
            <w:r w:rsidR="003271B9">
              <w:rPr>
                <w:rFonts w:ascii="宋体" w:hAnsi="宋体" w:cs="宋体" w:hint="eastAsia"/>
                <w:sz w:val="21"/>
                <w:szCs w:val="21"/>
                <w:lang w:eastAsia="zh-CN"/>
              </w:rPr>
              <w:t>号</w:t>
            </w:r>
          </w:p>
          <w:p w:rsidR="003271B9" w:rsidRDefault="003271B9" w:rsidP="003271B9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工序名称：工序名称</w:t>
            </w:r>
          </w:p>
          <w:p w:rsidR="003271B9" w:rsidRDefault="003271B9" w:rsidP="003271B9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内容：详细信息</w:t>
            </w:r>
          </w:p>
          <w:p w:rsidR="003271B9" w:rsidRDefault="003271B9" w:rsidP="003271B9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lastRenderedPageBreak/>
              <w:t>车间：工厂</w:t>
            </w:r>
          </w:p>
          <w:p w:rsidR="003271B9" w:rsidRDefault="003271B9" w:rsidP="003271B9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设备</w:t>
            </w:r>
          </w:p>
          <w:p w:rsidR="003271B9" w:rsidRDefault="003271B9" w:rsidP="003271B9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工艺装配</w:t>
            </w:r>
          </w:p>
          <w:p w:rsidR="003271B9" w:rsidRDefault="003271B9" w:rsidP="003271B9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准结：准结工时</w:t>
            </w:r>
          </w:p>
          <w:p w:rsidR="003271B9" w:rsidRPr="003271B9" w:rsidRDefault="003271B9" w:rsidP="003271B9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单件：单件工时</w:t>
            </w:r>
          </w:p>
          <w:p w:rsidR="00E07068" w:rsidRDefault="00E07068" w:rsidP="003271B9">
            <w:pPr>
              <w:pStyle w:val="ae"/>
              <w:numPr>
                <w:ilvl w:val="0"/>
                <w:numId w:val="3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结构化的零件数控加工工艺属性（数控工艺卡）</w:t>
            </w:r>
          </w:p>
          <w:p w:rsidR="00BC65A5" w:rsidRDefault="00BC65A5" w:rsidP="00BC65A5">
            <w:pPr>
              <w:pStyle w:val="ae"/>
              <w:spacing w:before="100" w:beforeAutospacing="1" w:after="100" w:afterAutospacing="1" w:line="360" w:lineRule="auto"/>
              <w:ind w:left="737" w:firstLineChars="0" w:firstLine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工艺文件属性：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产品代号：产品上下文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代号：图号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名称：图号名称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工艺文件编号：工艺文件编号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材料牌号：材料编号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材料名称：材料名称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规格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技术条件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产品数量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产品毛坯尺寸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试件数量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试件毛坯尺寸</w:t>
            </w:r>
          </w:p>
          <w:p w:rsidR="00BC65A5" w:rsidRPr="00BC65A5" w:rsidRDefault="00BC65A5" w:rsidP="00BC65A5">
            <w:pPr>
              <w:spacing w:before="100" w:beforeAutospacing="1" w:after="100" w:afterAutospacing="1" w:line="360" w:lineRule="auto"/>
              <w:ind w:left="601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工序属性</w:t>
            </w:r>
            <w:r w:rsidR="00CA17BD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：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序号：工序编号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工序名称：工序名称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内容：详细信息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车间：工厂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设备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工艺装配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程序号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T/D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lastRenderedPageBreak/>
              <w:t>刀具名称/半径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备注</w:t>
            </w:r>
          </w:p>
          <w:p w:rsid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准结：准结工时</w:t>
            </w:r>
          </w:p>
          <w:p w:rsidR="003271B9" w:rsidRPr="0003515E" w:rsidRDefault="0003515E" w:rsidP="0003515E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03515E">
              <w:rPr>
                <w:rFonts w:ascii="宋体" w:hAnsi="宋体" w:cs="宋体" w:hint="eastAsia"/>
                <w:sz w:val="21"/>
                <w:szCs w:val="21"/>
                <w:lang w:eastAsia="zh-CN"/>
              </w:rPr>
              <w:t>单件：单件工时</w:t>
            </w:r>
          </w:p>
          <w:p w:rsidR="00F9584B" w:rsidRDefault="00617490" w:rsidP="00F9584B">
            <w:pPr>
              <w:pStyle w:val="ae"/>
              <w:numPr>
                <w:ilvl w:val="0"/>
                <w:numId w:val="4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数控加工零件</w:t>
            </w:r>
          </w:p>
          <w:p w:rsidR="00617490" w:rsidRPr="00617490" w:rsidRDefault="00617490" w:rsidP="00617490">
            <w:pPr>
              <w:pStyle w:val="ae"/>
              <w:numPr>
                <w:ilvl w:val="0"/>
                <w:numId w:val="10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目前数控加工零件的实现过程，数控编程负责部门，程序代码如何管理</w:t>
            </w:r>
          </w:p>
          <w:p w:rsidR="00452F86" w:rsidRPr="00AF5B4E" w:rsidRDefault="00617490" w:rsidP="001A54D5">
            <w:pPr>
              <w:pStyle w:val="ae"/>
              <w:numPr>
                <w:ilvl w:val="0"/>
                <w:numId w:val="15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AF5B4E">
              <w:rPr>
                <w:rFonts w:ascii="宋体" w:hAnsi="宋体" w:cs="宋体" w:hint="eastAsia"/>
                <w:sz w:val="21"/>
                <w:szCs w:val="21"/>
                <w:lang w:eastAsia="zh-CN"/>
              </w:rPr>
              <w:t>车</w:t>
            </w:r>
            <w:r w:rsidR="00405706">
              <w:rPr>
                <w:rFonts w:ascii="宋体" w:hAnsi="宋体" w:cs="宋体" w:hint="eastAsia"/>
                <w:sz w:val="21"/>
                <w:szCs w:val="21"/>
                <w:lang w:eastAsia="zh-CN"/>
              </w:rPr>
              <w:t>间</w:t>
            </w:r>
            <w:r w:rsidRPr="00AF5B4E">
              <w:rPr>
                <w:rFonts w:ascii="宋体" w:hAnsi="宋体" w:cs="宋体" w:hint="eastAsia"/>
                <w:sz w:val="21"/>
                <w:szCs w:val="21"/>
                <w:lang w:eastAsia="zh-CN"/>
              </w:rPr>
              <w:t>数控加工零件</w:t>
            </w:r>
            <w:r w:rsidR="00405706">
              <w:rPr>
                <w:rFonts w:ascii="宋体" w:hAnsi="宋体" w:cs="宋体" w:hint="eastAsia"/>
                <w:sz w:val="21"/>
                <w:szCs w:val="21"/>
                <w:lang w:eastAsia="zh-CN"/>
              </w:rPr>
              <w:t>由</w:t>
            </w:r>
            <w:r w:rsidRPr="00AF5B4E">
              <w:rPr>
                <w:rFonts w:ascii="宋体" w:hAnsi="宋体" w:cs="宋体" w:hint="eastAsia"/>
                <w:sz w:val="21"/>
                <w:szCs w:val="21"/>
                <w:lang w:eastAsia="zh-CN"/>
              </w:rPr>
              <w:t>车间工艺员根据</w:t>
            </w:r>
            <w:r w:rsidR="00405706">
              <w:rPr>
                <w:rFonts w:ascii="宋体" w:hAnsi="宋体" w:cs="宋体" w:hint="eastAsia"/>
                <w:sz w:val="21"/>
                <w:szCs w:val="21"/>
                <w:lang w:eastAsia="zh-CN"/>
              </w:rPr>
              <w:t>805所</w:t>
            </w:r>
            <w:r w:rsidRPr="00AF5B4E">
              <w:rPr>
                <w:rFonts w:ascii="宋体" w:hAnsi="宋体" w:cs="宋体" w:hint="eastAsia"/>
                <w:sz w:val="21"/>
                <w:szCs w:val="21"/>
                <w:lang w:eastAsia="zh-CN"/>
              </w:rPr>
              <w:t>二维图纸建模</w:t>
            </w:r>
          </w:p>
          <w:p w:rsidR="00617490" w:rsidRPr="00AF5B4E" w:rsidRDefault="00617490" w:rsidP="001A54D5">
            <w:pPr>
              <w:pStyle w:val="ae"/>
              <w:numPr>
                <w:ilvl w:val="0"/>
                <w:numId w:val="15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AF5B4E"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工艺员编写</w:t>
            </w:r>
            <w:r w:rsidR="00EC2FEB">
              <w:rPr>
                <w:rFonts w:ascii="宋体" w:hAnsi="宋体" w:cs="宋体" w:hint="eastAsia"/>
                <w:sz w:val="21"/>
                <w:szCs w:val="21"/>
                <w:lang w:eastAsia="zh-CN"/>
              </w:rPr>
              <w:t>数控</w:t>
            </w:r>
            <w:r w:rsidRPr="00AF5B4E"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工艺</w:t>
            </w:r>
            <w:r w:rsidR="00EC2FEB">
              <w:rPr>
                <w:rFonts w:ascii="宋体" w:hAnsi="宋体" w:cs="宋体" w:hint="eastAsia"/>
                <w:sz w:val="21"/>
                <w:szCs w:val="21"/>
                <w:lang w:eastAsia="zh-CN"/>
              </w:rPr>
              <w:t>卡</w:t>
            </w:r>
            <w:r w:rsidR="0067316C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，在Pro/E</w:t>
            </w:r>
            <w:r w:rsidR="00CB2E09">
              <w:rPr>
                <w:rFonts w:ascii="宋体" w:hAnsi="宋体" w:cs="宋体" w:hint="eastAsia"/>
                <w:sz w:val="21"/>
                <w:szCs w:val="21"/>
                <w:lang w:eastAsia="zh-CN"/>
              </w:rPr>
              <w:t>的CAM模块</w:t>
            </w:r>
            <w:r w:rsidR="0067316C">
              <w:rPr>
                <w:rFonts w:ascii="宋体" w:hAnsi="宋体" w:cs="宋体" w:hint="eastAsia"/>
                <w:sz w:val="21"/>
                <w:szCs w:val="21"/>
                <w:lang w:eastAsia="zh-CN"/>
              </w:rPr>
              <w:t>中生成</w:t>
            </w:r>
            <w:r w:rsidR="00CB2E09">
              <w:rPr>
                <w:rFonts w:ascii="宋体" w:hAnsi="宋体" w:cs="宋体" w:hint="eastAsia"/>
                <w:sz w:val="21"/>
                <w:szCs w:val="21"/>
                <w:lang w:eastAsia="zh-CN"/>
              </w:rPr>
              <w:t>刀位文件</w:t>
            </w:r>
          </w:p>
          <w:p w:rsidR="00617490" w:rsidRPr="00AF5B4E" w:rsidRDefault="00E76E35" w:rsidP="001A54D5">
            <w:pPr>
              <w:pStyle w:val="ae"/>
              <w:numPr>
                <w:ilvl w:val="0"/>
                <w:numId w:val="15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数控程序管理：</w:t>
            </w:r>
            <w:r w:rsidR="00291BE0">
              <w:rPr>
                <w:rFonts w:ascii="宋体" w:hAnsi="宋体" w:cs="宋体" w:hint="eastAsia"/>
                <w:sz w:val="21"/>
                <w:szCs w:val="21"/>
                <w:lang w:eastAsia="zh-CN"/>
              </w:rPr>
              <w:t>规定要求在</w:t>
            </w:r>
            <w:r w:rsidR="00617490" w:rsidRPr="00AF5B4E">
              <w:rPr>
                <w:rFonts w:ascii="宋体" w:hAnsi="宋体" w:cs="宋体" w:hint="eastAsia"/>
                <w:sz w:val="21"/>
                <w:szCs w:val="21"/>
                <w:lang w:eastAsia="zh-CN"/>
              </w:rPr>
              <w:t>CAPP</w:t>
            </w:r>
            <w:r w:rsidR="00291BE0">
              <w:rPr>
                <w:rFonts w:ascii="宋体" w:hAnsi="宋体" w:cs="宋体" w:hint="eastAsia"/>
                <w:sz w:val="21"/>
                <w:szCs w:val="21"/>
                <w:lang w:eastAsia="zh-CN"/>
              </w:rPr>
              <w:t>系统中管理，但因为程序文件比较大，上传</w:t>
            </w:r>
            <w:r w:rsidR="00617490" w:rsidRPr="00AF5B4E">
              <w:rPr>
                <w:rFonts w:ascii="宋体" w:hAnsi="宋体" w:cs="宋体" w:hint="eastAsia"/>
                <w:sz w:val="21"/>
                <w:szCs w:val="21"/>
                <w:lang w:eastAsia="zh-CN"/>
              </w:rPr>
              <w:t>CAPP系统后无法打开，所以没有统一管理，目前存放在各车间的服务器（DNC）统一管理</w:t>
            </w:r>
          </w:p>
          <w:p w:rsidR="00FB6F47" w:rsidRPr="00FB6F47" w:rsidRDefault="00AF5B4E" w:rsidP="00FB6F47">
            <w:pPr>
              <w:pStyle w:val="ae"/>
              <w:numPr>
                <w:ilvl w:val="0"/>
                <w:numId w:val="4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工艺资源管理</w:t>
            </w:r>
          </w:p>
          <w:p w:rsidR="00452F86" w:rsidRDefault="00AF5B4E" w:rsidP="005F5A03">
            <w:pPr>
              <w:pStyle w:val="ae"/>
              <w:numPr>
                <w:ilvl w:val="0"/>
                <w:numId w:val="17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目前的工艺资源和管理方式</w:t>
            </w:r>
          </w:p>
          <w:p w:rsidR="005F50A0" w:rsidRDefault="007D4FFC" w:rsidP="005F5A03">
            <w:pPr>
              <w:pStyle w:val="ae"/>
              <w:numPr>
                <w:ilvl w:val="0"/>
                <w:numId w:val="19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目前</w:t>
            </w:r>
            <w:r w:rsidR="001903B4"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工装</w:t>
            </w:r>
            <w:r w:rsidR="002A1417">
              <w:rPr>
                <w:rFonts w:ascii="宋体" w:hAnsi="宋体" w:cs="宋体" w:hint="eastAsia"/>
                <w:sz w:val="21"/>
                <w:szCs w:val="21"/>
                <w:lang w:eastAsia="zh-CN"/>
              </w:rPr>
              <w:t>条目</w:t>
            </w:r>
            <w:r w:rsidR="005F50A0">
              <w:rPr>
                <w:rFonts w:ascii="宋体" w:hAnsi="宋体" w:cs="宋体" w:hint="eastAsia"/>
                <w:sz w:val="21"/>
                <w:szCs w:val="21"/>
                <w:lang w:eastAsia="zh-CN"/>
              </w:rPr>
              <w:t>通过台账</w:t>
            </w:r>
            <w:r w:rsidR="00CA17BD">
              <w:rPr>
                <w:rFonts w:ascii="宋体" w:hAnsi="宋体" w:cs="宋体" w:hint="eastAsia"/>
                <w:sz w:val="21"/>
                <w:szCs w:val="21"/>
                <w:lang w:eastAsia="zh-CN"/>
              </w:rPr>
              <w:t>进行</w:t>
            </w:r>
            <w:r w:rsidR="005F50A0">
              <w:rPr>
                <w:rFonts w:ascii="宋体" w:hAnsi="宋体" w:cs="宋体" w:hint="eastAsia"/>
                <w:sz w:val="21"/>
                <w:szCs w:val="21"/>
                <w:lang w:eastAsia="zh-CN"/>
              </w:rPr>
              <w:t>管理</w:t>
            </w:r>
          </w:p>
          <w:p w:rsidR="005F50A0" w:rsidRDefault="002A1417" w:rsidP="005F5A03">
            <w:pPr>
              <w:pStyle w:val="ae"/>
              <w:numPr>
                <w:ilvl w:val="0"/>
                <w:numId w:val="19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工装</w:t>
            </w:r>
            <w:r w:rsidR="005F50A0">
              <w:rPr>
                <w:rFonts w:ascii="宋体" w:hAnsi="宋体" w:cs="宋体" w:hint="eastAsia"/>
                <w:sz w:val="21"/>
                <w:szCs w:val="21"/>
                <w:lang w:eastAsia="zh-CN"/>
              </w:rPr>
              <w:t>在一车间</w:t>
            </w:r>
            <w:r w:rsidR="002E3D7B">
              <w:rPr>
                <w:rFonts w:ascii="宋体" w:hAnsi="宋体" w:cs="宋体" w:hint="eastAsia"/>
                <w:sz w:val="21"/>
                <w:szCs w:val="21"/>
                <w:lang w:eastAsia="zh-CN"/>
              </w:rPr>
              <w:t>的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工装工具处</w:t>
            </w:r>
            <w:r w:rsidR="00396B7D">
              <w:rPr>
                <w:rFonts w:ascii="宋体" w:hAnsi="宋体" w:cs="宋体" w:hint="eastAsia"/>
                <w:sz w:val="21"/>
                <w:szCs w:val="21"/>
                <w:lang w:eastAsia="zh-CN"/>
              </w:rPr>
              <w:t>管理</w:t>
            </w:r>
            <w:r w:rsidR="002E3D7B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，电装工装</w:t>
            </w:r>
            <w:r w:rsidR="005F50A0">
              <w:rPr>
                <w:rFonts w:ascii="宋体" w:hAnsi="宋体" w:cs="宋体" w:hint="eastAsia"/>
                <w:sz w:val="21"/>
                <w:szCs w:val="21"/>
                <w:lang w:eastAsia="zh-CN"/>
              </w:rPr>
              <w:t>在七车间</w:t>
            </w:r>
            <w:r w:rsidR="007955A6">
              <w:rPr>
                <w:rFonts w:ascii="宋体" w:hAnsi="宋体" w:cs="宋体" w:hint="eastAsia"/>
                <w:sz w:val="21"/>
                <w:szCs w:val="21"/>
                <w:lang w:eastAsia="zh-CN"/>
              </w:rPr>
              <w:t>管理</w:t>
            </w:r>
            <w:r w:rsidR="005F50A0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（各车间设计工装，一车间管理台账和实物）</w:t>
            </w:r>
          </w:p>
          <w:p w:rsidR="005F50A0" w:rsidRDefault="005F50A0" w:rsidP="005F5A03">
            <w:pPr>
              <w:pStyle w:val="ae"/>
              <w:numPr>
                <w:ilvl w:val="0"/>
                <w:numId w:val="19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工装的编号在取号系统中取号</w:t>
            </w:r>
          </w:p>
          <w:p w:rsidR="005F50A0" w:rsidRDefault="00787689" w:rsidP="005F5A03">
            <w:pPr>
              <w:pStyle w:val="ae"/>
              <w:numPr>
                <w:ilvl w:val="0"/>
                <w:numId w:val="19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工装的分类为：专用</w:t>
            </w:r>
            <w:r w:rsidR="00AF66F3"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工装、自制工装、组合工装</w:t>
            </w:r>
          </w:p>
          <w:p w:rsidR="00AF66F3" w:rsidRDefault="00787689" w:rsidP="00787689">
            <w:pPr>
              <w:pStyle w:val="ae"/>
              <w:numPr>
                <w:ilvl w:val="0"/>
                <w:numId w:val="26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专用</w:t>
            </w:r>
            <w:r w:rsidR="00AF66F3"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工装：A、B、C 三类</w:t>
            </w:r>
          </w:p>
          <w:p w:rsidR="00AF66F3" w:rsidRDefault="00602415" w:rsidP="00787689">
            <w:pPr>
              <w:pStyle w:val="ae"/>
              <w:numPr>
                <w:ilvl w:val="0"/>
                <w:numId w:val="26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自制工装：</w:t>
            </w:r>
            <w:r w:rsidR="00AF66F3">
              <w:rPr>
                <w:rFonts w:ascii="宋体" w:hAnsi="宋体" w:cs="宋体" w:hint="eastAsia"/>
                <w:sz w:val="21"/>
                <w:szCs w:val="21"/>
                <w:lang w:eastAsia="zh-CN"/>
              </w:rPr>
              <w:t>属于车间自制，不统一管理</w:t>
            </w:r>
          </w:p>
          <w:p w:rsidR="004343A1" w:rsidRDefault="004343A1" w:rsidP="00787689">
            <w:pPr>
              <w:pStyle w:val="ae"/>
              <w:numPr>
                <w:ilvl w:val="0"/>
                <w:numId w:val="26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组合工装:组合夹具、机床附件</w:t>
            </w:r>
          </w:p>
          <w:p w:rsidR="00EC4E5D" w:rsidRPr="004343A1" w:rsidRDefault="004343A1" w:rsidP="004343A1">
            <w:pPr>
              <w:pStyle w:val="ae"/>
              <w:numPr>
                <w:ilvl w:val="0"/>
                <w:numId w:val="19"/>
              </w:numPr>
              <w:spacing w:after="0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工装包含的属性：名称、编号、类别（A、B、C），使用车间</w:t>
            </w:r>
          </w:p>
        </w:tc>
      </w:tr>
    </w:tbl>
    <w:p w:rsidR="00CD1FED" w:rsidRDefault="00CD1FED" w:rsidP="00401543">
      <w:pPr>
        <w:rPr>
          <w:rFonts w:ascii="微软雅黑" w:eastAsia="微软雅黑" w:hAnsi="微软雅黑"/>
          <w:b/>
          <w:i/>
          <w:sz w:val="24"/>
          <w:szCs w:val="21"/>
          <w:lang w:eastAsia="zh-CN"/>
        </w:rPr>
      </w:pPr>
    </w:p>
    <w:p w:rsidR="00593868" w:rsidRPr="00401543" w:rsidRDefault="00593868" w:rsidP="00401543">
      <w:pPr>
        <w:rPr>
          <w:rFonts w:ascii="微软雅黑" w:eastAsia="微软雅黑" w:hAnsi="微软雅黑"/>
          <w:b/>
          <w:i/>
          <w:sz w:val="24"/>
          <w:szCs w:val="21"/>
          <w:lang w:eastAsia="zh-CN"/>
        </w:rPr>
      </w:pPr>
      <w:r w:rsidRPr="00401543">
        <w:rPr>
          <w:rFonts w:ascii="微软雅黑" w:eastAsia="微软雅黑" w:hAnsi="微软雅黑" w:hint="eastAsia"/>
          <w:b/>
          <w:i/>
          <w:sz w:val="24"/>
          <w:szCs w:val="21"/>
          <w:lang w:eastAsia="zh-CN"/>
        </w:rPr>
        <w:t>遗留问题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4536"/>
        <w:gridCol w:w="1418"/>
        <w:gridCol w:w="1751"/>
      </w:tblGrid>
      <w:tr w:rsidR="00593868" w:rsidRPr="00F65EC2" w:rsidTr="00EE2351">
        <w:trPr>
          <w:trHeight w:val="583"/>
        </w:trPr>
        <w:tc>
          <w:tcPr>
            <w:tcW w:w="817" w:type="dxa"/>
            <w:shd w:val="clear" w:color="auto" w:fill="215868"/>
            <w:vAlign w:val="center"/>
          </w:tcPr>
          <w:p w:rsidR="00593868" w:rsidRPr="00B4066D" w:rsidRDefault="00593868" w:rsidP="00401543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序号</w:t>
            </w:r>
          </w:p>
        </w:tc>
        <w:tc>
          <w:tcPr>
            <w:tcW w:w="4536" w:type="dxa"/>
            <w:shd w:val="clear" w:color="auto" w:fill="215868"/>
            <w:vAlign w:val="center"/>
          </w:tcPr>
          <w:p w:rsidR="00593868" w:rsidRPr="00B4066D" w:rsidRDefault="00593868" w:rsidP="00401543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任务</w:t>
            </w:r>
          </w:p>
        </w:tc>
        <w:tc>
          <w:tcPr>
            <w:tcW w:w="1418" w:type="dxa"/>
            <w:shd w:val="clear" w:color="auto" w:fill="215868"/>
            <w:vAlign w:val="center"/>
          </w:tcPr>
          <w:p w:rsidR="00593868" w:rsidRPr="00B4066D" w:rsidRDefault="00593868" w:rsidP="00401543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责任人</w:t>
            </w:r>
          </w:p>
        </w:tc>
        <w:tc>
          <w:tcPr>
            <w:tcW w:w="1751" w:type="dxa"/>
            <w:shd w:val="clear" w:color="auto" w:fill="215868"/>
            <w:vAlign w:val="center"/>
          </w:tcPr>
          <w:p w:rsidR="00593868" w:rsidRPr="00B4066D" w:rsidRDefault="00593868" w:rsidP="00401543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要求完成时间</w:t>
            </w:r>
          </w:p>
        </w:tc>
      </w:tr>
      <w:tr w:rsidR="00593868" w:rsidRPr="00E90FAB" w:rsidTr="00EE2351">
        <w:trPr>
          <w:trHeight w:val="397"/>
        </w:trPr>
        <w:tc>
          <w:tcPr>
            <w:tcW w:w="817" w:type="dxa"/>
            <w:vAlign w:val="center"/>
          </w:tcPr>
          <w:p w:rsidR="00593868" w:rsidRPr="00175485" w:rsidRDefault="003C1044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1</w:t>
            </w:r>
          </w:p>
        </w:tc>
        <w:tc>
          <w:tcPr>
            <w:tcW w:w="4536" w:type="dxa"/>
            <w:vAlign w:val="center"/>
          </w:tcPr>
          <w:p w:rsidR="00593868" w:rsidRPr="00784FD7" w:rsidRDefault="00593868" w:rsidP="005658D2">
            <w:pPr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vAlign w:val="center"/>
          </w:tcPr>
          <w:p w:rsidR="00593868" w:rsidRPr="00E95D1D" w:rsidRDefault="00593868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751" w:type="dxa"/>
            <w:vAlign w:val="center"/>
          </w:tcPr>
          <w:p w:rsidR="00593868" w:rsidRPr="00175485" w:rsidRDefault="00593868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  <w:tr w:rsidR="005D2BCB" w:rsidRPr="00E90FAB" w:rsidTr="00EE2351">
        <w:trPr>
          <w:trHeight w:val="397"/>
        </w:trPr>
        <w:tc>
          <w:tcPr>
            <w:tcW w:w="817" w:type="dxa"/>
            <w:vAlign w:val="center"/>
          </w:tcPr>
          <w:p w:rsidR="005D2BCB" w:rsidRDefault="003C1044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2</w:t>
            </w:r>
          </w:p>
        </w:tc>
        <w:tc>
          <w:tcPr>
            <w:tcW w:w="4536" w:type="dxa"/>
            <w:vAlign w:val="center"/>
          </w:tcPr>
          <w:p w:rsidR="005D2BCB" w:rsidRDefault="005D2BCB" w:rsidP="001271C1">
            <w:pPr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vAlign w:val="center"/>
          </w:tcPr>
          <w:p w:rsidR="005D2BCB" w:rsidRPr="005246E6" w:rsidRDefault="005D2BCB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751" w:type="dxa"/>
            <w:vAlign w:val="center"/>
          </w:tcPr>
          <w:p w:rsidR="005D2BCB" w:rsidRDefault="005D2BCB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  <w:tr w:rsidR="009E6C87" w:rsidRPr="00E90FAB" w:rsidTr="00EE2351">
        <w:trPr>
          <w:trHeight w:val="397"/>
        </w:trPr>
        <w:tc>
          <w:tcPr>
            <w:tcW w:w="817" w:type="dxa"/>
            <w:vAlign w:val="center"/>
          </w:tcPr>
          <w:p w:rsidR="009E6C87" w:rsidRDefault="003C1044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3</w:t>
            </w:r>
          </w:p>
        </w:tc>
        <w:tc>
          <w:tcPr>
            <w:tcW w:w="4536" w:type="dxa"/>
            <w:vAlign w:val="center"/>
          </w:tcPr>
          <w:p w:rsidR="009E6C87" w:rsidRDefault="009E6C87" w:rsidP="00B618BD">
            <w:pPr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vAlign w:val="center"/>
          </w:tcPr>
          <w:p w:rsidR="009E6C87" w:rsidRPr="009E6C87" w:rsidRDefault="009E6C8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751" w:type="dxa"/>
            <w:vAlign w:val="center"/>
          </w:tcPr>
          <w:p w:rsidR="009E6C87" w:rsidRDefault="009E6C8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</w:tbl>
    <w:p w:rsidR="00593868" w:rsidRDefault="00593868" w:rsidP="005A71FA">
      <w:pPr>
        <w:outlineLvl w:val="0"/>
        <w:rPr>
          <w:rFonts w:cs="Arial"/>
          <w:b/>
          <w:sz w:val="21"/>
          <w:szCs w:val="21"/>
          <w:lang w:eastAsia="zh-CN"/>
        </w:rPr>
      </w:pPr>
    </w:p>
    <w:p w:rsidR="005A71FA" w:rsidRPr="00401543" w:rsidRDefault="00402CE1" w:rsidP="00401543">
      <w:pPr>
        <w:rPr>
          <w:rFonts w:ascii="微软雅黑" w:eastAsia="微软雅黑" w:hAnsi="微软雅黑"/>
          <w:b/>
          <w:i/>
          <w:sz w:val="24"/>
          <w:szCs w:val="21"/>
          <w:lang w:eastAsia="zh-CN"/>
        </w:rPr>
      </w:pPr>
      <w:r>
        <w:rPr>
          <w:rFonts w:ascii="微软雅黑" w:eastAsia="微软雅黑" w:hAnsi="微软雅黑" w:hint="eastAsia"/>
          <w:b/>
          <w:i/>
          <w:sz w:val="24"/>
          <w:szCs w:val="21"/>
          <w:lang w:eastAsia="zh-CN"/>
        </w:rPr>
        <w:t>解决</w:t>
      </w:r>
      <w:r w:rsidR="005A71FA" w:rsidRPr="00401543">
        <w:rPr>
          <w:rFonts w:ascii="微软雅黑" w:eastAsia="微软雅黑" w:hAnsi="微软雅黑" w:hint="eastAsia"/>
          <w:b/>
          <w:i/>
          <w:sz w:val="24"/>
          <w:szCs w:val="21"/>
          <w:lang w:eastAsia="zh-CN"/>
        </w:rPr>
        <w:t>计划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4536"/>
        <w:gridCol w:w="1559"/>
        <w:gridCol w:w="1610"/>
      </w:tblGrid>
      <w:tr w:rsidR="005A71FA" w:rsidRPr="00F65EC2" w:rsidTr="00EE2351">
        <w:trPr>
          <w:trHeight w:val="516"/>
        </w:trPr>
        <w:tc>
          <w:tcPr>
            <w:tcW w:w="817" w:type="dxa"/>
            <w:shd w:val="clear" w:color="auto" w:fill="215868"/>
            <w:vAlign w:val="center"/>
          </w:tcPr>
          <w:p w:rsidR="005A71FA" w:rsidRPr="00B4066D" w:rsidRDefault="005A71FA" w:rsidP="00A53B49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序号</w:t>
            </w:r>
          </w:p>
        </w:tc>
        <w:tc>
          <w:tcPr>
            <w:tcW w:w="4536" w:type="dxa"/>
            <w:shd w:val="clear" w:color="auto" w:fill="215868"/>
            <w:vAlign w:val="center"/>
          </w:tcPr>
          <w:p w:rsidR="005A71FA" w:rsidRPr="00B4066D" w:rsidRDefault="005A71FA" w:rsidP="00A53B49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任务</w:t>
            </w:r>
          </w:p>
        </w:tc>
        <w:tc>
          <w:tcPr>
            <w:tcW w:w="1559" w:type="dxa"/>
            <w:shd w:val="clear" w:color="auto" w:fill="215868"/>
            <w:vAlign w:val="center"/>
          </w:tcPr>
          <w:p w:rsidR="005A71FA" w:rsidRPr="00B4066D" w:rsidRDefault="005A71FA" w:rsidP="00A53B49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责任人</w:t>
            </w:r>
          </w:p>
        </w:tc>
        <w:tc>
          <w:tcPr>
            <w:tcW w:w="1610" w:type="dxa"/>
            <w:shd w:val="clear" w:color="auto" w:fill="215868"/>
            <w:vAlign w:val="center"/>
          </w:tcPr>
          <w:p w:rsidR="005A71FA" w:rsidRPr="00B4066D" w:rsidRDefault="00E30083" w:rsidP="00A53B49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需</w:t>
            </w:r>
            <w:r w:rsidR="005A71FA"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要完成时间</w:t>
            </w:r>
          </w:p>
        </w:tc>
      </w:tr>
      <w:tr w:rsidR="00354FA7" w:rsidRPr="00E90FAB" w:rsidTr="00EE2351">
        <w:trPr>
          <w:trHeight w:val="397"/>
        </w:trPr>
        <w:tc>
          <w:tcPr>
            <w:tcW w:w="817" w:type="dxa"/>
            <w:vAlign w:val="center"/>
          </w:tcPr>
          <w:p w:rsidR="00354FA7" w:rsidRPr="00175485" w:rsidRDefault="00354FA7" w:rsidP="000C17EA">
            <w:pPr>
              <w:jc w:val="center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4536" w:type="dxa"/>
            <w:vAlign w:val="center"/>
          </w:tcPr>
          <w:p w:rsidR="00354FA7" w:rsidRPr="00DF40F9" w:rsidRDefault="00354FA7" w:rsidP="00A4136A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:rsidR="00354FA7" w:rsidRPr="00B70B70" w:rsidRDefault="00354FA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610" w:type="dxa"/>
            <w:vAlign w:val="center"/>
          </w:tcPr>
          <w:p w:rsidR="00354FA7" w:rsidRPr="00175485" w:rsidRDefault="00354FA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  <w:tr w:rsidR="00354FA7" w:rsidRPr="00E90FAB" w:rsidTr="00EE2351">
        <w:trPr>
          <w:trHeight w:val="397"/>
        </w:trPr>
        <w:tc>
          <w:tcPr>
            <w:tcW w:w="817" w:type="dxa"/>
            <w:vAlign w:val="center"/>
          </w:tcPr>
          <w:p w:rsidR="00354FA7" w:rsidRPr="00175485" w:rsidRDefault="00354FA7" w:rsidP="000C17EA">
            <w:pPr>
              <w:jc w:val="center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4536" w:type="dxa"/>
            <w:vAlign w:val="center"/>
          </w:tcPr>
          <w:p w:rsidR="00354FA7" w:rsidRPr="00DF40F9" w:rsidRDefault="00354FA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:rsidR="00354FA7" w:rsidRPr="005658D2" w:rsidRDefault="00354FA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610" w:type="dxa"/>
            <w:vAlign w:val="center"/>
          </w:tcPr>
          <w:p w:rsidR="00354FA7" w:rsidRPr="00175485" w:rsidRDefault="00354FA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  <w:tr w:rsidR="00857590" w:rsidRPr="00E90FAB" w:rsidTr="00EE2351">
        <w:trPr>
          <w:trHeight w:val="397"/>
        </w:trPr>
        <w:tc>
          <w:tcPr>
            <w:tcW w:w="817" w:type="dxa"/>
            <w:vAlign w:val="center"/>
          </w:tcPr>
          <w:p w:rsidR="00857590" w:rsidRDefault="00857590" w:rsidP="000C17EA">
            <w:pPr>
              <w:jc w:val="center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4536" w:type="dxa"/>
            <w:vAlign w:val="center"/>
          </w:tcPr>
          <w:p w:rsidR="00857590" w:rsidRPr="00857590" w:rsidRDefault="00857590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:rsidR="00857590" w:rsidRDefault="00857590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610" w:type="dxa"/>
            <w:vAlign w:val="center"/>
          </w:tcPr>
          <w:p w:rsidR="00857590" w:rsidRPr="00175485" w:rsidRDefault="00857590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</w:tbl>
    <w:p w:rsidR="00EA785C" w:rsidRPr="00BF68BE" w:rsidRDefault="00EA785C" w:rsidP="00A06A75">
      <w:pPr>
        <w:rPr>
          <w:lang w:eastAsia="zh-CN"/>
        </w:rPr>
      </w:pPr>
    </w:p>
    <w:sectPr w:rsidR="00EA785C" w:rsidRPr="00BF68BE" w:rsidSect="00AC18E5">
      <w:headerReference w:type="default" r:id="rId9"/>
      <w:footerReference w:type="default" r:id="rId10"/>
      <w:pgSz w:w="11906" w:h="16838"/>
      <w:pgMar w:top="1440" w:right="1797" w:bottom="1134" w:left="179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04E5" w:rsidRDefault="004704E5">
      <w:r>
        <w:separator/>
      </w:r>
    </w:p>
  </w:endnote>
  <w:endnote w:type="continuationSeparator" w:id="0">
    <w:p w:rsidR="004704E5" w:rsidRDefault="00470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49F4" w:rsidRPr="00ED4BC3" w:rsidRDefault="00CE49F4" w:rsidP="002057F3">
    <w:pPr>
      <w:pStyle w:val="ProprietaryNote"/>
      <w:rPr>
        <w:color w:val="215868"/>
      </w:rPr>
    </w:pPr>
    <w:r w:rsidRPr="00ED4BC3">
      <w:rPr>
        <w:color w:val="215868"/>
      </w:rPr>
      <w:t xml:space="preserve">Confidential - </w:t>
    </w:r>
    <w:r w:rsidRPr="00ED4BC3">
      <w:rPr>
        <w:rFonts w:hint="eastAsia"/>
        <w:color w:val="215868"/>
      </w:rPr>
      <w:t>GLAWAY</w:t>
    </w:r>
    <w:r w:rsidRPr="00ED4BC3">
      <w:rPr>
        <w:color w:val="215868"/>
      </w:rPr>
      <w:t xml:space="preserve"> Proprietary</w:t>
    </w:r>
  </w:p>
  <w:p w:rsidR="00CE49F4" w:rsidRPr="006F098C" w:rsidRDefault="00CE49F4" w:rsidP="002057F3">
    <w:pPr>
      <w:pStyle w:val="FooterSpace"/>
      <w:rPr>
        <w:color w:val="78787B"/>
      </w:rPr>
    </w:pPr>
  </w:p>
  <w:tbl>
    <w:tblPr>
      <w:tblW w:w="10764" w:type="dxa"/>
      <w:tblInd w:w="5" w:type="dxa"/>
      <w:tblCellMar>
        <w:top w:w="29" w:type="dxa"/>
        <w:left w:w="0" w:type="dxa"/>
        <w:bottom w:w="29" w:type="dxa"/>
        <w:right w:w="0" w:type="dxa"/>
      </w:tblCellMar>
      <w:tblLook w:val="01E0" w:firstRow="1" w:lastRow="1" w:firstColumn="1" w:lastColumn="1" w:noHBand="0" w:noVBand="0"/>
    </w:tblPr>
    <w:tblGrid>
      <w:gridCol w:w="5580"/>
      <w:gridCol w:w="5184"/>
    </w:tblGrid>
    <w:tr w:rsidR="00CE49F4" w:rsidRPr="00B310EB" w:rsidTr="00B4066D">
      <w:tc>
        <w:tcPr>
          <w:tcW w:w="5580" w:type="dxa"/>
          <w:shd w:val="clear" w:color="auto" w:fill="auto"/>
        </w:tcPr>
        <w:p w:rsidR="00CE49F4" w:rsidRPr="00A31599" w:rsidRDefault="00CE49F4" w:rsidP="00623DF0">
          <w:pPr>
            <w:pStyle w:val="a7"/>
            <w:rPr>
              <w:rFonts w:ascii="微软雅黑" w:eastAsia="微软雅黑" w:hAnsi="微软雅黑" w:cs="Arial"/>
              <w:sz w:val="16"/>
              <w:szCs w:val="16"/>
              <w:lang w:eastAsia="zh-CN"/>
            </w:rPr>
          </w:pPr>
          <w:r>
            <w:rPr>
              <w:rFonts w:hint="eastAsia"/>
              <w:lang w:eastAsia="zh-CN"/>
            </w:rPr>
            <w:t>149</w:t>
          </w:r>
          <w:r>
            <w:rPr>
              <w:rFonts w:hint="eastAsia"/>
              <w:lang w:eastAsia="zh-CN"/>
            </w:rPr>
            <w:t>厂三维工艺协同管理平台</w:t>
          </w:r>
          <w:r w:rsidRPr="000C752B">
            <w:rPr>
              <w:rFonts w:hint="eastAsia"/>
              <w:lang w:eastAsia="zh-CN"/>
            </w:rPr>
            <w:t>项目</w:t>
          </w:r>
          <w:r w:rsidRPr="000C752B">
            <w:rPr>
              <w:rFonts w:hint="eastAsia"/>
              <w:lang w:eastAsia="zh-CN"/>
            </w:rPr>
            <w:t>_</w:t>
          </w:r>
          <w:r w:rsidRPr="000C752B">
            <w:rPr>
              <w:rFonts w:hint="eastAsia"/>
              <w:lang w:eastAsia="zh-CN"/>
            </w:rPr>
            <w:t>业务访谈纪要</w:t>
          </w:r>
        </w:p>
      </w:tc>
      <w:tc>
        <w:tcPr>
          <w:tcW w:w="5184" w:type="dxa"/>
          <w:shd w:val="clear" w:color="auto" w:fill="auto"/>
          <w:vAlign w:val="center"/>
        </w:tcPr>
        <w:p w:rsidR="00CE49F4" w:rsidRPr="00B310EB" w:rsidRDefault="00CE49F4" w:rsidP="002057F3">
          <w:pPr>
            <w:pStyle w:val="FooterRight"/>
            <w:snapToGrid w:val="0"/>
            <w:ind w:right="560" w:firstLineChars="350" w:firstLine="560"/>
            <w:jc w:val="left"/>
            <w:rPr>
              <w:rFonts w:ascii="Arial" w:hAnsi="Arial" w:cs="Arial"/>
              <w:color w:val="78787B"/>
            </w:rPr>
          </w:pPr>
          <w:r>
            <w:rPr>
              <w:rFonts w:ascii="Arial" w:hAnsi="Arial" w:cs="Arial" w:hint="eastAsia"/>
              <w:color w:val="78787B"/>
            </w:rPr>
            <w:t>Save Date</w:t>
          </w:r>
          <w:r w:rsidRPr="00B310EB">
            <w:rPr>
              <w:rFonts w:ascii="Arial" w:hAnsi="Arial" w:cs="Arial"/>
              <w:color w:val="78787B"/>
            </w:rPr>
            <w:t xml:space="preserve"> </w:t>
          </w:r>
          <w:r w:rsidR="00D62FA6">
            <w:rPr>
              <w:rFonts w:ascii="Arial" w:hAnsi="Arial" w:cs="Arial"/>
              <w:b/>
              <w:color w:val="78787B"/>
            </w:rPr>
            <w:fldChar w:fldCharType="begin"/>
          </w:r>
          <w:r>
            <w:rPr>
              <w:rFonts w:ascii="Arial" w:hAnsi="Arial" w:cs="Arial"/>
              <w:b/>
              <w:color w:val="78787B"/>
            </w:rPr>
            <w:instrText xml:space="preserve"> SAVEDATE  \@ "yyyy-MM-dd"  \* MERGEFORMAT </w:instrText>
          </w:r>
          <w:r w:rsidR="00D62FA6">
            <w:rPr>
              <w:rFonts w:ascii="Arial" w:hAnsi="Arial" w:cs="Arial"/>
              <w:b/>
              <w:color w:val="78787B"/>
            </w:rPr>
            <w:fldChar w:fldCharType="separate"/>
          </w:r>
          <w:r w:rsidR="00BC65A5">
            <w:rPr>
              <w:rFonts w:ascii="Arial" w:hAnsi="Arial" w:cs="Arial"/>
              <w:b/>
              <w:noProof/>
              <w:color w:val="78787B"/>
            </w:rPr>
            <w:t>2012-06-07</w:t>
          </w:r>
          <w:r w:rsidR="00D62FA6">
            <w:rPr>
              <w:rFonts w:ascii="Arial" w:hAnsi="Arial" w:cs="Arial"/>
              <w:b/>
              <w:color w:val="78787B"/>
            </w:rPr>
            <w:fldChar w:fldCharType="end"/>
          </w:r>
          <w:r w:rsidRPr="00B310EB">
            <w:rPr>
              <w:rFonts w:ascii="Arial" w:hAnsi="Arial" w:cs="Arial"/>
              <w:color w:val="78787B"/>
            </w:rPr>
            <w:t xml:space="preserve">  </w:t>
          </w:r>
          <w:r w:rsidRPr="00B310EB">
            <w:rPr>
              <w:rFonts w:ascii="Arial" w:hAnsi="Arial" w:cs="Arial"/>
              <w:color w:val="78787B"/>
              <w:sz w:val="20"/>
              <w:szCs w:val="20"/>
            </w:rPr>
            <w:t>|</w:t>
          </w:r>
          <w:r w:rsidRPr="00B310EB">
            <w:rPr>
              <w:rFonts w:ascii="Arial" w:hAnsi="Arial" w:cs="Arial"/>
              <w:color w:val="78787B"/>
            </w:rPr>
            <w:t xml:space="preserve">   </w:t>
          </w:r>
          <w:r w:rsidRPr="00B310EB">
            <w:rPr>
              <w:rFonts w:ascii="Arial" w:hAnsi="Arial" w:cs="Arial"/>
              <w:b/>
              <w:color w:val="78787B"/>
            </w:rPr>
            <w:t xml:space="preserve">Page </w:t>
          </w:r>
          <w:r w:rsidR="00D62FA6" w:rsidRPr="00B310EB">
            <w:rPr>
              <w:rFonts w:ascii="Arial" w:hAnsi="Arial" w:cs="Arial"/>
              <w:b/>
              <w:color w:val="78787B"/>
            </w:rPr>
            <w:fldChar w:fldCharType="begin"/>
          </w:r>
          <w:r w:rsidRPr="00B310EB">
            <w:rPr>
              <w:rFonts w:ascii="Arial" w:hAnsi="Arial" w:cs="Arial"/>
              <w:b/>
              <w:color w:val="78787B"/>
            </w:rPr>
            <w:instrText xml:space="preserve"> PAGE </w:instrText>
          </w:r>
          <w:r w:rsidR="00D62FA6" w:rsidRPr="00B310EB">
            <w:rPr>
              <w:rFonts w:ascii="Arial" w:hAnsi="Arial" w:cs="Arial"/>
              <w:b/>
              <w:color w:val="78787B"/>
            </w:rPr>
            <w:fldChar w:fldCharType="separate"/>
          </w:r>
          <w:r w:rsidR="00F5716D">
            <w:rPr>
              <w:rFonts w:ascii="Arial" w:hAnsi="Arial" w:cs="Arial"/>
              <w:b/>
              <w:noProof/>
              <w:color w:val="78787B"/>
            </w:rPr>
            <w:t>1</w:t>
          </w:r>
          <w:r w:rsidR="00D62FA6" w:rsidRPr="00B310EB">
            <w:rPr>
              <w:rFonts w:ascii="Arial" w:hAnsi="Arial" w:cs="Arial"/>
              <w:b/>
              <w:color w:val="78787B"/>
            </w:rPr>
            <w:fldChar w:fldCharType="end"/>
          </w:r>
          <w:r w:rsidRPr="00B310EB">
            <w:rPr>
              <w:rFonts w:ascii="Arial" w:hAnsi="Arial" w:cs="Arial"/>
              <w:b/>
              <w:color w:val="78787B"/>
            </w:rPr>
            <w:t xml:space="preserve"> of </w:t>
          </w:r>
          <w:r w:rsidR="00D62FA6" w:rsidRPr="00B310EB">
            <w:rPr>
              <w:rFonts w:ascii="Arial" w:hAnsi="Arial" w:cs="Arial"/>
              <w:b/>
              <w:color w:val="78787B"/>
            </w:rPr>
            <w:fldChar w:fldCharType="begin"/>
          </w:r>
          <w:r w:rsidRPr="00B310EB">
            <w:rPr>
              <w:rFonts w:ascii="Arial" w:hAnsi="Arial" w:cs="Arial"/>
              <w:b/>
              <w:color w:val="78787B"/>
            </w:rPr>
            <w:instrText xml:space="preserve"> NUMPAGES </w:instrText>
          </w:r>
          <w:r w:rsidR="00D62FA6" w:rsidRPr="00B310EB">
            <w:rPr>
              <w:rFonts w:ascii="Arial" w:hAnsi="Arial" w:cs="Arial"/>
              <w:b/>
              <w:color w:val="78787B"/>
            </w:rPr>
            <w:fldChar w:fldCharType="separate"/>
          </w:r>
          <w:r w:rsidR="00F5716D">
            <w:rPr>
              <w:rFonts w:ascii="Arial" w:hAnsi="Arial" w:cs="Arial"/>
              <w:b/>
              <w:noProof/>
              <w:color w:val="78787B"/>
            </w:rPr>
            <w:t>5</w:t>
          </w:r>
          <w:r w:rsidR="00D62FA6" w:rsidRPr="00B310EB">
            <w:rPr>
              <w:rFonts w:ascii="Arial" w:hAnsi="Arial" w:cs="Arial"/>
              <w:b/>
              <w:color w:val="78787B"/>
            </w:rPr>
            <w:fldChar w:fldCharType="end"/>
          </w:r>
        </w:p>
      </w:tc>
    </w:tr>
  </w:tbl>
  <w:p w:rsidR="00CE49F4" w:rsidRPr="002057F3" w:rsidRDefault="00CE49F4" w:rsidP="002057F3">
    <w:pPr>
      <w:pStyle w:val="a7"/>
      <w:rPr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04E5" w:rsidRDefault="004704E5">
      <w:r>
        <w:separator/>
      </w:r>
    </w:p>
  </w:footnote>
  <w:footnote w:type="continuationSeparator" w:id="0">
    <w:p w:rsidR="004704E5" w:rsidRDefault="004704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49F4" w:rsidRDefault="00CE49F4" w:rsidP="00AC18E5">
    <w:pPr>
      <w:pStyle w:val="CoverpageTitle"/>
      <w:pBdr>
        <w:bottom w:val="single" w:sz="6" w:space="1" w:color="auto"/>
      </w:pBdr>
      <w:jc w:val="center"/>
      <w:rPr>
        <w:rFonts w:ascii="微软雅黑" w:eastAsia="微软雅黑" w:hAnsi="微软雅黑" w:cs="宋体"/>
        <w:color w:val="40637A"/>
        <w:sz w:val="28"/>
        <w:szCs w:val="36"/>
        <w:lang w:eastAsia="zh-CN"/>
      </w:rPr>
    </w:pPr>
    <w:r>
      <w:rPr>
        <w:rFonts w:ascii="微软雅黑" w:eastAsia="微软雅黑" w:hAnsi="微软雅黑" w:cs="宋体" w:hint="eastAsia"/>
        <w:noProof/>
        <w:color w:val="40637A"/>
        <w:sz w:val="28"/>
        <w:szCs w:val="36"/>
        <w:lang w:eastAsia="zh-CN"/>
      </w:rPr>
      <w:drawing>
        <wp:anchor distT="0" distB="0" distL="114300" distR="114300" simplePos="0" relativeHeight="251657728" behindDoc="0" locked="0" layoutInCell="1" allowOverlap="0">
          <wp:simplePos x="0" y="0"/>
          <wp:positionH relativeFrom="column">
            <wp:posOffset>4667885</wp:posOffset>
          </wp:positionH>
          <wp:positionV relativeFrom="paragraph">
            <wp:posOffset>25400</wp:posOffset>
          </wp:positionV>
          <wp:extent cx="734695" cy="381635"/>
          <wp:effectExtent l="19050" t="0" r="8255" b="0"/>
          <wp:wrapNone/>
          <wp:docPr id="7" name="图片 3" descr="说明: 0222国睿信维1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0222国睿信维12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758" t="41153" r="58734" b="37804"/>
                  <a:stretch>
                    <a:fillRect/>
                  </a:stretch>
                </pic:blipFill>
                <pic:spPr bwMode="auto">
                  <a:xfrm>
                    <a:off x="0" y="0"/>
                    <a:ext cx="734695" cy="3816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微软雅黑" w:eastAsia="微软雅黑" w:hAnsi="微软雅黑" w:cs="宋体" w:hint="eastAsia"/>
        <w:noProof/>
        <w:color w:val="40637A"/>
        <w:sz w:val="28"/>
        <w:szCs w:val="36"/>
        <w:lang w:eastAsia="zh-CN"/>
      </w:rPr>
      <w:t>149厂三维工艺协同管理平台项目</w:t>
    </w:r>
  </w:p>
  <w:p w:rsidR="00CE49F4" w:rsidRPr="006A075D" w:rsidRDefault="00CE49F4" w:rsidP="00AC18E5">
    <w:pPr>
      <w:pStyle w:val="CoverpageTitle"/>
      <w:pBdr>
        <w:bottom w:val="single" w:sz="6" w:space="1" w:color="auto"/>
      </w:pBdr>
      <w:jc w:val="center"/>
      <w:rPr>
        <w:rFonts w:ascii="微软雅黑" w:eastAsia="微软雅黑" w:hAnsi="微软雅黑" w:cs="宋体"/>
        <w:color w:val="40637A"/>
        <w:sz w:val="28"/>
        <w:szCs w:val="36"/>
        <w:lang w:eastAsia="zh-CN"/>
      </w:rPr>
    </w:pPr>
    <w:r>
      <w:rPr>
        <w:rFonts w:ascii="微软雅黑" w:eastAsia="微软雅黑" w:hAnsi="微软雅黑" w:cs="宋体" w:hint="eastAsia"/>
        <w:color w:val="40637A"/>
        <w:sz w:val="28"/>
        <w:szCs w:val="36"/>
        <w:lang w:eastAsia="zh-CN"/>
      </w:rPr>
      <w:t>业务访谈纪要</w:t>
    </w:r>
    <w:r>
      <w:rPr>
        <w:rFonts w:ascii="Arial Unicode MS" w:eastAsia="Arial Unicode MS" w:hAnsi="Arial Unicode MS" w:cs="Arial Unicode MS" w:hint="eastAsia"/>
        <w:i/>
        <w:color w:val="40637A"/>
        <w:sz w:val="28"/>
        <w:szCs w:val="36"/>
        <w:lang w:eastAsia="zh-CN"/>
      </w:rPr>
      <w:t>Business Interview Record</w:t>
    </w:r>
  </w:p>
  <w:p w:rsidR="00CE49F4" w:rsidRDefault="00CE49F4" w:rsidP="00DD0950">
    <w:pPr>
      <w:pStyle w:val="a6"/>
      <w:ind w:leftChars="-315" w:left="-58" w:hangingChars="283" w:hanging="509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1408E"/>
    <w:multiLevelType w:val="hybridMultilevel"/>
    <w:tmpl w:val="8B98E41A"/>
    <w:lvl w:ilvl="0" w:tplc="04090011">
      <w:start w:val="1"/>
      <w:numFmt w:val="decimal"/>
      <w:lvlText w:val="%1)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">
    <w:nsid w:val="0D1C252B"/>
    <w:multiLevelType w:val="hybridMultilevel"/>
    <w:tmpl w:val="1D28C8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D88574A"/>
    <w:multiLevelType w:val="hybridMultilevel"/>
    <w:tmpl w:val="E0E0824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E71295A"/>
    <w:multiLevelType w:val="hybridMultilevel"/>
    <w:tmpl w:val="3DAA293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4314EE8"/>
    <w:multiLevelType w:val="hybridMultilevel"/>
    <w:tmpl w:val="C9E4AC3C"/>
    <w:lvl w:ilvl="0" w:tplc="04090011">
      <w:start w:val="1"/>
      <w:numFmt w:val="decimal"/>
      <w:lvlText w:val="%1)"/>
      <w:lvlJc w:val="left"/>
      <w:pPr>
        <w:ind w:left="879" w:hanging="420"/>
      </w:pPr>
    </w:lvl>
    <w:lvl w:ilvl="1" w:tplc="04090019" w:tentative="1">
      <w:start w:val="1"/>
      <w:numFmt w:val="lowerLetter"/>
      <w:lvlText w:val="%2)"/>
      <w:lvlJc w:val="left"/>
      <w:pPr>
        <w:ind w:left="1299" w:hanging="420"/>
      </w:pPr>
    </w:lvl>
    <w:lvl w:ilvl="2" w:tplc="0409001B" w:tentative="1">
      <w:start w:val="1"/>
      <w:numFmt w:val="lowerRoman"/>
      <w:lvlText w:val="%3."/>
      <w:lvlJc w:val="right"/>
      <w:pPr>
        <w:ind w:left="1719" w:hanging="420"/>
      </w:pPr>
    </w:lvl>
    <w:lvl w:ilvl="3" w:tplc="0409000F" w:tentative="1">
      <w:start w:val="1"/>
      <w:numFmt w:val="decimal"/>
      <w:lvlText w:val="%4."/>
      <w:lvlJc w:val="left"/>
      <w:pPr>
        <w:ind w:left="2139" w:hanging="420"/>
      </w:pPr>
    </w:lvl>
    <w:lvl w:ilvl="4" w:tplc="04090019" w:tentative="1">
      <w:start w:val="1"/>
      <w:numFmt w:val="lowerLetter"/>
      <w:lvlText w:val="%5)"/>
      <w:lvlJc w:val="left"/>
      <w:pPr>
        <w:ind w:left="2559" w:hanging="420"/>
      </w:pPr>
    </w:lvl>
    <w:lvl w:ilvl="5" w:tplc="0409001B" w:tentative="1">
      <w:start w:val="1"/>
      <w:numFmt w:val="lowerRoman"/>
      <w:lvlText w:val="%6."/>
      <w:lvlJc w:val="right"/>
      <w:pPr>
        <w:ind w:left="2979" w:hanging="420"/>
      </w:pPr>
    </w:lvl>
    <w:lvl w:ilvl="6" w:tplc="0409000F" w:tentative="1">
      <w:start w:val="1"/>
      <w:numFmt w:val="decimal"/>
      <w:lvlText w:val="%7."/>
      <w:lvlJc w:val="left"/>
      <w:pPr>
        <w:ind w:left="3399" w:hanging="420"/>
      </w:pPr>
    </w:lvl>
    <w:lvl w:ilvl="7" w:tplc="04090019" w:tentative="1">
      <w:start w:val="1"/>
      <w:numFmt w:val="lowerLetter"/>
      <w:lvlText w:val="%8)"/>
      <w:lvlJc w:val="left"/>
      <w:pPr>
        <w:ind w:left="3819" w:hanging="420"/>
      </w:pPr>
    </w:lvl>
    <w:lvl w:ilvl="8" w:tplc="0409001B" w:tentative="1">
      <w:start w:val="1"/>
      <w:numFmt w:val="lowerRoman"/>
      <w:lvlText w:val="%9."/>
      <w:lvlJc w:val="right"/>
      <w:pPr>
        <w:ind w:left="4239" w:hanging="420"/>
      </w:pPr>
    </w:lvl>
  </w:abstractNum>
  <w:abstractNum w:abstractNumId="5">
    <w:nsid w:val="16A2757A"/>
    <w:multiLevelType w:val="hybridMultilevel"/>
    <w:tmpl w:val="268ADEC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177F0BCF"/>
    <w:multiLevelType w:val="singleLevel"/>
    <w:tmpl w:val="1324CDD0"/>
    <w:lvl w:ilvl="0">
      <w:start w:val="1"/>
      <w:numFmt w:val="bullet"/>
      <w:pStyle w:val="Heading1-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88B4878"/>
    <w:multiLevelType w:val="hybridMultilevel"/>
    <w:tmpl w:val="E0E0824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1E1E19A7"/>
    <w:multiLevelType w:val="hybridMultilevel"/>
    <w:tmpl w:val="84E25C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10B2E51"/>
    <w:multiLevelType w:val="hybridMultilevel"/>
    <w:tmpl w:val="1C6A7446"/>
    <w:lvl w:ilvl="0" w:tplc="E9A022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571799E"/>
    <w:multiLevelType w:val="hybridMultilevel"/>
    <w:tmpl w:val="C4741D4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3B0038CC"/>
    <w:multiLevelType w:val="hybridMultilevel"/>
    <w:tmpl w:val="6A8629D0"/>
    <w:lvl w:ilvl="0" w:tplc="04090011">
      <w:start w:val="1"/>
      <w:numFmt w:val="decimal"/>
      <w:lvlText w:val="%1)"/>
      <w:lvlJc w:val="left"/>
      <w:pPr>
        <w:ind w:left="879" w:hanging="420"/>
      </w:pPr>
    </w:lvl>
    <w:lvl w:ilvl="1" w:tplc="04090019" w:tentative="1">
      <w:start w:val="1"/>
      <w:numFmt w:val="lowerLetter"/>
      <w:lvlText w:val="%2)"/>
      <w:lvlJc w:val="left"/>
      <w:pPr>
        <w:ind w:left="1299" w:hanging="420"/>
      </w:pPr>
    </w:lvl>
    <w:lvl w:ilvl="2" w:tplc="0409001B">
      <w:start w:val="1"/>
      <w:numFmt w:val="lowerRoman"/>
      <w:lvlText w:val="%3."/>
      <w:lvlJc w:val="right"/>
      <w:pPr>
        <w:ind w:left="1719" w:hanging="420"/>
      </w:pPr>
    </w:lvl>
    <w:lvl w:ilvl="3" w:tplc="0409000F" w:tentative="1">
      <w:start w:val="1"/>
      <w:numFmt w:val="decimal"/>
      <w:lvlText w:val="%4."/>
      <w:lvlJc w:val="left"/>
      <w:pPr>
        <w:ind w:left="2139" w:hanging="420"/>
      </w:pPr>
    </w:lvl>
    <w:lvl w:ilvl="4" w:tplc="04090019" w:tentative="1">
      <w:start w:val="1"/>
      <w:numFmt w:val="lowerLetter"/>
      <w:lvlText w:val="%5)"/>
      <w:lvlJc w:val="left"/>
      <w:pPr>
        <w:ind w:left="2559" w:hanging="420"/>
      </w:pPr>
    </w:lvl>
    <w:lvl w:ilvl="5" w:tplc="0409001B" w:tentative="1">
      <w:start w:val="1"/>
      <w:numFmt w:val="lowerRoman"/>
      <w:lvlText w:val="%6."/>
      <w:lvlJc w:val="right"/>
      <w:pPr>
        <w:ind w:left="2979" w:hanging="420"/>
      </w:pPr>
    </w:lvl>
    <w:lvl w:ilvl="6" w:tplc="0409000F" w:tentative="1">
      <w:start w:val="1"/>
      <w:numFmt w:val="decimal"/>
      <w:lvlText w:val="%7."/>
      <w:lvlJc w:val="left"/>
      <w:pPr>
        <w:ind w:left="3399" w:hanging="420"/>
      </w:pPr>
    </w:lvl>
    <w:lvl w:ilvl="7" w:tplc="04090019" w:tentative="1">
      <w:start w:val="1"/>
      <w:numFmt w:val="lowerLetter"/>
      <w:lvlText w:val="%8)"/>
      <w:lvlJc w:val="left"/>
      <w:pPr>
        <w:ind w:left="3819" w:hanging="420"/>
      </w:pPr>
    </w:lvl>
    <w:lvl w:ilvl="8" w:tplc="0409001B" w:tentative="1">
      <w:start w:val="1"/>
      <w:numFmt w:val="lowerRoman"/>
      <w:lvlText w:val="%9."/>
      <w:lvlJc w:val="right"/>
      <w:pPr>
        <w:ind w:left="4239" w:hanging="420"/>
      </w:pPr>
    </w:lvl>
  </w:abstractNum>
  <w:abstractNum w:abstractNumId="12">
    <w:nsid w:val="3C0C65F3"/>
    <w:multiLevelType w:val="hybridMultilevel"/>
    <w:tmpl w:val="C0EA607A"/>
    <w:lvl w:ilvl="0" w:tplc="04090001">
      <w:start w:val="1"/>
      <w:numFmt w:val="bullet"/>
      <w:lvlText w:val=""/>
      <w:lvlJc w:val="left"/>
      <w:pPr>
        <w:ind w:left="1304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724" w:hanging="420"/>
      </w:pPr>
    </w:lvl>
    <w:lvl w:ilvl="2" w:tplc="0409001B" w:tentative="1">
      <w:start w:val="1"/>
      <w:numFmt w:val="lowerRoman"/>
      <w:lvlText w:val="%3."/>
      <w:lvlJc w:val="right"/>
      <w:pPr>
        <w:ind w:left="2144" w:hanging="420"/>
      </w:pPr>
    </w:lvl>
    <w:lvl w:ilvl="3" w:tplc="0409000F" w:tentative="1">
      <w:start w:val="1"/>
      <w:numFmt w:val="decimal"/>
      <w:lvlText w:val="%4."/>
      <w:lvlJc w:val="left"/>
      <w:pPr>
        <w:ind w:left="2564" w:hanging="420"/>
      </w:pPr>
    </w:lvl>
    <w:lvl w:ilvl="4" w:tplc="04090019" w:tentative="1">
      <w:start w:val="1"/>
      <w:numFmt w:val="lowerLetter"/>
      <w:lvlText w:val="%5)"/>
      <w:lvlJc w:val="left"/>
      <w:pPr>
        <w:ind w:left="2984" w:hanging="420"/>
      </w:pPr>
    </w:lvl>
    <w:lvl w:ilvl="5" w:tplc="0409001B" w:tentative="1">
      <w:start w:val="1"/>
      <w:numFmt w:val="lowerRoman"/>
      <w:lvlText w:val="%6."/>
      <w:lvlJc w:val="right"/>
      <w:pPr>
        <w:ind w:left="3404" w:hanging="420"/>
      </w:pPr>
    </w:lvl>
    <w:lvl w:ilvl="6" w:tplc="0409000F" w:tentative="1">
      <w:start w:val="1"/>
      <w:numFmt w:val="decimal"/>
      <w:lvlText w:val="%7."/>
      <w:lvlJc w:val="left"/>
      <w:pPr>
        <w:ind w:left="3824" w:hanging="420"/>
      </w:pPr>
    </w:lvl>
    <w:lvl w:ilvl="7" w:tplc="04090019" w:tentative="1">
      <w:start w:val="1"/>
      <w:numFmt w:val="lowerLetter"/>
      <w:lvlText w:val="%8)"/>
      <w:lvlJc w:val="left"/>
      <w:pPr>
        <w:ind w:left="4244" w:hanging="420"/>
      </w:pPr>
    </w:lvl>
    <w:lvl w:ilvl="8" w:tplc="0409001B" w:tentative="1">
      <w:start w:val="1"/>
      <w:numFmt w:val="lowerRoman"/>
      <w:lvlText w:val="%9."/>
      <w:lvlJc w:val="right"/>
      <w:pPr>
        <w:ind w:left="4664" w:hanging="420"/>
      </w:pPr>
    </w:lvl>
  </w:abstractNum>
  <w:abstractNum w:abstractNumId="13">
    <w:nsid w:val="43FB394E"/>
    <w:multiLevelType w:val="hybridMultilevel"/>
    <w:tmpl w:val="4E380A2C"/>
    <w:lvl w:ilvl="0" w:tplc="92CADC22">
      <w:start w:val="1"/>
      <w:numFmt w:val="decimal"/>
      <w:lvlText w:val="%1)"/>
      <w:lvlJc w:val="left"/>
      <w:pPr>
        <w:ind w:left="737" w:hanging="420"/>
      </w:pPr>
      <w:rPr>
        <w:rFonts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15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7" w:hanging="420"/>
      </w:pPr>
      <w:rPr>
        <w:rFonts w:ascii="Wingdings" w:hAnsi="Wingdings" w:hint="default"/>
      </w:rPr>
    </w:lvl>
  </w:abstractNum>
  <w:abstractNum w:abstractNumId="14">
    <w:nsid w:val="477D4FC2"/>
    <w:multiLevelType w:val="hybridMultilevel"/>
    <w:tmpl w:val="0D86355A"/>
    <w:lvl w:ilvl="0" w:tplc="04090011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4CB17514"/>
    <w:multiLevelType w:val="hybridMultilevel"/>
    <w:tmpl w:val="AE5ED82E"/>
    <w:lvl w:ilvl="0" w:tplc="04090011">
      <w:start w:val="1"/>
      <w:numFmt w:val="decimal"/>
      <w:lvlText w:val="%1)"/>
      <w:lvlJc w:val="left"/>
      <w:pPr>
        <w:ind w:left="879" w:hanging="420"/>
      </w:pPr>
    </w:lvl>
    <w:lvl w:ilvl="1" w:tplc="04090019" w:tentative="1">
      <w:start w:val="1"/>
      <w:numFmt w:val="lowerLetter"/>
      <w:lvlText w:val="%2)"/>
      <w:lvlJc w:val="left"/>
      <w:pPr>
        <w:ind w:left="1299" w:hanging="420"/>
      </w:pPr>
    </w:lvl>
    <w:lvl w:ilvl="2" w:tplc="0409001B" w:tentative="1">
      <w:start w:val="1"/>
      <w:numFmt w:val="lowerRoman"/>
      <w:lvlText w:val="%3."/>
      <w:lvlJc w:val="right"/>
      <w:pPr>
        <w:ind w:left="1719" w:hanging="420"/>
      </w:pPr>
    </w:lvl>
    <w:lvl w:ilvl="3" w:tplc="0409000F" w:tentative="1">
      <w:start w:val="1"/>
      <w:numFmt w:val="decimal"/>
      <w:lvlText w:val="%4."/>
      <w:lvlJc w:val="left"/>
      <w:pPr>
        <w:ind w:left="2139" w:hanging="420"/>
      </w:pPr>
    </w:lvl>
    <w:lvl w:ilvl="4" w:tplc="04090019" w:tentative="1">
      <w:start w:val="1"/>
      <w:numFmt w:val="lowerLetter"/>
      <w:lvlText w:val="%5)"/>
      <w:lvlJc w:val="left"/>
      <w:pPr>
        <w:ind w:left="2559" w:hanging="420"/>
      </w:pPr>
    </w:lvl>
    <w:lvl w:ilvl="5" w:tplc="0409001B" w:tentative="1">
      <w:start w:val="1"/>
      <w:numFmt w:val="lowerRoman"/>
      <w:lvlText w:val="%6."/>
      <w:lvlJc w:val="right"/>
      <w:pPr>
        <w:ind w:left="2979" w:hanging="420"/>
      </w:pPr>
    </w:lvl>
    <w:lvl w:ilvl="6" w:tplc="0409000F" w:tentative="1">
      <w:start w:val="1"/>
      <w:numFmt w:val="decimal"/>
      <w:lvlText w:val="%7."/>
      <w:lvlJc w:val="left"/>
      <w:pPr>
        <w:ind w:left="3399" w:hanging="420"/>
      </w:pPr>
    </w:lvl>
    <w:lvl w:ilvl="7" w:tplc="04090019" w:tentative="1">
      <w:start w:val="1"/>
      <w:numFmt w:val="lowerLetter"/>
      <w:lvlText w:val="%8)"/>
      <w:lvlJc w:val="left"/>
      <w:pPr>
        <w:ind w:left="3819" w:hanging="420"/>
      </w:pPr>
    </w:lvl>
    <w:lvl w:ilvl="8" w:tplc="0409001B" w:tentative="1">
      <w:start w:val="1"/>
      <w:numFmt w:val="lowerRoman"/>
      <w:lvlText w:val="%9."/>
      <w:lvlJc w:val="right"/>
      <w:pPr>
        <w:ind w:left="4239" w:hanging="420"/>
      </w:pPr>
    </w:lvl>
  </w:abstractNum>
  <w:abstractNum w:abstractNumId="16">
    <w:nsid w:val="50D70742"/>
    <w:multiLevelType w:val="hybridMultilevel"/>
    <w:tmpl w:val="1BB6918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51A9051F"/>
    <w:multiLevelType w:val="hybridMultilevel"/>
    <w:tmpl w:val="614AAB48"/>
    <w:lvl w:ilvl="0" w:tplc="04090011">
      <w:start w:val="1"/>
      <w:numFmt w:val="decimal"/>
      <w:lvlText w:val="%1)"/>
      <w:lvlJc w:val="left"/>
      <w:pPr>
        <w:ind w:left="879" w:hanging="420"/>
      </w:pPr>
    </w:lvl>
    <w:lvl w:ilvl="1" w:tplc="04090019" w:tentative="1">
      <w:start w:val="1"/>
      <w:numFmt w:val="lowerLetter"/>
      <w:lvlText w:val="%2)"/>
      <w:lvlJc w:val="left"/>
      <w:pPr>
        <w:ind w:left="1299" w:hanging="420"/>
      </w:pPr>
    </w:lvl>
    <w:lvl w:ilvl="2" w:tplc="0409001B" w:tentative="1">
      <w:start w:val="1"/>
      <w:numFmt w:val="lowerRoman"/>
      <w:lvlText w:val="%3."/>
      <w:lvlJc w:val="right"/>
      <w:pPr>
        <w:ind w:left="1719" w:hanging="420"/>
      </w:pPr>
    </w:lvl>
    <w:lvl w:ilvl="3" w:tplc="0409000F" w:tentative="1">
      <w:start w:val="1"/>
      <w:numFmt w:val="decimal"/>
      <w:lvlText w:val="%4."/>
      <w:lvlJc w:val="left"/>
      <w:pPr>
        <w:ind w:left="2139" w:hanging="420"/>
      </w:pPr>
    </w:lvl>
    <w:lvl w:ilvl="4" w:tplc="04090019" w:tentative="1">
      <w:start w:val="1"/>
      <w:numFmt w:val="lowerLetter"/>
      <w:lvlText w:val="%5)"/>
      <w:lvlJc w:val="left"/>
      <w:pPr>
        <w:ind w:left="2559" w:hanging="420"/>
      </w:pPr>
    </w:lvl>
    <w:lvl w:ilvl="5" w:tplc="0409001B" w:tentative="1">
      <w:start w:val="1"/>
      <w:numFmt w:val="lowerRoman"/>
      <w:lvlText w:val="%6."/>
      <w:lvlJc w:val="right"/>
      <w:pPr>
        <w:ind w:left="2979" w:hanging="420"/>
      </w:pPr>
    </w:lvl>
    <w:lvl w:ilvl="6" w:tplc="0409000F" w:tentative="1">
      <w:start w:val="1"/>
      <w:numFmt w:val="decimal"/>
      <w:lvlText w:val="%7."/>
      <w:lvlJc w:val="left"/>
      <w:pPr>
        <w:ind w:left="3399" w:hanging="420"/>
      </w:pPr>
    </w:lvl>
    <w:lvl w:ilvl="7" w:tplc="04090019" w:tentative="1">
      <w:start w:val="1"/>
      <w:numFmt w:val="lowerLetter"/>
      <w:lvlText w:val="%8)"/>
      <w:lvlJc w:val="left"/>
      <w:pPr>
        <w:ind w:left="3819" w:hanging="420"/>
      </w:pPr>
    </w:lvl>
    <w:lvl w:ilvl="8" w:tplc="0409001B" w:tentative="1">
      <w:start w:val="1"/>
      <w:numFmt w:val="lowerRoman"/>
      <w:lvlText w:val="%9."/>
      <w:lvlJc w:val="right"/>
      <w:pPr>
        <w:ind w:left="4239" w:hanging="420"/>
      </w:pPr>
    </w:lvl>
  </w:abstractNum>
  <w:abstractNum w:abstractNumId="18">
    <w:nsid w:val="54EB7D1C"/>
    <w:multiLevelType w:val="multilevel"/>
    <w:tmpl w:val="9D1018A8"/>
    <w:lvl w:ilvl="0">
      <w:start w:val="1"/>
      <w:numFmt w:val="decimal"/>
      <w:pStyle w:val="1"/>
      <w:lvlText w:val="%1."/>
      <w:lvlJc w:val="left"/>
      <w:pPr>
        <w:tabs>
          <w:tab w:val="num" w:pos="454"/>
        </w:tabs>
        <w:ind w:left="454" w:hanging="454"/>
      </w:pPr>
      <w:rPr>
        <w:rFonts w:ascii="Arial" w:eastAsia="PMingLiU" w:hAnsi="Arial" w:hint="default"/>
        <w:b/>
        <w:i w:val="0"/>
        <w:sz w:val="36"/>
      </w:rPr>
    </w:lvl>
    <w:lvl w:ilvl="1">
      <w:start w:val="1"/>
      <w:numFmt w:val="decimal"/>
      <w:pStyle w:val="2"/>
      <w:lvlText w:val="%1.%2"/>
      <w:lvlJc w:val="left"/>
      <w:pPr>
        <w:tabs>
          <w:tab w:val="num" w:pos="1021"/>
        </w:tabs>
        <w:ind w:left="1021" w:hanging="851"/>
      </w:pPr>
      <w:rPr>
        <w:rFonts w:ascii="Arial" w:eastAsia="PMingLiU" w:hAnsi="Arial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928"/>
        </w:tabs>
        <w:ind w:left="1928" w:hanging="1361"/>
      </w:pPr>
      <w:rPr>
        <w:rFonts w:ascii="Arial" w:eastAsia="PMingLiU" w:hAnsi="Arial" w:hint="default"/>
        <w:b w:val="0"/>
        <w:i w:val="0"/>
        <w:sz w:val="24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552"/>
        </w:tabs>
        <w:ind w:left="2552" w:hanging="158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4593"/>
        </w:tabs>
        <w:ind w:left="4593" w:hanging="2552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9">
    <w:nsid w:val="5EFB1E91"/>
    <w:multiLevelType w:val="hybridMultilevel"/>
    <w:tmpl w:val="D3481124"/>
    <w:lvl w:ilvl="0" w:tplc="04090011">
      <w:start w:val="1"/>
      <w:numFmt w:val="decimal"/>
      <w:lvlText w:val="%1)"/>
      <w:lvlJc w:val="left"/>
      <w:pPr>
        <w:ind w:left="879" w:hanging="420"/>
      </w:pPr>
      <w:rPr>
        <w:rFonts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29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9" w:hanging="420"/>
      </w:pPr>
      <w:rPr>
        <w:rFonts w:ascii="Wingdings" w:hAnsi="Wingdings" w:hint="default"/>
      </w:rPr>
    </w:lvl>
  </w:abstractNum>
  <w:abstractNum w:abstractNumId="20">
    <w:nsid w:val="619F4AD0"/>
    <w:multiLevelType w:val="hybridMultilevel"/>
    <w:tmpl w:val="F634BD6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66F74C38"/>
    <w:multiLevelType w:val="hybridMultilevel"/>
    <w:tmpl w:val="6756C46E"/>
    <w:lvl w:ilvl="0" w:tplc="04090011">
      <w:start w:val="1"/>
      <w:numFmt w:val="decimal"/>
      <w:lvlText w:val="%1)"/>
      <w:lvlJc w:val="left"/>
      <w:pPr>
        <w:ind w:left="879" w:hanging="420"/>
      </w:pPr>
    </w:lvl>
    <w:lvl w:ilvl="1" w:tplc="04090019" w:tentative="1">
      <w:start w:val="1"/>
      <w:numFmt w:val="lowerLetter"/>
      <w:lvlText w:val="%2)"/>
      <w:lvlJc w:val="left"/>
      <w:pPr>
        <w:ind w:left="1299" w:hanging="420"/>
      </w:pPr>
    </w:lvl>
    <w:lvl w:ilvl="2" w:tplc="0409001B" w:tentative="1">
      <w:start w:val="1"/>
      <w:numFmt w:val="lowerRoman"/>
      <w:lvlText w:val="%3."/>
      <w:lvlJc w:val="right"/>
      <w:pPr>
        <w:ind w:left="1719" w:hanging="420"/>
      </w:pPr>
    </w:lvl>
    <w:lvl w:ilvl="3" w:tplc="0409000F" w:tentative="1">
      <w:start w:val="1"/>
      <w:numFmt w:val="decimal"/>
      <w:lvlText w:val="%4."/>
      <w:lvlJc w:val="left"/>
      <w:pPr>
        <w:ind w:left="2139" w:hanging="420"/>
      </w:pPr>
    </w:lvl>
    <w:lvl w:ilvl="4" w:tplc="04090019" w:tentative="1">
      <w:start w:val="1"/>
      <w:numFmt w:val="lowerLetter"/>
      <w:lvlText w:val="%5)"/>
      <w:lvlJc w:val="left"/>
      <w:pPr>
        <w:ind w:left="2559" w:hanging="420"/>
      </w:pPr>
    </w:lvl>
    <w:lvl w:ilvl="5" w:tplc="0409001B" w:tentative="1">
      <w:start w:val="1"/>
      <w:numFmt w:val="lowerRoman"/>
      <w:lvlText w:val="%6."/>
      <w:lvlJc w:val="right"/>
      <w:pPr>
        <w:ind w:left="2979" w:hanging="420"/>
      </w:pPr>
    </w:lvl>
    <w:lvl w:ilvl="6" w:tplc="0409000F" w:tentative="1">
      <w:start w:val="1"/>
      <w:numFmt w:val="decimal"/>
      <w:lvlText w:val="%7."/>
      <w:lvlJc w:val="left"/>
      <w:pPr>
        <w:ind w:left="3399" w:hanging="420"/>
      </w:pPr>
    </w:lvl>
    <w:lvl w:ilvl="7" w:tplc="04090019" w:tentative="1">
      <w:start w:val="1"/>
      <w:numFmt w:val="lowerLetter"/>
      <w:lvlText w:val="%8)"/>
      <w:lvlJc w:val="left"/>
      <w:pPr>
        <w:ind w:left="3819" w:hanging="420"/>
      </w:pPr>
    </w:lvl>
    <w:lvl w:ilvl="8" w:tplc="0409001B" w:tentative="1">
      <w:start w:val="1"/>
      <w:numFmt w:val="lowerRoman"/>
      <w:lvlText w:val="%9."/>
      <w:lvlJc w:val="right"/>
      <w:pPr>
        <w:ind w:left="4239" w:hanging="420"/>
      </w:pPr>
    </w:lvl>
  </w:abstractNum>
  <w:abstractNum w:abstractNumId="22">
    <w:nsid w:val="6DB74D2D"/>
    <w:multiLevelType w:val="hybridMultilevel"/>
    <w:tmpl w:val="FE1AE43C"/>
    <w:lvl w:ilvl="0" w:tplc="04090011">
      <w:start w:val="1"/>
      <w:numFmt w:val="decimal"/>
      <w:lvlText w:val="%1)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3">
    <w:nsid w:val="7B6A6FFA"/>
    <w:multiLevelType w:val="hybridMultilevel"/>
    <w:tmpl w:val="202EF1B2"/>
    <w:lvl w:ilvl="0" w:tplc="04090001">
      <w:start w:val="1"/>
      <w:numFmt w:val="bullet"/>
      <w:lvlText w:val=""/>
      <w:lvlJc w:val="left"/>
      <w:pPr>
        <w:ind w:left="1021" w:hanging="42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44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1" w:hanging="420"/>
      </w:pPr>
      <w:rPr>
        <w:rFonts w:ascii="Wingdings" w:hAnsi="Wingdings" w:hint="default"/>
      </w:rPr>
    </w:lvl>
  </w:abstractNum>
  <w:abstractNum w:abstractNumId="24">
    <w:nsid w:val="7C7274B6"/>
    <w:multiLevelType w:val="hybridMultilevel"/>
    <w:tmpl w:val="81E6B626"/>
    <w:lvl w:ilvl="0" w:tplc="04090011">
      <w:start w:val="1"/>
      <w:numFmt w:val="decimal"/>
      <w:lvlText w:val="%1)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5">
    <w:nsid w:val="7D4E6872"/>
    <w:multiLevelType w:val="hybridMultilevel"/>
    <w:tmpl w:val="6128D17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6"/>
  </w:num>
  <w:num w:numId="3">
    <w:abstractNumId w:val="13"/>
  </w:num>
  <w:num w:numId="4">
    <w:abstractNumId w:val="20"/>
  </w:num>
  <w:num w:numId="5">
    <w:abstractNumId w:val="8"/>
  </w:num>
  <w:num w:numId="6">
    <w:abstractNumId w:val="14"/>
  </w:num>
  <w:num w:numId="7">
    <w:abstractNumId w:val="19"/>
  </w:num>
  <w:num w:numId="8">
    <w:abstractNumId w:val="11"/>
  </w:num>
  <w:num w:numId="9">
    <w:abstractNumId w:val="9"/>
  </w:num>
  <w:num w:numId="10">
    <w:abstractNumId w:val="3"/>
  </w:num>
  <w:num w:numId="11">
    <w:abstractNumId w:val="22"/>
  </w:num>
  <w:num w:numId="12">
    <w:abstractNumId w:val="24"/>
  </w:num>
  <w:num w:numId="13">
    <w:abstractNumId w:val="0"/>
  </w:num>
  <w:num w:numId="14">
    <w:abstractNumId w:val="5"/>
  </w:num>
  <w:num w:numId="15">
    <w:abstractNumId w:val="7"/>
  </w:num>
  <w:num w:numId="16">
    <w:abstractNumId w:val="16"/>
  </w:num>
  <w:num w:numId="17">
    <w:abstractNumId w:val="25"/>
  </w:num>
  <w:num w:numId="18">
    <w:abstractNumId w:val="10"/>
  </w:num>
  <w:num w:numId="19">
    <w:abstractNumId w:val="17"/>
  </w:num>
  <w:num w:numId="20">
    <w:abstractNumId w:val="4"/>
  </w:num>
  <w:num w:numId="21">
    <w:abstractNumId w:val="1"/>
  </w:num>
  <w:num w:numId="22">
    <w:abstractNumId w:val="21"/>
  </w:num>
  <w:num w:numId="23">
    <w:abstractNumId w:val="15"/>
  </w:num>
  <w:num w:numId="24">
    <w:abstractNumId w:val="2"/>
  </w:num>
  <w:num w:numId="25">
    <w:abstractNumId w:val="23"/>
  </w:num>
  <w:num w:numId="26">
    <w:abstractNumId w:val="1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D6894"/>
    <w:rsid w:val="00000060"/>
    <w:rsid w:val="000016FB"/>
    <w:rsid w:val="00003039"/>
    <w:rsid w:val="0000334D"/>
    <w:rsid w:val="00004186"/>
    <w:rsid w:val="00005DCE"/>
    <w:rsid w:val="00006C4A"/>
    <w:rsid w:val="00007909"/>
    <w:rsid w:val="00007C6B"/>
    <w:rsid w:val="00010C75"/>
    <w:rsid w:val="00011E5D"/>
    <w:rsid w:val="00013751"/>
    <w:rsid w:val="000156D1"/>
    <w:rsid w:val="00015861"/>
    <w:rsid w:val="00015CD1"/>
    <w:rsid w:val="00017AA5"/>
    <w:rsid w:val="000219D9"/>
    <w:rsid w:val="00021B7C"/>
    <w:rsid w:val="00022F05"/>
    <w:rsid w:val="00023881"/>
    <w:rsid w:val="00023AFE"/>
    <w:rsid w:val="00023B95"/>
    <w:rsid w:val="0002433E"/>
    <w:rsid w:val="00024450"/>
    <w:rsid w:val="00024ADA"/>
    <w:rsid w:val="0002530B"/>
    <w:rsid w:val="000263E6"/>
    <w:rsid w:val="000264F5"/>
    <w:rsid w:val="00031C20"/>
    <w:rsid w:val="00032AD4"/>
    <w:rsid w:val="000333FC"/>
    <w:rsid w:val="00033B87"/>
    <w:rsid w:val="00034AAA"/>
    <w:rsid w:val="00035130"/>
    <w:rsid w:val="0003515E"/>
    <w:rsid w:val="000408B1"/>
    <w:rsid w:val="000435AF"/>
    <w:rsid w:val="0004368A"/>
    <w:rsid w:val="00044A11"/>
    <w:rsid w:val="00044AF7"/>
    <w:rsid w:val="00044F26"/>
    <w:rsid w:val="000552B1"/>
    <w:rsid w:val="000552DE"/>
    <w:rsid w:val="00056547"/>
    <w:rsid w:val="00057882"/>
    <w:rsid w:val="0006106B"/>
    <w:rsid w:val="000636DF"/>
    <w:rsid w:val="00064544"/>
    <w:rsid w:val="00064EC3"/>
    <w:rsid w:val="00066FF7"/>
    <w:rsid w:val="000677A5"/>
    <w:rsid w:val="00067842"/>
    <w:rsid w:val="00070FFD"/>
    <w:rsid w:val="000731F7"/>
    <w:rsid w:val="00073654"/>
    <w:rsid w:val="00074BDA"/>
    <w:rsid w:val="00075680"/>
    <w:rsid w:val="00075DD7"/>
    <w:rsid w:val="00077E05"/>
    <w:rsid w:val="000804BA"/>
    <w:rsid w:val="000828EA"/>
    <w:rsid w:val="000828F3"/>
    <w:rsid w:val="000829E9"/>
    <w:rsid w:val="00082F46"/>
    <w:rsid w:val="000860A3"/>
    <w:rsid w:val="00086BF9"/>
    <w:rsid w:val="0008733F"/>
    <w:rsid w:val="00090C2F"/>
    <w:rsid w:val="00091039"/>
    <w:rsid w:val="00091874"/>
    <w:rsid w:val="00091DC9"/>
    <w:rsid w:val="00092640"/>
    <w:rsid w:val="00094643"/>
    <w:rsid w:val="00094F23"/>
    <w:rsid w:val="00095F9A"/>
    <w:rsid w:val="000A103F"/>
    <w:rsid w:val="000A1431"/>
    <w:rsid w:val="000A2BAB"/>
    <w:rsid w:val="000A3BA4"/>
    <w:rsid w:val="000A5971"/>
    <w:rsid w:val="000A5ADA"/>
    <w:rsid w:val="000A664B"/>
    <w:rsid w:val="000A6E53"/>
    <w:rsid w:val="000A728F"/>
    <w:rsid w:val="000B0B87"/>
    <w:rsid w:val="000B1F65"/>
    <w:rsid w:val="000B3A09"/>
    <w:rsid w:val="000B7217"/>
    <w:rsid w:val="000B7994"/>
    <w:rsid w:val="000C17EA"/>
    <w:rsid w:val="000C2D96"/>
    <w:rsid w:val="000C3000"/>
    <w:rsid w:val="000C36BF"/>
    <w:rsid w:val="000C5EEE"/>
    <w:rsid w:val="000C752B"/>
    <w:rsid w:val="000D1C53"/>
    <w:rsid w:val="000D2723"/>
    <w:rsid w:val="000D34DB"/>
    <w:rsid w:val="000D43D5"/>
    <w:rsid w:val="000D5705"/>
    <w:rsid w:val="000D5842"/>
    <w:rsid w:val="000D6A5C"/>
    <w:rsid w:val="000E1BDF"/>
    <w:rsid w:val="000E2DED"/>
    <w:rsid w:val="000E5F07"/>
    <w:rsid w:val="000E6374"/>
    <w:rsid w:val="000F6A7A"/>
    <w:rsid w:val="00100EEC"/>
    <w:rsid w:val="001012EB"/>
    <w:rsid w:val="001036E6"/>
    <w:rsid w:val="0010396C"/>
    <w:rsid w:val="0010461C"/>
    <w:rsid w:val="00104982"/>
    <w:rsid w:val="00104B32"/>
    <w:rsid w:val="001064D5"/>
    <w:rsid w:val="00107670"/>
    <w:rsid w:val="00110839"/>
    <w:rsid w:val="00110F8E"/>
    <w:rsid w:val="00111B80"/>
    <w:rsid w:val="00113058"/>
    <w:rsid w:val="00116B89"/>
    <w:rsid w:val="001172B2"/>
    <w:rsid w:val="001218A0"/>
    <w:rsid w:val="00123366"/>
    <w:rsid w:val="0012436D"/>
    <w:rsid w:val="00126B57"/>
    <w:rsid w:val="001271C1"/>
    <w:rsid w:val="001276A7"/>
    <w:rsid w:val="00130EBE"/>
    <w:rsid w:val="0013158E"/>
    <w:rsid w:val="00132AC8"/>
    <w:rsid w:val="00132ACF"/>
    <w:rsid w:val="00133493"/>
    <w:rsid w:val="00135BEE"/>
    <w:rsid w:val="001365D5"/>
    <w:rsid w:val="00136E53"/>
    <w:rsid w:val="00143986"/>
    <w:rsid w:val="00145801"/>
    <w:rsid w:val="00146437"/>
    <w:rsid w:val="0015309D"/>
    <w:rsid w:val="001542D8"/>
    <w:rsid w:val="00154D06"/>
    <w:rsid w:val="00160E17"/>
    <w:rsid w:val="00161810"/>
    <w:rsid w:val="00162A79"/>
    <w:rsid w:val="00164014"/>
    <w:rsid w:val="001662D3"/>
    <w:rsid w:val="001732F6"/>
    <w:rsid w:val="00173A87"/>
    <w:rsid w:val="00173CE1"/>
    <w:rsid w:val="00174FEA"/>
    <w:rsid w:val="00180464"/>
    <w:rsid w:val="0018345B"/>
    <w:rsid w:val="001852A5"/>
    <w:rsid w:val="0019035C"/>
    <w:rsid w:val="001903B4"/>
    <w:rsid w:val="00191E37"/>
    <w:rsid w:val="001922FE"/>
    <w:rsid w:val="00193897"/>
    <w:rsid w:val="00193BFE"/>
    <w:rsid w:val="001948DD"/>
    <w:rsid w:val="00195405"/>
    <w:rsid w:val="00196956"/>
    <w:rsid w:val="00196E60"/>
    <w:rsid w:val="001A04B0"/>
    <w:rsid w:val="001A0AC4"/>
    <w:rsid w:val="001A0E6F"/>
    <w:rsid w:val="001A14AF"/>
    <w:rsid w:val="001A1BA2"/>
    <w:rsid w:val="001A1D76"/>
    <w:rsid w:val="001A2D3E"/>
    <w:rsid w:val="001A3911"/>
    <w:rsid w:val="001A41A4"/>
    <w:rsid w:val="001A4491"/>
    <w:rsid w:val="001A4969"/>
    <w:rsid w:val="001A54D5"/>
    <w:rsid w:val="001A5974"/>
    <w:rsid w:val="001A682F"/>
    <w:rsid w:val="001A76A6"/>
    <w:rsid w:val="001B018A"/>
    <w:rsid w:val="001B0625"/>
    <w:rsid w:val="001B38DA"/>
    <w:rsid w:val="001B607F"/>
    <w:rsid w:val="001C096B"/>
    <w:rsid w:val="001C25CE"/>
    <w:rsid w:val="001C35E1"/>
    <w:rsid w:val="001C6A94"/>
    <w:rsid w:val="001C7323"/>
    <w:rsid w:val="001C7FD1"/>
    <w:rsid w:val="001C7FFC"/>
    <w:rsid w:val="001D3497"/>
    <w:rsid w:val="001D456B"/>
    <w:rsid w:val="001D4DA4"/>
    <w:rsid w:val="001D5F12"/>
    <w:rsid w:val="001D69A9"/>
    <w:rsid w:val="001D6BF9"/>
    <w:rsid w:val="001E0275"/>
    <w:rsid w:val="001E0376"/>
    <w:rsid w:val="001E13B1"/>
    <w:rsid w:val="001E1965"/>
    <w:rsid w:val="001E4735"/>
    <w:rsid w:val="001E4BBD"/>
    <w:rsid w:val="001E5523"/>
    <w:rsid w:val="001E6F59"/>
    <w:rsid w:val="001F2C87"/>
    <w:rsid w:val="001F3AE1"/>
    <w:rsid w:val="001F578C"/>
    <w:rsid w:val="001F71C4"/>
    <w:rsid w:val="001F7BF8"/>
    <w:rsid w:val="00200753"/>
    <w:rsid w:val="002017D8"/>
    <w:rsid w:val="00201C75"/>
    <w:rsid w:val="00202B21"/>
    <w:rsid w:val="002057F3"/>
    <w:rsid w:val="002073E9"/>
    <w:rsid w:val="00207986"/>
    <w:rsid w:val="00210974"/>
    <w:rsid w:val="002119B6"/>
    <w:rsid w:val="0021362A"/>
    <w:rsid w:val="002137E8"/>
    <w:rsid w:val="00213820"/>
    <w:rsid w:val="00214114"/>
    <w:rsid w:val="00214A78"/>
    <w:rsid w:val="00215B0A"/>
    <w:rsid w:val="002172E5"/>
    <w:rsid w:val="0022298D"/>
    <w:rsid w:val="002269A6"/>
    <w:rsid w:val="00230ADF"/>
    <w:rsid w:val="0023259E"/>
    <w:rsid w:val="00232E6F"/>
    <w:rsid w:val="0023315C"/>
    <w:rsid w:val="00234E7F"/>
    <w:rsid w:val="002357DD"/>
    <w:rsid w:val="00235894"/>
    <w:rsid w:val="0023606C"/>
    <w:rsid w:val="00236E6D"/>
    <w:rsid w:val="00240397"/>
    <w:rsid w:val="00244123"/>
    <w:rsid w:val="00244328"/>
    <w:rsid w:val="0024623A"/>
    <w:rsid w:val="00246A44"/>
    <w:rsid w:val="00246CD9"/>
    <w:rsid w:val="00247DB1"/>
    <w:rsid w:val="00247EB0"/>
    <w:rsid w:val="00254700"/>
    <w:rsid w:val="00254A6A"/>
    <w:rsid w:val="002578F0"/>
    <w:rsid w:val="00257F93"/>
    <w:rsid w:val="00260A20"/>
    <w:rsid w:val="00261B05"/>
    <w:rsid w:val="002657BD"/>
    <w:rsid w:val="00270198"/>
    <w:rsid w:val="00271D57"/>
    <w:rsid w:val="00273352"/>
    <w:rsid w:val="00274C3E"/>
    <w:rsid w:val="00275E3A"/>
    <w:rsid w:val="00275F60"/>
    <w:rsid w:val="00277927"/>
    <w:rsid w:val="00281CB9"/>
    <w:rsid w:val="002835F5"/>
    <w:rsid w:val="0028364F"/>
    <w:rsid w:val="00284EF7"/>
    <w:rsid w:val="00285A5B"/>
    <w:rsid w:val="0028739B"/>
    <w:rsid w:val="0028751C"/>
    <w:rsid w:val="002901A7"/>
    <w:rsid w:val="00290F3B"/>
    <w:rsid w:val="00291BE0"/>
    <w:rsid w:val="00293030"/>
    <w:rsid w:val="00293B21"/>
    <w:rsid w:val="00294DB0"/>
    <w:rsid w:val="002958AE"/>
    <w:rsid w:val="00296776"/>
    <w:rsid w:val="002A0E26"/>
    <w:rsid w:val="002A1417"/>
    <w:rsid w:val="002A346E"/>
    <w:rsid w:val="002A64E9"/>
    <w:rsid w:val="002B20BE"/>
    <w:rsid w:val="002B2F4F"/>
    <w:rsid w:val="002B404A"/>
    <w:rsid w:val="002B5402"/>
    <w:rsid w:val="002B7604"/>
    <w:rsid w:val="002B7D6D"/>
    <w:rsid w:val="002C0CA0"/>
    <w:rsid w:val="002C183C"/>
    <w:rsid w:val="002C1F85"/>
    <w:rsid w:val="002C3D39"/>
    <w:rsid w:val="002C4320"/>
    <w:rsid w:val="002C4C3B"/>
    <w:rsid w:val="002C4D04"/>
    <w:rsid w:val="002C557F"/>
    <w:rsid w:val="002C5E07"/>
    <w:rsid w:val="002C614C"/>
    <w:rsid w:val="002C6278"/>
    <w:rsid w:val="002C62A7"/>
    <w:rsid w:val="002C772C"/>
    <w:rsid w:val="002C7D32"/>
    <w:rsid w:val="002D06D0"/>
    <w:rsid w:val="002D10FC"/>
    <w:rsid w:val="002D176B"/>
    <w:rsid w:val="002D1E8A"/>
    <w:rsid w:val="002D5E62"/>
    <w:rsid w:val="002D5F4F"/>
    <w:rsid w:val="002D6B46"/>
    <w:rsid w:val="002E0B65"/>
    <w:rsid w:val="002E21A8"/>
    <w:rsid w:val="002E2EAB"/>
    <w:rsid w:val="002E3BE7"/>
    <w:rsid w:val="002E3D7B"/>
    <w:rsid w:val="002E4071"/>
    <w:rsid w:val="002E46F5"/>
    <w:rsid w:val="002E6614"/>
    <w:rsid w:val="002E7488"/>
    <w:rsid w:val="002F02FD"/>
    <w:rsid w:val="002F0310"/>
    <w:rsid w:val="002F0683"/>
    <w:rsid w:val="002F17E2"/>
    <w:rsid w:val="002F184F"/>
    <w:rsid w:val="002F32C3"/>
    <w:rsid w:val="002F3F56"/>
    <w:rsid w:val="002F60D7"/>
    <w:rsid w:val="002F7E9A"/>
    <w:rsid w:val="003010C1"/>
    <w:rsid w:val="0030251C"/>
    <w:rsid w:val="0030406A"/>
    <w:rsid w:val="00304823"/>
    <w:rsid w:val="00307A94"/>
    <w:rsid w:val="00307FC9"/>
    <w:rsid w:val="00310ECA"/>
    <w:rsid w:val="00311F52"/>
    <w:rsid w:val="00317019"/>
    <w:rsid w:val="00320248"/>
    <w:rsid w:val="0032111A"/>
    <w:rsid w:val="00322A8E"/>
    <w:rsid w:val="00322BAF"/>
    <w:rsid w:val="00322DD9"/>
    <w:rsid w:val="00323AF3"/>
    <w:rsid w:val="00324D12"/>
    <w:rsid w:val="00325094"/>
    <w:rsid w:val="00325212"/>
    <w:rsid w:val="00325452"/>
    <w:rsid w:val="003271B9"/>
    <w:rsid w:val="00330AFA"/>
    <w:rsid w:val="00330F59"/>
    <w:rsid w:val="00331050"/>
    <w:rsid w:val="003362D3"/>
    <w:rsid w:val="00336A5C"/>
    <w:rsid w:val="00343327"/>
    <w:rsid w:val="003445D4"/>
    <w:rsid w:val="00344BB5"/>
    <w:rsid w:val="00344DA9"/>
    <w:rsid w:val="003475D0"/>
    <w:rsid w:val="00354FA7"/>
    <w:rsid w:val="00361DA9"/>
    <w:rsid w:val="00365AA0"/>
    <w:rsid w:val="00366F95"/>
    <w:rsid w:val="00370E73"/>
    <w:rsid w:val="003710DC"/>
    <w:rsid w:val="0037148A"/>
    <w:rsid w:val="0037235E"/>
    <w:rsid w:val="00372ACA"/>
    <w:rsid w:val="00375C23"/>
    <w:rsid w:val="00376D62"/>
    <w:rsid w:val="00377707"/>
    <w:rsid w:val="003821F9"/>
    <w:rsid w:val="00387A42"/>
    <w:rsid w:val="00391439"/>
    <w:rsid w:val="00391D5C"/>
    <w:rsid w:val="003920D9"/>
    <w:rsid w:val="003928B9"/>
    <w:rsid w:val="00393795"/>
    <w:rsid w:val="0039386B"/>
    <w:rsid w:val="0039400F"/>
    <w:rsid w:val="00395AE7"/>
    <w:rsid w:val="003969CF"/>
    <w:rsid w:val="00396B7D"/>
    <w:rsid w:val="003A2FE2"/>
    <w:rsid w:val="003A4472"/>
    <w:rsid w:val="003A5B11"/>
    <w:rsid w:val="003A6A66"/>
    <w:rsid w:val="003B00EC"/>
    <w:rsid w:val="003B6DA3"/>
    <w:rsid w:val="003C07D8"/>
    <w:rsid w:val="003C1044"/>
    <w:rsid w:val="003C3066"/>
    <w:rsid w:val="003C3143"/>
    <w:rsid w:val="003C63EB"/>
    <w:rsid w:val="003C72F0"/>
    <w:rsid w:val="003D06EE"/>
    <w:rsid w:val="003D15C8"/>
    <w:rsid w:val="003D206B"/>
    <w:rsid w:val="003D3382"/>
    <w:rsid w:val="003D3AA6"/>
    <w:rsid w:val="003D7041"/>
    <w:rsid w:val="003D7778"/>
    <w:rsid w:val="003E00DD"/>
    <w:rsid w:val="003E0DCB"/>
    <w:rsid w:val="003E1B67"/>
    <w:rsid w:val="003E2793"/>
    <w:rsid w:val="003E3035"/>
    <w:rsid w:val="003E49B2"/>
    <w:rsid w:val="003E56F7"/>
    <w:rsid w:val="003E7266"/>
    <w:rsid w:val="003F16AE"/>
    <w:rsid w:val="003F1E0B"/>
    <w:rsid w:val="003F2151"/>
    <w:rsid w:val="003F31C2"/>
    <w:rsid w:val="003F53B7"/>
    <w:rsid w:val="003F6571"/>
    <w:rsid w:val="00401543"/>
    <w:rsid w:val="0040298D"/>
    <w:rsid w:val="00402CE1"/>
    <w:rsid w:val="00403705"/>
    <w:rsid w:val="00403E17"/>
    <w:rsid w:val="004050F5"/>
    <w:rsid w:val="00405577"/>
    <w:rsid w:val="00405706"/>
    <w:rsid w:val="00405885"/>
    <w:rsid w:val="00405F21"/>
    <w:rsid w:val="00406BAE"/>
    <w:rsid w:val="00407294"/>
    <w:rsid w:val="00407954"/>
    <w:rsid w:val="00411044"/>
    <w:rsid w:val="004110E8"/>
    <w:rsid w:val="004125A0"/>
    <w:rsid w:val="00415E90"/>
    <w:rsid w:val="00416472"/>
    <w:rsid w:val="0041692F"/>
    <w:rsid w:val="00416F11"/>
    <w:rsid w:val="00425968"/>
    <w:rsid w:val="0042624B"/>
    <w:rsid w:val="00432561"/>
    <w:rsid w:val="004343A1"/>
    <w:rsid w:val="00436D5F"/>
    <w:rsid w:val="00437AA0"/>
    <w:rsid w:val="00440EF4"/>
    <w:rsid w:val="004413D2"/>
    <w:rsid w:val="0044315D"/>
    <w:rsid w:val="004446ED"/>
    <w:rsid w:val="0044482E"/>
    <w:rsid w:val="00444C2E"/>
    <w:rsid w:val="00446E80"/>
    <w:rsid w:val="00450CB6"/>
    <w:rsid w:val="004519A5"/>
    <w:rsid w:val="00451A2E"/>
    <w:rsid w:val="00452F86"/>
    <w:rsid w:val="00454922"/>
    <w:rsid w:val="00454B4D"/>
    <w:rsid w:val="00455EB1"/>
    <w:rsid w:val="00461796"/>
    <w:rsid w:val="00462001"/>
    <w:rsid w:val="00463548"/>
    <w:rsid w:val="00463F29"/>
    <w:rsid w:val="00465B71"/>
    <w:rsid w:val="00466298"/>
    <w:rsid w:val="004700B9"/>
    <w:rsid w:val="004704E5"/>
    <w:rsid w:val="00470730"/>
    <w:rsid w:val="00472B38"/>
    <w:rsid w:val="00475647"/>
    <w:rsid w:val="00475F12"/>
    <w:rsid w:val="004817F2"/>
    <w:rsid w:val="00483727"/>
    <w:rsid w:val="0048378C"/>
    <w:rsid w:val="004839DB"/>
    <w:rsid w:val="00483A4C"/>
    <w:rsid w:val="00484A1B"/>
    <w:rsid w:val="00485A12"/>
    <w:rsid w:val="0048655C"/>
    <w:rsid w:val="0048663F"/>
    <w:rsid w:val="00487059"/>
    <w:rsid w:val="0048709D"/>
    <w:rsid w:val="004877BD"/>
    <w:rsid w:val="00490244"/>
    <w:rsid w:val="00490F53"/>
    <w:rsid w:val="00492ACB"/>
    <w:rsid w:val="004930F5"/>
    <w:rsid w:val="0049326D"/>
    <w:rsid w:val="00493466"/>
    <w:rsid w:val="00495C3A"/>
    <w:rsid w:val="00496D67"/>
    <w:rsid w:val="004972E7"/>
    <w:rsid w:val="004A0EB8"/>
    <w:rsid w:val="004A11E4"/>
    <w:rsid w:val="004A1B57"/>
    <w:rsid w:val="004A223B"/>
    <w:rsid w:val="004A299D"/>
    <w:rsid w:val="004A3F44"/>
    <w:rsid w:val="004A426C"/>
    <w:rsid w:val="004A53E6"/>
    <w:rsid w:val="004A6EEC"/>
    <w:rsid w:val="004B160D"/>
    <w:rsid w:val="004B496D"/>
    <w:rsid w:val="004C10AE"/>
    <w:rsid w:val="004C1B29"/>
    <w:rsid w:val="004C67A1"/>
    <w:rsid w:val="004C6CA1"/>
    <w:rsid w:val="004C7BE9"/>
    <w:rsid w:val="004D1005"/>
    <w:rsid w:val="004D374B"/>
    <w:rsid w:val="004D3AFD"/>
    <w:rsid w:val="004D4E5B"/>
    <w:rsid w:val="004D61DD"/>
    <w:rsid w:val="004D6A14"/>
    <w:rsid w:val="004E05CF"/>
    <w:rsid w:val="004E11C7"/>
    <w:rsid w:val="004E5DAB"/>
    <w:rsid w:val="004E63C3"/>
    <w:rsid w:val="004E7FD3"/>
    <w:rsid w:val="004F0E12"/>
    <w:rsid w:val="004F1C22"/>
    <w:rsid w:val="004F309A"/>
    <w:rsid w:val="004F38F0"/>
    <w:rsid w:val="004F40D2"/>
    <w:rsid w:val="004F6921"/>
    <w:rsid w:val="004F7C1D"/>
    <w:rsid w:val="00502C3C"/>
    <w:rsid w:val="00502EA3"/>
    <w:rsid w:val="0050335F"/>
    <w:rsid w:val="00503CB0"/>
    <w:rsid w:val="00506C49"/>
    <w:rsid w:val="005074D7"/>
    <w:rsid w:val="00511D48"/>
    <w:rsid w:val="005129B4"/>
    <w:rsid w:val="00512E11"/>
    <w:rsid w:val="00515338"/>
    <w:rsid w:val="0051697F"/>
    <w:rsid w:val="005214CB"/>
    <w:rsid w:val="00522E20"/>
    <w:rsid w:val="005241DE"/>
    <w:rsid w:val="00524504"/>
    <w:rsid w:val="005246E6"/>
    <w:rsid w:val="005247F0"/>
    <w:rsid w:val="0052529C"/>
    <w:rsid w:val="00525AE2"/>
    <w:rsid w:val="00525E8D"/>
    <w:rsid w:val="00533BC8"/>
    <w:rsid w:val="005344FB"/>
    <w:rsid w:val="0053464B"/>
    <w:rsid w:val="00534DA0"/>
    <w:rsid w:val="00540A49"/>
    <w:rsid w:val="00541823"/>
    <w:rsid w:val="00545FE9"/>
    <w:rsid w:val="00546CFC"/>
    <w:rsid w:val="00547242"/>
    <w:rsid w:val="00547C04"/>
    <w:rsid w:val="0055020A"/>
    <w:rsid w:val="00552364"/>
    <w:rsid w:val="005524FE"/>
    <w:rsid w:val="00552AF7"/>
    <w:rsid w:val="00553FB4"/>
    <w:rsid w:val="00556E9D"/>
    <w:rsid w:val="00562654"/>
    <w:rsid w:val="00564B76"/>
    <w:rsid w:val="005658D2"/>
    <w:rsid w:val="00565EEE"/>
    <w:rsid w:val="00566101"/>
    <w:rsid w:val="00567183"/>
    <w:rsid w:val="00574ACD"/>
    <w:rsid w:val="00574B0E"/>
    <w:rsid w:val="00574E40"/>
    <w:rsid w:val="00575047"/>
    <w:rsid w:val="005756C1"/>
    <w:rsid w:val="0057705F"/>
    <w:rsid w:val="005779F1"/>
    <w:rsid w:val="00580115"/>
    <w:rsid w:val="00584530"/>
    <w:rsid w:val="00584DE1"/>
    <w:rsid w:val="0058517B"/>
    <w:rsid w:val="0058599F"/>
    <w:rsid w:val="00587141"/>
    <w:rsid w:val="005902F5"/>
    <w:rsid w:val="0059139D"/>
    <w:rsid w:val="00591DAB"/>
    <w:rsid w:val="005923D2"/>
    <w:rsid w:val="00593868"/>
    <w:rsid w:val="0059613D"/>
    <w:rsid w:val="005961C5"/>
    <w:rsid w:val="005967F9"/>
    <w:rsid w:val="005975F6"/>
    <w:rsid w:val="00597D29"/>
    <w:rsid w:val="00597FEB"/>
    <w:rsid w:val="005A12D2"/>
    <w:rsid w:val="005A2671"/>
    <w:rsid w:val="005A29B7"/>
    <w:rsid w:val="005A4E7B"/>
    <w:rsid w:val="005A6155"/>
    <w:rsid w:val="005A71FA"/>
    <w:rsid w:val="005B0057"/>
    <w:rsid w:val="005B289A"/>
    <w:rsid w:val="005B38EB"/>
    <w:rsid w:val="005B4472"/>
    <w:rsid w:val="005B655E"/>
    <w:rsid w:val="005B6B67"/>
    <w:rsid w:val="005B757D"/>
    <w:rsid w:val="005B798E"/>
    <w:rsid w:val="005B7FAF"/>
    <w:rsid w:val="005C072F"/>
    <w:rsid w:val="005C21ED"/>
    <w:rsid w:val="005C60FD"/>
    <w:rsid w:val="005C6A48"/>
    <w:rsid w:val="005D2BCB"/>
    <w:rsid w:val="005D2CFA"/>
    <w:rsid w:val="005D2FE0"/>
    <w:rsid w:val="005D3657"/>
    <w:rsid w:val="005D4B52"/>
    <w:rsid w:val="005D4E89"/>
    <w:rsid w:val="005D5C9B"/>
    <w:rsid w:val="005D6748"/>
    <w:rsid w:val="005E0FE5"/>
    <w:rsid w:val="005E1764"/>
    <w:rsid w:val="005E20DF"/>
    <w:rsid w:val="005E2864"/>
    <w:rsid w:val="005E2C1A"/>
    <w:rsid w:val="005E2D82"/>
    <w:rsid w:val="005E333A"/>
    <w:rsid w:val="005E5398"/>
    <w:rsid w:val="005E5C6A"/>
    <w:rsid w:val="005E5D99"/>
    <w:rsid w:val="005E5F06"/>
    <w:rsid w:val="005E6CCB"/>
    <w:rsid w:val="005E6F10"/>
    <w:rsid w:val="005F19A6"/>
    <w:rsid w:val="005F24FA"/>
    <w:rsid w:val="005F2E7D"/>
    <w:rsid w:val="005F38C0"/>
    <w:rsid w:val="005F3B00"/>
    <w:rsid w:val="005F50A0"/>
    <w:rsid w:val="005F5A03"/>
    <w:rsid w:val="005F6080"/>
    <w:rsid w:val="005F715A"/>
    <w:rsid w:val="00602415"/>
    <w:rsid w:val="0060271D"/>
    <w:rsid w:val="0060282C"/>
    <w:rsid w:val="00602E1C"/>
    <w:rsid w:val="00603A84"/>
    <w:rsid w:val="00605AA6"/>
    <w:rsid w:val="00605C7C"/>
    <w:rsid w:val="00606716"/>
    <w:rsid w:val="00607D21"/>
    <w:rsid w:val="006102BF"/>
    <w:rsid w:val="00610AD2"/>
    <w:rsid w:val="0061247B"/>
    <w:rsid w:val="006146A0"/>
    <w:rsid w:val="006155EA"/>
    <w:rsid w:val="00616242"/>
    <w:rsid w:val="0061697C"/>
    <w:rsid w:val="0061706D"/>
    <w:rsid w:val="00617490"/>
    <w:rsid w:val="00617DCD"/>
    <w:rsid w:val="00620F60"/>
    <w:rsid w:val="006226CB"/>
    <w:rsid w:val="006236A4"/>
    <w:rsid w:val="00623C9F"/>
    <w:rsid w:val="00623DF0"/>
    <w:rsid w:val="006261C5"/>
    <w:rsid w:val="00631069"/>
    <w:rsid w:val="006335FD"/>
    <w:rsid w:val="00635547"/>
    <w:rsid w:val="00636308"/>
    <w:rsid w:val="0063684A"/>
    <w:rsid w:val="006373E6"/>
    <w:rsid w:val="0063797B"/>
    <w:rsid w:val="006448D9"/>
    <w:rsid w:val="00644D3B"/>
    <w:rsid w:val="00645510"/>
    <w:rsid w:val="00646DD3"/>
    <w:rsid w:val="00647E08"/>
    <w:rsid w:val="006506F1"/>
    <w:rsid w:val="00650F1D"/>
    <w:rsid w:val="00651257"/>
    <w:rsid w:val="00653869"/>
    <w:rsid w:val="00653E5D"/>
    <w:rsid w:val="00653EB1"/>
    <w:rsid w:val="00656ACE"/>
    <w:rsid w:val="0066006A"/>
    <w:rsid w:val="00661463"/>
    <w:rsid w:val="00661B71"/>
    <w:rsid w:val="00662929"/>
    <w:rsid w:val="00663380"/>
    <w:rsid w:val="00663439"/>
    <w:rsid w:val="00663ABE"/>
    <w:rsid w:val="00664B62"/>
    <w:rsid w:val="006655A2"/>
    <w:rsid w:val="006663D0"/>
    <w:rsid w:val="00666901"/>
    <w:rsid w:val="006671EA"/>
    <w:rsid w:val="00667355"/>
    <w:rsid w:val="00667721"/>
    <w:rsid w:val="00667B0B"/>
    <w:rsid w:val="006705AE"/>
    <w:rsid w:val="0067109E"/>
    <w:rsid w:val="0067316C"/>
    <w:rsid w:val="0067562A"/>
    <w:rsid w:val="006822AA"/>
    <w:rsid w:val="0068423A"/>
    <w:rsid w:val="00684867"/>
    <w:rsid w:val="00684B1E"/>
    <w:rsid w:val="00691C88"/>
    <w:rsid w:val="00691E34"/>
    <w:rsid w:val="0069202B"/>
    <w:rsid w:val="00693214"/>
    <w:rsid w:val="0069360C"/>
    <w:rsid w:val="006943AA"/>
    <w:rsid w:val="006A02F4"/>
    <w:rsid w:val="006A122E"/>
    <w:rsid w:val="006A2027"/>
    <w:rsid w:val="006A3C4D"/>
    <w:rsid w:val="006A495A"/>
    <w:rsid w:val="006A7285"/>
    <w:rsid w:val="006B0096"/>
    <w:rsid w:val="006B02D2"/>
    <w:rsid w:val="006B036F"/>
    <w:rsid w:val="006B505C"/>
    <w:rsid w:val="006B561D"/>
    <w:rsid w:val="006C0A48"/>
    <w:rsid w:val="006C1D29"/>
    <w:rsid w:val="006C39E0"/>
    <w:rsid w:val="006C5228"/>
    <w:rsid w:val="006C544F"/>
    <w:rsid w:val="006C5BEB"/>
    <w:rsid w:val="006C75DF"/>
    <w:rsid w:val="006C7C81"/>
    <w:rsid w:val="006D0087"/>
    <w:rsid w:val="006D170C"/>
    <w:rsid w:val="006D206A"/>
    <w:rsid w:val="006D453B"/>
    <w:rsid w:val="006D4A99"/>
    <w:rsid w:val="006D6004"/>
    <w:rsid w:val="006E09F8"/>
    <w:rsid w:val="006E214F"/>
    <w:rsid w:val="006E2822"/>
    <w:rsid w:val="006E6799"/>
    <w:rsid w:val="006E6FC9"/>
    <w:rsid w:val="006E781B"/>
    <w:rsid w:val="006F17A1"/>
    <w:rsid w:val="006F1F45"/>
    <w:rsid w:val="006F21DC"/>
    <w:rsid w:val="006F2501"/>
    <w:rsid w:val="006F3597"/>
    <w:rsid w:val="006F526B"/>
    <w:rsid w:val="006F6E77"/>
    <w:rsid w:val="006F73D9"/>
    <w:rsid w:val="00700422"/>
    <w:rsid w:val="00702715"/>
    <w:rsid w:val="00703AE8"/>
    <w:rsid w:val="007041D7"/>
    <w:rsid w:val="0070473D"/>
    <w:rsid w:val="0070590C"/>
    <w:rsid w:val="00711B00"/>
    <w:rsid w:val="00712548"/>
    <w:rsid w:val="00712F74"/>
    <w:rsid w:val="00715E8D"/>
    <w:rsid w:val="00716AB4"/>
    <w:rsid w:val="00717739"/>
    <w:rsid w:val="00717BA2"/>
    <w:rsid w:val="00727AFE"/>
    <w:rsid w:val="00730DE9"/>
    <w:rsid w:val="00730EB8"/>
    <w:rsid w:val="007420CB"/>
    <w:rsid w:val="007424F9"/>
    <w:rsid w:val="00743C14"/>
    <w:rsid w:val="00744374"/>
    <w:rsid w:val="00744AA2"/>
    <w:rsid w:val="00744B7D"/>
    <w:rsid w:val="00747784"/>
    <w:rsid w:val="00750314"/>
    <w:rsid w:val="00752854"/>
    <w:rsid w:val="00753079"/>
    <w:rsid w:val="00756827"/>
    <w:rsid w:val="007603C3"/>
    <w:rsid w:val="00764B9C"/>
    <w:rsid w:val="007659BF"/>
    <w:rsid w:val="00765FAB"/>
    <w:rsid w:val="00767D28"/>
    <w:rsid w:val="00771DF5"/>
    <w:rsid w:val="00773A52"/>
    <w:rsid w:val="00773DFB"/>
    <w:rsid w:val="007751E7"/>
    <w:rsid w:val="007756CC"/>
    <w:rsid w:val="00776856"/>
    <w:rsid w:val="00776BF4"/>
    <w:rsid w:val="0078022D"/>
    <w:rsid w:val="00781276"/>
    <w:rsid w:val="00782D3B"/>
    <w:rsid w:val="00782DDD"/>
    <w:rsid w:val="00784FD7"/>
    <w:rsid w:val="00787689"/>
    <w:rsid w:val="00787E9C"/>
    <w:rsid w:val="00791142"/>
    <w:rsid w:val="0079122B"/>
    <w:rsid w:val="00791F5C"/>
    <w:rsid w:val="007924D7"/>
    <w:rsid w:val="007953DF"/>
    <w:rsid w:val="007955A6"/>
    <w:rsid w:val="0079601E"/>
    <w:rsid w:val="00796B2B"/>
    <w:rsid w:val="00796E0D"/>
    <w:rsid w:val="007A1CD3"/>
    <w:rsid w:val="007A1F40"/>
    <w:rsid w:val="007A4B2D"/>
    <w:rsid w:val="007A6632"/>
    <w:rsid w:val="007A7F6D"/>
    <w:rsid w:val="007B1443"/>
    <w:rsid w:val="007B2F43"/>
    <w:rsid w:val="007B3767"/>
    <w:rsid w:val="007B7F7D"/>
    <w:rsid w:val="007C2790"/>
    <w:rsid w:val="007C2A3A"/>
    <w:rsid w:val="007C6FA5"/>
    <w:rsid w:val="007C7B3E"/>
    <w:rsid w:val="007D46D4"/>
    <w:rsid w:val="007D4FFC"/>
    <w:rsid w:val="007D7459"/>
    <w:rsid w:val="007D7CA3"/>
    <w:rsid w:val="007D7E02"/>
    <w:rsid w:val="007D7EA1"/>
    <w:rsid w:val="007E0365"/>
    <w:rsid w:val="007E1BDE"/>
    <w:rsid w:val="007E2EE8"/>
    <w:rsid w:val="007E5817"/>
    <w:rsid w:val="007E614C"/>
    <w:rsid w:val="007E777D"/>
    <w:rsid w:val="007F23F6"/>
    <w:rsid w:val="007F2808"/>
    <w:rsid w:val="007F2C5F"/>
    <w:rsid w:val="007F39AD"/>
    <w:rsid w:val="007F3C77"/>
    <w:rsid w:val="007F45D2"/>
    <w:rsid w:val="007F60F4"/>
    <w:rsid w:val="00800DF8"/>
    <w:rsid w:val="00801FDB"/>
    <w:rsid w:val="0080292D"/>
    <w:rsid w:val="0080422B"/>
    <w:rsid w:val="0080644C"/>
    <w:rsid w:val="008108BE"/>
    <w:rsid w:val="0081200E"/>
    <w:rsid w:val="00813255"/>
    <w:rsid w:val="00813E30"/>
    <w:rsid w:val="00815539"/>
    <w:rsid w:val="00816018"/>
    <w:rsid w:val="008160C9"/>
    <w:rsid w:val="00816D42"/>
    <w:rsid w:val="008175F6"/>
    <w:rsid w:val="00821920"/>
    <w:rsid w:val="00824436"/>
    <w:rsid w:val="00825BDE"/>
    <w:rsid w:val="00825C71"/>
    <w:rsid w:val="00827E35"/>
    <w:rsid w:val="00827F2B"/>
    <w:rsid w:val="00830B79"/>
    <w:rsid w:val="008337E8"/>
    <w:rsid w:val="00833DB1"/>
    <w:rsid w:val="00833F55"/>
    <w:rsid w:val="00833FB4"/>
    <w:rsid w:val="00834068"/>
    <w:rsid w:val="00835B36"/>
    <w:rsid w:val="00837916"/>
    <w:rsid w:val="008400E9"/>
    <w:rsid w:val="0084010A"/>
    <w:rsid w:val="0084070C"/>
    <w:rsid w:val="00840D66"/>
    <w:rsid w:val="008421FA"/>
    <w:rsid w:val="008430A3"/>
    <w:rsid w:val="00846C73"/>
    <w:rsid w:val="0084734D"/>
    <w:rsid w:val="0085373A"/>
    <w:rsid w:val="00853E8F"/>
    <w:rsid w:val="0085542E"/>
    <w:rsid w:val="00855970"/>
    <w:rsid w:val="00857590"/>
    <w:rsid w:val="00857E0B"/>
    <w:rsid w:val="0086282A"/>
    <w:rsid w:val="00863476"/>
    <w:rsid w:val="00863BF6"/>
    <w:rsid w:val="00866366"/>
    <w:rsid w:val="008702C2"/>
    <w:rsid w:val="00873C6D"/>
    <w:rsid w:val="00876E58"/>
    <w:rsid w:val="00880EA0"/>
    <w:rsid w:val="0088328D"/>
    <w:rsid w:val="00884A1E"/>
    <w:rsid w:val="00884E07"/>
    <w:rsid w:val="00890471"/>
    <w:rsid w:val="008915EE"/>
    <w:rsid w:val="00891AA2"/>
    <w:rsid w:val="0089203C"/>
    <w:rsid w:val="0089247E"/>
    <w:rsid w:val="00892ADB"/>
    <w:rsid w:val="008A01A6"/>
    <w:rsid w:val="008A448B"/>
    <w:rsid w:val="008A5344"/>
    <w:rsid w:val="008A74BA"/>
    <w:rsid w:val="008A7779"/>
    <w:rsid w:val="008B0609"/>
    <w:rsid w:val="008B10AC"/>
    <w:rsid w:val="008B129D"/>
    <w:rsid w:val="008B2E10"/>
    <w:rsid w:val="008B3405"/>
    <w:rsid w:val="008B3610"/>
    <w:rsid w:val="008B5636"/>
    <w:rsid w:val="008B58C2"/>
    <w:rsid w:val="008B5C32"/>
    <w:rsid w:val="008B5CA9"/>
    <w:rsid w:val="008C1797"/>
    <w:rsid w:val="008C1E7B"/>
    <w:rsid w:val="008C2CCF"/>
    <w:rsid w:val="008C3B08"/>
    <w:rsid w:val="008C64C6"/>
    <w:rsid w:val="008C6D5E"/>
    <w:rsid w:val="008D2855"/>
    <w:rsid w:val="008D6D8F"/>
    <w:rsid w:val="008D7006"/>
    <w:rsid w:val="008D722D"/>
    <w:rsid w:val="008D78F8"/>
    <w:rsid w:val="008E0439"/>
    <w:rsid w:val="008E0C50"/>
    <w:rsid w:val="008E101A"/>
    <w:rsid w:val="008E1E68"/>
    <w:rsid w:val="008E70E5"/>
    <w:rsid w:val="008F1A50"/>
    <w:rsid w:val="008F2A83"/>
    <w:rsid w:val="008F3AB6"/>
    <w:rsid w:val="008F577B"/>
    <w:rsid w:val="00900F3D"/>
    <w:rsid w:val="0090107E"/>
    <w:rsid w:val="00901992"/>
    <w:rsid w:val="00904D4D"/>
    <w:rsid w:val="009050F5"/>
    <w:rsid w:val="0090617F"/>
    <w:rsid w:val="00907C71"/>
    <w:rsid w:val="009116DA"/>
    <w:rsid w:val="00916063"/>
    <w:rsid w:val="00920E56"/>
    <w:rsid w:val="00921C68"/>
    <w:rsid w:val="00922091"/>
    <w:rsid w:val="009229D3"/>
    <w:rsid w:val="00924B36"/>
    <w:rsid w:val="0092621E"/>
    <w:rsid w:val="00926BD9"/>
    <w:rsid w:val="0092711F"/>
    <w:rsid w:val="00927FF5"/>
    <w:rsid w:val="00933A97"/>
    <w:rsid w:val="009343BF"/>
    <w:rsid w:val="00940519"/>
    <w:rsid w:val="00942D6F"/>
    <w:rsid w:val="00943F3F"/>
    <w:rsid w:val="009442B3"/>
    <w:rsid w:val="00947F72"/>
    <w:rsid w:val="00952733"/>
    <w:rsid w:val="0095341C"/>
    <w:rsid w:val="0095482B"/>
    <w:rsid w:val="009565C0"/>
    <w:rsid w:val="0095747A"/>
    <w:rsid w:val="0096071C"/>
    <w:rsid w:val="009607CB"/>
    <w:rsid w:val="009650D2"/>
    <w:rsid w:val="009656CE"/>
    <w:rsid w:val="009657C3"/>
    <w:rsid w:val="00965E08"/>
    <w:rsid w:val="0096626C"/>
    <w:rsid w:val="00967676"/>
    <w:rsid w:val="009723BF"/>
    <w:rsid w:val="009733C8"/>
    <w:rsid w:val="009738B5"/>
    <w:rsid w:val="00974A1C"/>
    <w:rsid w:val="00981A64"/>
    <w:rsid w:val="00982065"/>
    <w:rsid w:val="00983282"/>
    <w:rsid w:val="0098539B"/>
    <w:rsid w:val="00985529"/>
    <w:rsid w:val="0098631D"/>
    <w:rsid w:val="00986F22"/>
    <w:rsid w:val="00987139"/>
    <w:rsid w:val="00987E76"/>
    <w:rsid w:val="00990F6E"/>
    <w:rsid w:val="00994724"/>
    <w:rsid w:val="00994E91"/>
    <w:rsid w:val="00995177"/>
    <w:rsid w:val="00996CC8"/>
    <w:rsid w:val="009A02E5"/>
    <w:rsid w:val="009A17CD"/>
    <w:rsid w:val="009A28B9"/>
    <w:rsid w:val="009A4EC8"/>
    <w:rsid w:val="009A5909"/>
    <w:rsid w:val="009A73E1"/>
    <w:rsid w:val="009B08C7"/>
    <w:rsid w:val="009B13C7"/>
    <w:rsid w:val="009B4A18"/>
    <w:rsid w:val="009B5CB6"/>
    <w:rsid w:val="009B6AE7"/>
    <w:rsid w:val="009C086D"/>
    <w:rsid w:val="009C5CAF"/>
    <w:rsid w:val="009C73CC"/>
    <w:rsid w:val="009D14E1"/>
    <w:rsid w:val="009D3C01"/>
    <w:rsid w:val="009D50EB"/>
    <w:rsid w:val="009D5473"/>
    <w:rsid w:val="009D5836"/>
    <w:rsid w:val="009D70E8"/>
    <w:rsid w:val="009E11F4"/>
    <w:rsid w:val="009E195E"/>
    <w:rsid w:val="009E5EE2"/>
    <w:rsid w:val="009E6C87"/>
    <w:rsid w:val="009F5AA7"/>
    <w:rsid w:val="009F5DAA"/>
    <w:rsid w:val="009F62F9"/>
    <w:rsid w:val="009F7211"/>
    <w:rsid w:val="009F7353"/>
    <w:rsid w:val="009F76A9"/>
    <w:rsid w:val="00A0092F"/>
    <w:rsid w:val="00A01805"/>
    <w:rsid w:val="00A018EF"/>
    <w:rsid w:val="00A01F79"/>
    <w:rsid w:val="00A0418A"/>
    <w:rsid w:val="00A05B5F"/>
    <w:rsid w:val="00A05EC5"/>
    <w:rsid w:val="00A06A75"/>
    <w:rsid w:val="00A0787B"/>
    <w:rsid w:val="00A13F7B"/>
    <w:rsid w:val="00A14076"/>
    <w:rsid w:val="00A15B96"/>
    <w:rsid w:val="00A16792"/>
    <w:rsid w:val="00A17496"/>
    <w:rsid w:val="00A20181"/>
    <w:rsid w:val="00A2158B"/>
    <w:rsid w:val="00A21C2D"/>
    <w:rsid w:val="00A22532"/>
    <w:rsid w:val="00A22D2A"/>
    <w:rsid w:val="00A22D90"/>
    <w:rsid w:val="00A31390"/>
    <w:rsid w:val="00A345A1"/>
    <w:rsid w:val="00A354FC"/>
    <w:rsid w:val="00A35924"/>
    <w:rsid w:val="00A36CA0"/>
    <w:rsid w:val="00A40381"/>
    <w:rsid w:val="00A4136A"/>
    <w:rsid w:val="00A421D4"/>
    <w:rsid w:val="00A50585"/>
    <w:rsid w:val="00A52E46"/>
    <w:rsid w:val="00A53799"/>
    <w:rsid w:val="00A53B49"/>
    <w:rsid w:val="00A55ADE"/>
    <w:rsid w:val="00A60BE4"/>
    <w:rsid w:val="00A611B8"/>
    <w:rsid w:val="00A63011"/>
    <w:rsid w:val="00A63B46"/>
    <w:rsid w:val="00A63E89"/>
    <w:rsid w:val="00A64026"/>
    <w:rsid w:val="00A650DB"/>
    <w:rsid w:val="00A71229"/>
    <w:rsid w:val="00A71848"/>
    <w:rsid w:val="00A7541F"/>
    <w:rsid w:val="00A76FD5"/>
    <w:rsid w:val="00A804C2"/>
    <w:rsid w:val="00A82E49"/>
    <w:rsid w:val="00A8490D"/>
    <w:rsid w:val="00A84A80"/>
    <w:rsid w:val="00A84DDA"/>
    <w:rsid w:val="00A850FB"/>
    <w:rsid w:val="00A866D5"/>
    <w:rsid w:val="00A87435"/>
    <w:rsid w:val="00A906EF"/>
    <w:rsid w:val="00A90B8B"/>
    <w:rsid w:val="00A90BB5"/>
    <w:rsid w:val="00A91EE1"/>
    <w:rsid w:val="00A92284"/>
    <w:rsid w:val="00A93F20"/>
    <w:rsid w:val="00A94D2E"/>
    <w:rsid w:val="00A96583"/>
    <w:rsid w:val="00A97143"/>
    <w:rsid w:val="00A977CF"/>
    <w:rsid w:val="00A97A0B"/>
    <w:rsid w:val="00AA0F2F"/>
    <w:rsid w:val="00AA3B85"/>
    <w:rsid w:val="00AA4CE6"/>
    <w:rsid w:val="00AA5492"/>
    <w:rsid w:val="00AA57C0"/>
    <w:rsid w:val="00AB0F88"/>
    <w:rsid w:val="00AB2917"/>
    <w:rsid w:val="00AB7B69"/>
    <w:rsid w:val="00AC0F51"/>
    <w:rsid w:val="00AC11C2"/>
    <w:rsid w:val="00AC18D3"/>
    <w:rsid w:val="00AC18E5"/>
    <w:rsid w:val="00AC742D"/>
    <w:rsid w:val="00AD001B"/>
    <w:rsid w:val="00AD0786"/>
    <w:rsid w:val="00AD1158"/>
    <w:rsid w:val="00AD5556"/>
    <w:rsid w:val="00AD7DC1"/>
    <w:rsid w:val="00AE4E2D"/>
    <w:rsid w:val="00AE5989"/>
    <w:rsid w:val="00AE5B84"/>
    <w:rsid w:val="00AE6A13"/>
    <w:rsid w:val="00AE77A2"/>
    <w:rsid w:val="00AF0862"/>
    <w:rsid w:val="00AF22F4"/>
    <w:rsid w:val="00AF43D4"/>
    <w:rsid w:val="00AF4DD6"/>
    <w:rsid w:val="00AF5B4E"/>
    <w:rsid w:val="00AF66F3"/>
    <w:rsid w:val="00B001EA"/>
    <w:rsid w:val="00B00F6A"/>
    <w:rsid w:val="00B049BC"/>
    <w:rsid w:val="00B062DA"/>
    <w:rsid w:val="00B06810"/>
    <w:rsid w:val="00B10A00"/>
    <w:rsid w:val="00B1337A"/>
    <w:rsid w:val="00B15198"/>
    <w:rsid w:val="00B154C8"/>
    <w:rsid w:val="00B17351"/>
    <w:rsid w:val="00B23F26"/>
    <w:rsid w:val="00B25B92"/>
    <w:rsid w:val="00B26DE1"/>
    <w:rsid w:val="00B278B7"/>
    <w:rsid w:val="00B3043E"/>
    <w:rsid w:val="00B3284A"/>
    <w:rsid w:val="00B32EB3"/>
    <w:rsid w:val="00B32EEB"/>
    <w:rsid w:val="00B33DE2"/>
    <w:rsid w:val="00B37611"/>
    <w:rsid w:val="00B4066D"/>
    <w:rsid w:val="00B41C6E"/>
    <w:rsid w:val="00B41F49"/>
    <w:rsid w:val="00B425BD"/>
    <w:rsid w:val="00B436D4"/>
    <w:rsid w:val="00B4393D"/>
    <w:rsid w:val="00B43CA1"/>
    <w:rsid w:val="00B4444E"/>
    <w:rsid w:val="00B446DD"/>
    <w:rsid w:val="00B45079"/>
    <w:rsid w:val="00B451A7"/>
    <w:rsid w:val="00B4792B"/>
    <w:rsid w:val="00B5202E"/>
    <w:rsid w:val="00B53649"/>
    <w:rsid w:val="00B55207"/>
    <w:rsid w:val="00B555A1"/>
    <w:rsid w:val="00B55DA3"/>
    <w:rsid w:val="00B572D7"/>
    <w:rsid w:val="00B578B8"/>
    <w:rsid w:val="00B60DF5"/>
    <w:rsid w:val="00B618BD"/>
    <w:rsid w:val="00B61AE6"/>
    <w:rsid w:val="00B62650"/>
    <w:rsid w:val="00B63237"/>
    <w:rsid w:val="00B63805"/>
    <w:rsid w:val="00B63D3D"/>
    <w:rsid w:val="00B6705B"/>
    <w:rsid w:val="00B67952"/>
    <w:rsid w:val="00B70B70"/>
    <w:rsid w:val="00B72192"/>
    <w:rsid w:val="00B736CA"/>
    <w:rsid w:val="00B7372C"/>
    <w:rsid w:val="00B74293"/>
    <w:rsid w:val="00B75C0D"/>
    <w:rsid w:val="00B75C9A"/>
    <w:rsid w:val="00B7619E"/>
    <w:rsid w:val="00B76777"/>
    <w:rsid w:val="00B77503"/>
    <w:rsid w:val="00B802E8"/>
    <w:rsid w:val="00B81380"/>
    <w:rsid w:val="00B83212"/>
    <w:rsid w:val="00B835D9"/>
    <w:rsid w:val="00B8523F"/>
    <w:rsid w:val="00B85E01"/>
    <w:rsid w:val="00B866FB"/>
    <w:rsid w:val="00B87B2F"/>
    <w:rsid w:val="00B87C5F"/>
    <w:rsid w:val="00B92880"/>
    <w:rsid w:val="00B93D29"/>
    <w:rsid w:val="00B94F03"/>
    <w:rsid w:val="00B95A35"/>
    <w:rsid w:val="00B96D37"/>
    <w:rsid w:val="00BA2764"/>
    <w:rsid w:val="00BB2BB4"/>
    <w:rsid w:val="00BB634E"/>
    <w:rsid w:val="00BB7065"/>
    <w:rsid w:val="00BB7579"/>
    <w:rsid w:val="00BB7C2B"/>
    <w:rsid w:val="00BC19B5"/>
    <w:rsid w:val="00BC26A6"/>
    <w:rsid w:val="00BC28C6"/>
    <w:rsid w:val="00BC2A91"/>
    <w:rsid w:val="00BC3DE5"/>
    <w:rsid w:val="00BC41BC"/>
    <w:rsid w:val="00BC5209"/>
    <w:rsid w:val="00BC65A5"/>
    <w:rsid w:val="00BC73A7"/>
    <w:rsid w:val="00BD0418"/>
    <w:rsid w:val="00BD3714"/>
    <w:rsid w:val="00BE0E33"/>
    <w:rsid w:val="00BE1BFE"/>
    <w:rsid w:val="00BE3A82"/>
    <w:rsid w:val="00BE4EFB"/>
    <w:rsid w:val="00BE7BEB"/>
    <w:rsid w:val="00BF089D"/>
    <w:rsid w:val="00BF0D48"/>
    <w:rsid w:val="00BF30B2"/>
    <w:rsid w:val="00BF46FC"/>
    <w:rsid w:val="00BF4DA9"/>
    <w:rsid w:val="00BF68BE"/>
    <w:rsid w:val="00BF6E7B"/>
    <w:rsid w:val="00C01138"/>
    <w:rsid w:val="00C040FC"/>
    <w:rsid w:val="00C05D68"/>
    <w:rsid w:val="00C06307"/>
    <w:rsid w:val="00C118F8"/>
    <w:rsid w:val="00C130CB"/>
    <w:rsid w:val="00C13F67"/>
    <w:rsid w:val="00C1550A"/>
    <w:rsid w:val="00C15A46"/>
    <w:rsid w:val="00C166EC"/>
    <w:rsid w:val="00C16B9B"/>
    <w:rsid w:val="00C171C9"/>
    <w:rsid w:val="00C171F2"/>
    <w:rsid w:val="00C21187"/>
    <w:rsid w:val="00C21CA3"/>
    <w:rsid w:val="00C23C03"/>
    <w:rsid w:val="00C23E99"/>
    <w:rsid w:val="00C240BD"/>
    <w:rsid w:val="00C25D76"/>
    <w:rsid w:val="00C3012A"/>
    <w:rsid w:val="00C308D9"/>
    <w:rsid w:val="00C33F93"/>
    <w:rsid w:val="00C44D75"/>
    <w:rsid w:val="00C44E59"/>
    <w:rsid w:val="00C454F2"/>
    <w:rsid w:val="00C469A1"/>
    <w:rsid w:val="00C51857"/>
    <w:rsid w:val="00C5270C"/>
    <w:rsid w:val="00C538F1"/>
    <w:rsid w:val="00C5657F"/>
    <w:rsid w:val="00C62814"/>
    <w:rsid w:val="00C62CD4"/>
    <w:rsid w:val="00C62F92"/>
    <w:rsid w:val="00C65A64"/>
    <w:rsid w:val="00C662B0"/>
    <w:rsid w:val="00C671E3"/>
    <w:rsid w:val="00C70037"/>
    <w:rsid w:val="00C714A9"/>
    <w:rsid w:val="00C71E92"/>
    <w:rsid w:val="00C73C94"/>
    <w:rsid w:val="00C745C8"/>
    <w:rsid w:val="00C7550A"/>
    <w:rsid w:val="00C75B4B"/>
    <w:rsid w:val="00C769D0"/>
    <w:rsid w:val="00C77998"/>
    <w:rsid w:val="00C77EF1"/>
    <w:rsid w:val="00C8179E"/>
    <w:rsid w:val="00C87549"/>
    <w:rsid w:val="00C918F3"/>
    <w:rsid w:val="00C95005"/>
    <w:rsid w:val="00C96F4D"/>
    <w:rsid w:val="00CA17BD"/>
    <w:rsid w:val="00CA4DBB"/>
    <w:rsid w:val="00CA5E3B"/>
    <w:rsid w:val="00CB2512"/>
    <w:rsid w:val="00CB2E09"/>
    <w:rsid w:val="00CB3E65"/>
    <w:rsid w:val="00CB4277"/>
    <w:rsid w:val="00CB49F2"/>
    <w:rsid w:val="00CB523A"/>
    <w:rsid w:val="00CB6123"/>
    <w:rsid w:val="00CB7036"/>
    <w:rsid w:val="00CC13BA"/>
    <w:rsid w:val="00CC2871"/>
    <w:rsid w:val="00CC3773"/>
    <w:rsid w:val="00CC3EAC"/>
    <w:rsid w:val="00CC447D"/>
    <w:rsid w:val="00CC58D8"/>
    <w:rsid w:val="00CC59C4"/>
    <w:rsid w:val="00CC5CAA"/>
    <w:rsid w:val="00CC5E1F"/>
    <w:rsid w:val="00CC6A0D"/>
    <w:rsid w:val="00CC6AEA"/>
    <w:rsid w:val="00CD0D8D"/>
    <w:rsid w:val="00CD0DF6"/>
    <w:rsid w:val="00CD1FED"/>
    <w:rsid w:val="00CD55C9"/>
    <w:rsid w:val="00CD55DD"/>
    <w:rsid w:val="00CD5A0D"/>
    <w:rsid w:val="00CD639D"/>
    <w:rsid w:val="00CD770D"/>
    <w:rsid w:val="00CE26E1"/>
    <w:rsid w:val="00CE2C6D"/>
    <w:rsid w:val="00CE49F4"/>
    <w:rsid w:val="00CE71FF"/>
    <w:rsid w:val="00CF1244"/>
    <w:rsid w:val="00CF1DE4"/>
    <w:rsid w:val="00CF1ED4"/>
    <w:rsid w:val="00CF2816"/>
    <w:rsid w:val="00CF2DD5"/>
    <w:rsid w:val="00CF4FC4"/>
    <w:rsid w:val="00CF6750"/>
    <w:rsid w:val="00D02DC4"/>
    <w:rsid w:val="00D02E22"/>
    <w:rsid w:val="00D031DE"/>
    <w:rsid w:val="00D03A4D"/>
    <w:rsid w:val="00D04DCD"/>
    <w:rsid w:val="00D05BD4"/>
    <w:rsid w:val="00D11131"/>
    <w:rsid w:val="00D1143C"/>
    <w:rsid w:val="00D12A34"/>
    <w:rsid w:val="00D12AD2"/>
    <w:rsid w:val="00D137A8"/>
    <w:rsid w:val="00D207D4"/>
    <w:rsid w:val="00D27843"/>
    <w:rsid w:val="00D27C01"/>
    <w:rsid w:val="00D30C12"/>
    <w:rsid w:val="00D36341"/>
    <w:rsid w:val="00D42776"/>
    <w:rsid w:val="00D43B51"/>
    <w:rsid w:val="00D46B01"/>
    <w:rsid w:val="00D474A0"/>
    <w:rsid w:val="00D47D1A"/>
    <w:rsid w:val="00D50566"/>
    <w:rsid w:val="00D51855"/>
    <w:rsid w:val="00D52C0E"/>
    <w:rsid w:val="00D5301C"/>
    <w:rsid w:val="00D552AF"/>
    <w:rsid w:val="00D60281"/>
    <w:rsid w:val="00D61157"/>
    <w:rsid w:val="00D619B1"/>
    <w:rsid w:val="00D62996"/>
    <w:rsid w:val="00D62AF2"/>
    <w:rsid w:val="00D62B50"/>
    <w:rsid w:val="00D62FA6"/>
    <w:rsid w:val="00D679E5"/>
    <w:rsid w:val="00D70BF7"/>
    <w:rsid w:val="00D71DA5"/>
    <w:rsid w:val="00D728CD"/>
    <w:rsid w:val="00D73A55"/>
    <w:rsid w:val="00D74F4F"/>
    <w:rsid w:val="00D759E1"/>
    <w:rsid w:val="00D76A5A"/>
    <w:rsid w:val="00D7774B"/>
    <w:rsid w:val="00D818D0"/>
    <w:rsid w:val="00D82BF7"/>
    <w:rsid w:val="00D86209"/>
    <w:rsid w:val="00D862E1"/>
    <w:rsid w:val="00D87E5B"/>
    <w:rsid w:val="00D902BB"/>
    <w:rsid w:val="00D90507"/>
    <w:rsid w:val="00D90D48"/>
    <w:rsid w:val="00D916CA"/>
    <w:rsid w:val="00D93E44"/>
    <w:rsid w:val="00D94355"/>
    <w:rsid w:val="00D949F7"/>
    <w:rsid w:val="00D96DFB"/>
    <w:rsid w:val="00DA0A00"/>
    <w:rsid w:val="00DA108B"/>
    <w:rsid w:val="00DA18E1"/>
    <w:rsid w:val="00DA49AB"/>
    <w:rsid w:val="00DA4F2B"/>
    <w:rsid w:val="00DA5B3A"/>
    <w:rsid w:val="00DA6954"/>
    <w:rsid w:val="00DA7013"/>
    <w:rsid w:val="00DA743F"/>
    <w:rsid w:val="00DA76AC"/>
    <w:rsid w:val="00DA7938"/>
    <w:rsid w:val="00DB0BBD"/>
    <w:rsid w:val="00DB101B"/>
    <w:rsid w:val="00DB4318"/>
    <w:rsid w:val="00DB4DC5"/>
    <w:rsid w:val="00DB4E26"/>
    <w:rsid w:val="00DB67BE"/>
    <w:rsid w:val="00DB688F"/>
    <w:rsid w:val="00DB7EDD"/>
    <w:rsid w:val="00DC0081"/>
    <w:rsid w:val="00DC0BD0"/>
    <w:rsid w:val="00DC32D9"/>
    <w:rsid w:val="00DC5712"/>
    <w:rsid w:val="00DC730C"/>
    <w:rsid w:val="00DD0950"/>
    <w:rsid w:val="00DD243E"/>
    <w:rsid w:val="00DD29F7"/>
    <w:rsid w:val="00DD6444"/>
    <w:rsid w:val="00DD682F"/>
    <w:rsid w:val="00DD6894"/>
    <w:rsid w:val="00DE013C"/>
    <w:rsid w:val="00DE2574"/>
    <w:rsid w:val="00DE3514"/>
    <w:rsid w:val="00DE76D2"/>
    <w:rsid w:val="00DF0846"/>
    <w:rsid w:val="00DF126A"/>
    <w:rsid w:val="00DF3D0A"/>
    <w:rsid w:val="00DF40F9"/>
    <w:rsid w:val="00DF4EA4"/>
    <w:rsid w:val="00DF5B19"/>
    <w:rsid w:val="00DF6550"/>
    <w:rsid w:val="00DF66B5"/>
    <w:rsid w:val="00DF7C28"/>
    <w:rsid w:val="00DF7FE2"/>
    <w:rsid w:val="00E00501"/>
    <w:rsid w:val="00E011EA"/>
    <w:rsid w:val="00E019AE"/>
    <w:rsid w:val="00E01CB3"/>
    <w:rsid w:val="00E0228D"/>
    <w:rsid w:val="00E04041"/>
    <w:rsid w:val="00E04909"/>
    <w:rsid w:val="00E06273"/>
    <w:rsid w:val="00E07068"/>
    <w:rsid w:val="00E116EA"/>
    <w:rsid w:val="00E1189D"/>
    <w:rsid w:val="00E12AEC"/>
    <w:rsid w:val="00E1370F"/>
    <w:rsid w:val="00E13865"/>
    <w:rsid w:val="00E14AF0"/>
    <w:rsid w:val="00E16B74"/>
    <w:rsid w:val="00E213E6"/>
    <w:rsid w:val="00E21E22"/>
    <w:rsid w:val="00E27514"/>
    <w:rsid w:val="00E30083"/>
    <w:rsid w:val="00E305C4"/>
    <w:rsid w:val="00E30A51"/>
    <w:rsid w:val="00E319E1"/>
    <w:rsid w:val="00E338B3"/>
    <w:rsid w:val="00E364B0"/>
    <w:rsid w:val="00E406F4"/>
    <w:rsid w:val="00E45DB2"/>
    <w:rsid w:val="00E4646D"/>
    <w:rsid w:val="00E50D35"/>
    <w:rsid w:val="00E513E9"/>
    <w:rsid w:val="00E51DC4"/>
    <w:rsid w:val="00E52904"/>
    <w:rsid w:val="00E54FAB"/>
    <w:rsid w:val="00E550A4"/>
    <w:rsid w:val="00E55885"/>
    <w:rsid w:val="00E57153"/>
    <w:rsid w:val="00E57682"/>
    <w:rsid w:val="00E57B84"/>
    <w:rsid w:val="00E62B27"/>
    <w:rsid w:val="00E62BF9"/>
    <w:rsid w:val="00E67890"/>
    <w:rsid w:val="00E70FAE"/>
    <w:rsid w:val="00E72CBC"/>
    <w:rsid w:val="00E7341B"/>
    <w:rsid w:val="00E745E0"/>
    <w:rsid w:val="00E76657"/>
    <w:rsid w:val="00E76990"/>
    <w:rsid w:val="00E76E35"/>
    <w:rsid w:val="00E77E01"/>
    <w:rsid w:val="00E80649"/>
    <w:rsid w:val="00E82162"/>
    <w:rsid w:val="00E821D7"/>
    <w:rsid w:val="00E82AA6"/>
    <w:rsid w:val="00E83DCE"/>
    <w:rsid w:val="00E83F8D"/>
    <w:rsid w:val="00E84EF7"/>
    <w:rsid w:val="00E85685"/>
    <w:rsid w:val="00E87794"/>
    <w:rsid w:val="00E90C10"/>
    <w:rsid w:val="00E92E02"/>
    <w:rsid w:val="00E95D1D"/>
    <w:rsid w:val="00E96ABF"/>
    <w:rsid w:val="00E97963"/>
    <w:rsid w:val="00EA11E8"/>
    <w:rsid w:val="00EA1547"/>
    <w:rsid w:val="00EA1585"/>
    <w:rsid w:val="00EA22D0"/>
    <w:rsid w:val="00EA33E1"/>
    <w:rsid w:val="00EA4732"/>
    <w:rsid w:val="00EA53BC"/>
    <w:rsid w:val="00EA5EA6"/>
    <w:rsid w:val="00EA673F"/>
    <w:rsid w:val="00EA7768"/>
    <w:rsid w:val="00EA785C"/>
    <w:rsid w:val="00EA7AFE"/>
    <w:rsid w:val="00EB1F8A"/>
    <w:rsid w:val="00EB221F"/>
    <w:rsid w:val="00EB4880"/>
    <w:rsid w:val="00EB569A"/>
    <w:rsid w:val="00EB6106"/>
    <w:rsid w:val="00EB6ABC"/>
    <w:rsid w:val="00EC17BB"/>
    <w:rsid w:val="00EC2190"/>
    <w:rsid w:val="00EC2FEB"/>
    <w:rsid w:val="00EC4116"/>
    <w:rsid w:val="00EC4E5D"/>
    <w:rsid w:val="00EC7C5F"/>
    <w:rsid w:val="00ED0379"/>
    <w:rsid w:val="00ED09D3"/>
    <w:rsid w:val="00ED2EFB"/>
    <w:rsid w:val="00ED621A"/>
    <w:rsid w:val="00ED6372"/>
    <w:rsid w:val="00ED75AA"/>
    <w:rsid w:val="00ED77FF"/>
    <w:rsid w:val="00EE05E6"/>
    <w:rsid w:val="00EE102D"/>
    <w:rsid w:val="00EE1DA8"/>
    <w:rsid w:val="00EE21B5"/>
    <w:rsid w:val="00EE2351"/>
    <w:rsid w:val="00EE383D"/>
    <w:rsid w:val="00EE4788"/>
    <w:rsid w:val="00EE4E21"/>
    <w:rsid w:val="00EE5FD4"/>
    <w:rsid w:val="00EE705F"/>
    <w:rsid w:val="00EF040B"/>
    <w:rsid w:val="00EF1305"/>
    <w:rsid w:val="00EF74AD"/>
    <w:rsid w:val="00F00129"/>
    <w:rsid w:val="00F003BA"/>
    <w:rsid w:val="00F00AC0"/>
    <w:rsid w:val="00F0225A"/>
    <w:rsid w:val="00F027EF"/>
    <w:rsid w:val="00F02892"/>
    <w:rsid w:val="00F0587D"/>
    <w:rsid w:val="00F06C90"/>
    <w:rsid w:val="00F06EB7"/>
    <w:rsid w:val="00F1078E"/>
    <w:rsid w:val="00F15091"/>
    <w:rsid w:val="00F152A1"/>
    <w:rsid w:val="00F15755"/>
    <w:rsid w:val="00F15EFD"/>
    <w:rsid w:val="00F171AC"/>
    <w:rsid w:val="00F17A33"/>
    <w:rsid w:val="00F20428"/>
    <w:rsid w:val="00F21197"/>
    <w:rsid w:val="00F220D9"/>
    <w:rsid w:val="00F224E2"/>
    <w:rsid w:val="00F25921"/>
    <w:rsid w:val="00F264DC"/>
    <w:rsid w:val="00F270F6"/>
    <w:rsid w:val="00F273F1"/>
    <w:rsid w:val="00F3077B"/>
    <w:rsid w:val="00F318CD"/>
    <w:rsid w:val="00F34099"/>
    <w:rsid w:val="00F36755"/>
    <w:rsid w:val="00F36A08"/>
    <w:rsid w:val="00F36B22"/>
    <w:rsid w:val="00F375CB"/>
    <w:rsid w:val="00F40708"/>
    <w:rsid w:val="00F40DA6"/>
    <w:rsid w:val="00F42269"/>
    <w:rsid w:val="00F42F34"/>
    <w:rsid w:val="00F438A7"/>
    <w:rsid w:val="00F44250"/>
    <w:rsid w:val="00F4621D"/>
    <w:rsid w:val="00F4734E"/>
    <w:rsid w:val="00F502C2"/>
    <w:rsid w:val="00F546C4"/>
    <w:rsid w:val="00F55991"/>
    <w:rsid w:val="00F5716D"/>
    <w:rsid w:val="00F638FF"/>
    <w:rsid w:val="00F64EA0"/>
    <w:rsid w:val="00F66869"/>
    <w:rsid w:val="00F7197E"/>
    <w:rsid w:val="00F71CBA"/>
    <w:rsid w:val="00F71E13"/>
    <w:rsid w:val="00F7344F"/>
    <w:rsid w:val="00F73689"/>
    <w:rsid w:val="00F74386"/>
    <w:rsid w:val="00F7565E"/>
    <w:rsid w:val="00F76417"/>
    <w:rsid w:val="00F76423"/>
    <w:rsid w:val="00F76BA5"/>
    <w:rsid w:val="00F76D23"/>
    <w:rsid w:val="00F8085A"/>
    <w:rsid w:val="00F80E60"/>
    <w:rsid w:val="00F841C3"/>
    <w:rsid w:val="00F8548D"/>
    <w:rsid w:val="00F85734"/>
    <w:rsid w:val="00F86F68"/>
    <w:rsid w:val="00F90D59"/>
    <w:rsid w:val="00F9399A"/>
    <w:rsid w:val="00F9584B"/>
    <w:rsid w:val="00F95853"/>
    <w:rsid w:val="00F968A2"/>
    <w:rsid w:val="00FA263C"/>
    <w:rsid w:val="00FA53C2"/>
    <w:rsid w:val="00FA62F0"/>
    <w:rsid w:val="00FA6552"/>
    <w:rsid w:val="00FA6A9F"/>
    <w:rsid w:val="00FA6FFA"/>
    <w:rsid w:val="00FB2B98"/>
    <w:rsid w:val="00FB46B3"/>
    <w:rsid w:val="00FB511D"/>
    <w:rsid w:val="00FB6F47"/>
    <w:rsid w:val="00FB76CD"/>
    <w:rsid w:val="00FB78EE"/>
    <w:rsid w:val="00FC0E1E"/>
    <w:rsid w:val="00FC0F31"/>
    <w:rsid w:val="00FC5304"/>
    <w:rsid w:val="00FC5651"/>
    <w:rsid w:val="00FC5A12"/>
    <w:rsid w:val="00FC5CE4"/>
    <w:rsid w:val="00FC6B40"/>
    <w:rsid w:val="00FC7E22"/>
    <w:rsid w:val="00FC7EE9"/>
    <w:rsid w:val="00FD122A"/>
    <w:rsid w:val="00FD152F"/>
    <w:rsid w:val="00FD4930"/>
    <w:rsid w:val="00FE2913"/>
    <w:rsid w:val="00FE360E"/>
    <w:rsid w:val="00FE5EB0"/>
    <w:rsid w:val="00FE6F41"/>
    <w:rsid w:val="00FF0B13"/>
    <w:rsid w:val="00FF0F65"/>
    <w:rsid w:val="00FF2FF9"/>
    <w:rsid w:val="00FF3674"/>
    <w:rsid w:val="00FF4ED3"/>
    <w:rsid w:val="00FF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A08"/>
    <w:pPr>
      <w:spacing w:after="60"/>
    </w:pPr>
    <w:rPr>
      <w:rFonts w:ascii="Arial" w:hAnsi="Arial"/>
      <w:sz w:val="18"/>
      <w:lang w:eastAsia="en-US"/>
    </w:rPr>
  </w:style>
  <w:style w:type="paragraph" w:styleId="1">
    <w:name w:val="heading 1"/>
    <w:basedOn w:val="a"/>
    <w:next w:val="a"/>
    <w:qFormat/>
    <w:rsid w:val="00F36A08"/>
    <w:pPr>
      <w:keepNext/>
      <w:numPr>
        <w:numId w:val="1"/>
      </w:numPr>
      <w:outlineLvl w:val="0"/>
    </w:pPr>
    <w:rPr>
      <w:b/>
    </w:rPr>
  </w:style>
  <w:style w:type="paragraph" w:styleId="2">
    <w:name w:val="heading 2"/>
    <w:basedOn w:val="a"/>
    <w:next w:val="a"/>
    <w:qFormat/>
    <w:rsid w:val="00F36A08"/>
    <w:pPr>
      <w:keepNext/>
      <w:numPr>
        <w:ilvl w:val="1"/>
        <w:numId w:val="1"/>
      </w:numPr>
      <w:spacing w:before="240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F36A08"/>
    <w:pPr>
      <w:keepNext/>
      <w:numPr>
        <w:ilvl w:val="2"/>
        <w:numId w:val="1"/>
      </w:numPr>
      <w:spacing w:before="240"/>
      <w:outlineLvl w:val="2"/>
    </w:pPr>
    <w:rPr>
      <w:rFonts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F36A08"/>
    <w:pPr>
      <w:keepNext/>
      <w:numPr>
        <w:ilvl w:val="3"/>
        <w:numId w:val="1"/>
      </w:numPr>
      <w:spacing w:before="240"/>
      <w:outlineLvl w:val="3"/>
    </w:pPr>
    <w:rPr>
      <w:rFonts w:ascii="Times New Roman" w:hAnsi="Times New Roman"/>
      <w:b/>
      <w:bCs/>
      <w:sz w:val="28"/>
      <w:szCs w:val="28"/>
    </w:rPr>
  </w:style>
  <w:style w:type="paragraph" w:styleId="5">
    <w:name w:val="heading 5"/>
    <w:basedOn w:val="a"/>
    <w:next w:val="a"/>
    <w:qFormat/>
    <w:rsid w:val="00F36A08"/>
    <w:pPr>
      <w:numPr>
        <w:ilvl w:val="4"/>
        <w:numId w:val="1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F36A08"/>
    <w:pPr>
      <w:numPr>
        <w:ilvl w:val="5"/>
        <w:numId w:val="1"/>
      </w:numPr>
      <w:spacing w:before="24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"/>
    <w:next w:val="a"/>
    <w:qFormat/>
    <w:rsid w:val="00F36A08"/>
    <w:pPr>
      <w:numPr>
        <w:ilvl w:val="6"/>
        <w:numId w:val="1"/>
      </w:numPr>
      <w:spacing w:before="240"/>
      <w:outlineLvl w:val="6"/>
    </w:pPr>
    <w:rPr>
      <w:rFonts w:ascii="Times New Roman" w:hAnsi="Times New Roman"/>
      <w:sz w:val="24"/>
      <w:szCs w:val="24"/>
    </w:rPr>
  </w:style>
  <w:style w:type="paragraph" w:styleId="8">
    <w:name w:val="heading 8"/>
    <w:basedOn w:val="a"/>
    <w:next w:val="a"/>
    <w:qFormat/>
    <w:rsid w:val="00F36A08"/>
    <w:pPr>
      <w:numPr>
        <w:ilvl w:val="7"/>
        <w:numId w:val="1"/>
      </w:numPr>
      <w:spacing w:before="240"/>
      <w:outlineLvl w:val="7"/>
    </w:pPr>
    <w:rPr>
      <w:rFonts w:ascii="Times New Roman" w:hAnsi="Times New Roman"/>
      <w:i/>
      <w:iCs/>
      <w:sz w:val="24"/>
      <w:szCs w:val="24"/>
    </w:rPr>
  </w:style>
  <w:style w:type="paragraph" w:styleId="9">
    <w:name w:val="heading 9"/>
    <w:basedOn w:val="a"/>
    <w:next w:val="a"/>
    <w:qFormat/>
    <w:rsid w:val="00F36A08"/>
    <w:pPr>
      <w:numPr>
        <w:ilvl w:val="8"/>
        <w:numId w:val="1"/>
      </w:numPr>
      <w:spacing w:before="240"/>
      <w:outlineLvl w:val="8"/>
    </w:pPr>
    <w:rPr>
      <w:rFonts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F36A08"/>
    <w:rPr>
      <w:color w:val="0000FF"/>
      <w:u w:val="single"/>
    </w:rPr>
  </w:style>
  <w:style w:type="paragraph" w:styleId="a4">
    <w:name w:val="Normal (Web)"/>
    <w:basedOn w:val="a"/>
    <w:uiPriority w:val="99"/>
    <w:rsid w:val="00F36A0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5">
    <w:name w:val="Document Map"/>
    <w:basedOn w:val="a"/>
    <w:semiHidden/>
    <w:rsid w:val="00F36A08"/>
    <w:pPr>
      <w:shd w:val="clear" w:color="auto" w:fill="000080"/>
    </w:pPr>
    <w:rPr>
      <w:rFonts w:ascii="Tahoma" w:hAnsi="Tahoma" w:cs="Tahoma"/>
    </w:rPr>
  </w:style>
  <w:style w:type="paragraph" w:styleId="a6">
    <w:name w:val="header"/>
    <w:basedOn w:val="a"/>
    <w:rsid w:val="00F36A08"/>
    <w:pPr>
      <w:tabs>
        <w:tab w:val="center" w:pos="4320"/>
        <w:tab w:val="right" w:pos="8640"/>
      </w:tabs>
    </w:pPr>
  </w:style>
  <w:style w:type="paragraph" w:styleId="a7">
    <w:name w:val="footer"/>
    <w:basedOn w:val="a"/>
    <w:link w:val="Char"/>
    <w:uiPriority w:val="99"/>
    <w:rsid w:val="00F36A08"/>
    <w:pPr>
      <w:tabs>
        <w:tab w:val="center" w:pos="4320"/>
        <w:tab w:val="right" w:pos="8640"/>
      </w:tabs>
    </w:pPr>
  </w:style>
  <w:style w:type="paragraph" w:styleId="a8">
    <w:name w:val="footnote text"/>
    <w:basedOn w:val="a"/>
    <w:semiHidden/>
    <w:rsid w:val="00F36A08"/>
    <w:rPr>
      <w:sz w:val="20"/>
    </w:rPr>
  </w:style>
  <w:style w:type="character" w:styleId="a9">
    <w:name w:val="footnote reference"/>
    <w:semiHidden/>
    <w:rsid w:val="00F36A08"/>
    <w:rPr>
      <w:vertAlign w:val="superscript"/>
    </w:rPr>
  </w:style>
  <w:style w:type="paragraph" w:styleId="aa">
    <w:name w:val="Body Text Indent"/>
    <w:basedOn w:val="a"/>
    <w:rsid w:val="00F36A08"/>
    <w:pPr>
      <w:ind w:left="2160"/>
    </w:pPr>
  </w:style>
  <w:style w:type="character" w:styleId="ab">
    <w:name w:val="FollowedHyperlink"/>
    <w:rsid w:val="00F36A08"/>
    <w:rPr>
      <w:color w:val="800080"/>
      <w:u w:val="single"/>
    </w:rPr>
  </w:style>
  <w:style w:type="character" w:styleId="ac">
    <w:name w:val="page number"/>
    <w:basedOn w:val="a0"/>
    <w:rsid w:val="00F36A08"/>
  </w:style>
  <w:style w:type="paragraph" w:customStyle="1" w:styleId="Heading1-Bullet">
    <w:name w:val="Heading 1-Bullet"/>
    <w:basedOn w:val="a"/>
    <w:rsid w:val="00F36A08"/>
    <w:pPr>
      <w:numPr>
        <w:numId w:val="2"/>
      </w:numPr>
      <w:spacing w:before="120" w:after="0" w:line="300" w:lineRule="auto"/>
    </w:pPr>
    <w:rPr>
      <w:sz w:val="22"/>
      <w:lang w:eastAsia="zh-TW"/>
    </w:rPr>
  </w:style>
  <w:style w:type="character" w:customStyle="1" w:styleId="HighlightedVariable">
    <w:name w:val="Highlighted Variable"/>
    <w:rsid w:val="00F36A08"/>
    <w:rPr>
      <w:rFonts w:ascii="Book Antiqua" w:hAnsi="Book Antiqua"/>
      <w:color w:val="0000FF"/>
    </w:rPr>
  </w:style>
  <w:style w:type="paragraph" w:customStyle="1" w:styleId="CharCharCharCharCharChar">
    <w:name w:val="Char Char Char Char Char Char"/>
    <w:basedOn w:val="a"/>
    <w:rsid w:val="00C918F3"/>
    <w:pPr>
      <w:widowControl w:val="0"/>
      <w:spacing w:after="0"/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table" w:styleId="ad">
    <w:name w:val="Table Grid"/>
    <w:basedOn w:val="a1"/>
    <w:rsid w:val="00322DD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">
    <w:name w:val="Char Char"/>
    <w:basedOn w:val="a"/>
    <w:autoRedefine/>
    <w:rsid w:val="008B5C32"/>
    <w:pPr>
      <w:widowControl w:val="0"/>
      <w:spacing w:after="0"/>
      <w:jc w:val="both"/>
    </w:pPr>
    <w:rPr>
      <w:rFonts w:ascii="Tahoma" w:hAnsi="Tahoma"/>
      <w:kern w:val="2"/>
      <w:sz w:val="21"/>
      <w:szCs w:val="24"/>
      <w:lang w:eastAsia="zh-CN"/>
    </w:rPr>
  </w:style>
  <w:style w:type="paragraph" w:customStyle="1" w:styleId="CharCharChar1CharCharCharCharCharCharCharChar">
    <w:name w:val="Char Char Char1 Char Char Char Char Char Char Char Char"/>
    <w:basedOn w:val="a"/>
    <w:autoRedefine/>
    <w:rsid w:val="005F715A"/>
    <w:pPr>
      <w:widowControl w:val="0"/>
      <w:tabs>
        <w:tab w:val="num" w:pos="2457"/>
      </w:tabs>
      <w:spacing w:after="0"/>
      <w:ind w:left="2457" w:hanging="420"/>
      <w:jc w:val="both"/>
    </w:pPr>
    <w:rPr>
      <w:rFonts w:ascii="Tahoma" w:hAnsi="Tahoma"/>
      <w:kern w:val="2"/>
      <w:sz w:val="21"/>
      <w:szCs w:val="24"/>
      <w:lang w:eastAsia="zh-CN"/>
    </w:rPr>
  </w:style>
  <w:style w:type="paragraph" w:customStyle="1" w:styleId="CoverpageTitle">
    <w:name w:val="Cover page Title"/>
    <w:next w:val="a"/>
    <w:rsid w:val="00DD0950"/>
    <w:pPr>
      <w:snapToGrid w:val="0"/>
      <w:spacing w:after="60"/>
      <w:ind w:left="274"/>
    </w:pPr>
    <w:rPr>
      <w:rFonts w:ascii="Arial" w:eastAsia="MS Mincho" w:hAnsi="Arial"/>
      <w:b/>
      <w:bCs/>
      <w:color w:val="78787B"/>
      <w:kern w:val="32"/>
      <w:sz w:val="52"/>
      <w:szCs w:val="56"/>
      <w:lang w:eastAsia="ja-JP"/>
    </w:rPr>
  </w:style>
  <w:style w:type="character" w:customStyle="1" w:styleId="Char">
    <w:name w:val="页脚 Char"/>
    <w:link w:val="a7"/>
    <w:uiPriority w:val="99"/>
    <w:rsid w:val="002057F3"/>
    <w:rPr>
      <w:rFonts w:ascii="Arial" w:hAnsi="Arial"/>
      <w:sz w:val="18"/>
      <w:lang w:eastAsia="en-US"/>
    </w:rPr>
  </w:style>
  <w:style w:type="paragraph" w:customStyle="1" w:styleId="FooterRight">
    <w:name w:val="Footer Right"/>
    <w:next w:val="a"/>
    <w:rsid w:val="002057F3"/>
    <w:pPr>
      <w:jc w:val="right"/>
    </w:pPr>
    <w:rPr>
      <w:rFonts w:ascii="Arial Narrow" w:hAnsi="Arial Narrow"/>
      <w:color w:val="4D4D4D"/>
      <w:sz w:val="16"/>
      <w:szCs w:val="18"/>
    </w:rPr>
  </w:style>
  <w:style w:type="paragraph" w:customStyle="1" w:styleId="ProprietaryNote">
    <w:name w:val="Proprietary Note"/>
    <w:rsid w:val="002057F3"/>
    <w:pPr>
      <w:pBdr>
        <w:top w:val="dashSmallGap" w:sz="4" w:space="0" w:color="5F5F5F"/>
        <w:bottom w:val="dashSmallGap" w:sz="4" w:space="1" w:color="5F5F5F"/>
      </w:pBdr>
      <w:spacing w:before="320"/>
      <w:jc w:val="center"/>
    </w:pPr>
    <w:rPr>
      <w:rFonts w:ascii="Arial Narrow" w:hAnsi="Arial Narrow"/>
      <w:b/>
      <w:caps/>
      <w:color w:val="78787B"/>
      <w:sz w:val="18"/>
    </w:rPr>
  </w:style>
  <w:style w:type="paragraph" w:customStyle="1" w:styleId="FooterSpace">
    <w:name w:val="Footer Space"/>
    <w:rsid w:val="002057F3"/>
    <w:rPr>
      <w:rFonts w:ascii="Arial Narrow" w:hAnsi="Arial Narrow"/>
      <w:color w:val="333333"/>
      <w:sz w:val="8"/>
      <w:szCs w:val="8"/>
    </w:rPr>
  </w:style>
  <w:style w:type="paragraph" w:styleId="ae">
    <w:name w:val="List Paragraph"/>
    <w:basedOn w:val="a"/>
    <w:uiPriority w:val="34"/>
    <w:qFormat/>
    <w:rsid w:val="002D10FC"/>
    <w:pPr>
      <w:ind w:firstLineChars="200" w:firstLine="420"/>
    </w:pPr>
  </w:style>
  <w:style w:type="paragraph" w:styleId="af">
    <w:name w:val="Balloon Text"/>
    <w:basedOn w:val="a"/>
    <w:link w:val="Char0"/>
    <w:uiPriority w:val="99"/>
    <w:semiHidden/>
    <w:unhideWhenUsed/>
    <w:rsid w:val="007C2790"/>
    <w:pPr>
      <w:spacing w:after="0"/>
    </w:pPr>
    <w:rPr>
      <w:szCs w:val="18"/>
    </w:rPr>
  </w:style>
  <w:style w:type="character" w:customStyle="1" w:styleId="Char0">
    <w:name w:val="批注框文本 Char"/>
    <w:basedOn w:val="a0"/>
    <w:link w:val="af"/>
    <w:uiPriority w:val="99"/>
    <w:semiHidden/>
    <w:rsid w:val="007C2790"/>
    <w:rPr>
      <w:rFonts w:ascii="Arial" w:hAnsi="Arial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A08"/>
    <w:pPr>
      <w:spacing w:after="60"/>
    </w:pPr>
    <w:rPr>
      <w:rFonts w:ascii="Arial" w:hAnsi="Arial"/>
      <w:sz w:val="18"/>
      <w:lang w:eastAsia="en-US"/>
    </w:rPr>
  </w:style>
  <w:style w:type="paragraph" w:styleId="1">
    <w:name w:val="heading 1"/>
    <w:basedOn w:val="a"/>
    <w:next w:val="a"/>
    <w:qFormat/>
    <w:rsid w:val="00F36A08"/>
    <w:pPr>
      <w:keepNext/>
      <w:numPr>
        <w:numId w:val="1"/>
      </w:numPr>
      <w:outlineLvl w:val="0"/>
    </w:pPr>
    <w:rPr>
      <w:b/>
    </w:rPr>
  </w:style>
  <w:style w:type="paragraph" w:styleId="2">
    <w:name w:val="heading 2"/>
    <w:basedOn w:val="a"/>
    <w:next w:val="a"/>
    <w:qFormat/>
    <w:rsid w:val="00F36A08"/>
    <w:pPr>
      <w:keepNext/>
      <w:numPr>
        <w:ilvl w:val="1"/>
        <w:numId w:val="1"/>
      </w:numPr>
      <w:spacing w:before="240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F36A08"/>
    <w:pPr>
      <w:keepNext/>
      <w:numPr>
        <w:ilvl w:val="2"/>
        <w:numId w:val="1"/>
      </w:numPr>
      <w:spacing w:before="240"/>
      <w:outlineLvl w:val="2"/>
    </w:pPr>
    <w:rPr>
      <w:rFonts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F36A08"/>
    <w:pPr>
      <w:keepNext/>
      <w:numPr>
        <w:ilvl w:val="3"/>
        <w:numId w:val="1"/>
      </w:numPr>
      <w:spacing w:before="240"/>
      <w:outlineLvl w:val="3"/>
    </w:pPr>
    <w:rPr>
      <w:rFonts w:ascii="Times New Roman" w:hAnsi="Times New Roman"/>
      <w:b/>
      <w:bCs/>
      <w:sz w:val="28"/>
      <w:szCs w:val="28"/>
    </w:rPr>
  </w:style>
  <w:style w:type="paragraph" w:styleId="5">
    <w:name w:val="heading 5"/>
    <w:basedOn w:val="a"/>
    <w:next w:val="a"/>
    <w:qFormat/>
    <w:rsid w:val="00F36A08"/>
    <w:pPr>
      <w:numPr>
        <w:ilvl w:val="4"/>
        <w:numId w:val="1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F36A08"/>
    <w:pPr>
      <w:numPr>
        <w:ilvl w:val="5"/>
        <w:numId w:val="1"/>
      </w:numPr>
      <w:spacing w:before="24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"/>
    <w:next w:val="a"/>
    <w:qFormat/>
    <w:rsid w:val="00F36A08"/>
    <w:pPr>
      <w:numPr>
        <w:ilvl w:val="6"/>
        <w:numId w:val="1"/>
      </w:numPr>
      <w:spacing w:before="240"/>
      <w:outlineLvl w:val="6"/>
    </w:pPr>
    <w:rPr>
      <w:rFonts w:ascii="Times New Roman" w:hAnsi="Times New Roman"/>
      <w:sz w:val="24"/>
      <w:szCs w:val="24"/>
    </w:rPr>
  </w:style>
  <w:style w:type="paragraph" w:styleId="8">
    <w:name w:val="heading 8"/>
    <w:basedOn w:val="a"/>
    <w:next w:val="a"/>
    <w:qFormat/>
    <w:rsid w:val="00F36A08"/>
    <w:pPr>
      <w:numPr>
        <w:ilvl w:val="7"/>
        <w:numId w:val="1"/>
      </w:numPr>
      <w:spacing w:before="240"/>
      <w:outlineLvl w:val="7"/>
    </w:pPr>
    <w:rPr>
      <w:rFonts w:ascii="Times New Roman" w:hAnsi="Times New Roman"/>
      <w:i/>
      <w:iCs/>
      <w:sz w:val="24"/>
      <w:szCs w:val="24"/>
    </w:rPr>
  </w:style>
  <w:style w:type="paragraph" w:styleId="9">
    <w:name w:val="heading 9"/>
    <w:basedOn w:val="a"/>
    <w:next w:val="a"/>
    <w:qFormat/>
    <w:rsid w:val="00F36A08"/>
    <w:pPr>
      <w:numPr>
        <w:ilvl w:val="8"/>
        <w:numId w:val="1"/>
      </w:numPr>
      <w:spacing w:before="240"/>
      <w:outlineLvl w:val="8"/>
    </w:pPr>
    <w:rPr>
      <w:rFonts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F36A08"/>
    <w:rPr>
      <w:color w:val="0000FF"/>
      <w:u w:val="single"/>
    </w:rPr>
  </w:style>
  <w:style w:type="paragraph" w:styleId="a4">
    <w:name w:val="Normal (Web)"/>
    <w:basedOn w:val="a"/>
    <w:rsid w:val="00F36A0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5">
    <w:name w:val="Document Map"/>
    <w:basedOn w:val="a"/>
    <w:semiHidden/>
    <w:rsid w:val="00F36A08"/>
    <w:pPr>
      <w:shd w:val="clear" w:color="auto" w:fill="000080"/>
    </w:pPr>
    <w:rPr>
      <w:rFonts w:ascii="Tahoma" w:hAnsi="Tahoma" w:cs="Tahoma"/>
    </w:rPr>
  </w:style>
  <w:style w:type="paragraph" w:styleId="a6">
    <w:name w:val="header"/>
    <w:basedOn w:val="a"/>
    <w:rsid w:val="00F36A08"/>
    <w:pPr>
      <w:tabs>
        <w:tab w:val="center" w:pos="4320"/>
        <w:tab w:val="right" w:pos="8640"/>
      </w:tabs>
    </w:pPr>
  </w:style>
  <w:style w:type="paragraph" w:styleId="a7">
    <w:name w:val="footer"/>
    <w:basedOn w:val="a"/>
    <w:link w:val="Char"/>
    <w:uiPriority w:val="99"/>
    <w:rsid w:val="00F36A08"/>
    <w:pPr>
      <w:tabs>
        <w:tab w:val="center" w:pos="4320"/>
        <w:tab w:val="right" w:pos="8640"/>
      </w:tabs>
    </w:pPr>
  </w:style>
  <w:style w:type="paragraph" w:styleId="a8">
    <w:name w:val="footnote text"/>
    <w:basedOn w:val="a"/>
    <w:semiHidden/>
    <w:rsid w:val="00F36A08"/>
    <w:rPr>
      <w:sz w:val="20"/>
    </w:rPr>
  </w:style>
  <w:style w:type="character" w:styleId="a9">
    <w:name w:val="footnote reference"/>
    <w:semiHidden/>
    <w:rsid w:val="00F36A08"/>
    <w:rPr>
      <w:vertAlign w:val="superscript"/>
    </w:rPr>
  </w:style>
  <w:style w:type="paragraph" w:styleId="aa">
    <w:name w:val="Body Text Indent"/>
    <w:basedOn w:val="a"/>
    <w:rsid w:val="00F36A08"/>
    <w:pPr>
      <w:ind w:left="2160"/>
    </w:pPr>
  </w:style>
  <w:style w:type="character" w:styleId="ab">
    <w:name w:val="FollowedHyperlink"/>
    <w:rsid w:val="00F36A08"/>
    <w:rPr>
      <w:color w:val="800080"/>
      <w:u w:val="single"/>
    </w:rPr>
  </w:style>
  <w:style w:type="character" w:styleId="ac">
    <w:name w:val="page number"/>
    <w:basedOn w:val="a0"/>
    <w:rsid w:val="00F36A08"/>
  </w:style>
  <w:style w:type="paragraph" w:customStyle="1" w:styleId="Heading1-Bullet">
    <w:name w:val="Heading 1-Bullet"/>
    <w:basedOn w:val="a"/>
    <w:rsid w:val="00F36A08"/>
    <w:pPr>
      <w:numPr>
        <w:numId w:val="2"/>
      </w:numPr>
      <w:spacing w:before="120" w:after="0" w:line="300" w:lineRule="auto"/>
    </w:pPr>
    <w:rPr>
      <w:sz w:val="22"/>
      <w:lang w:eastAsia="zh-TW"/>
    </w:rPr>
  </w:style>
  <w:style w:type="character" w:customStyle="1" w:styleId="HighlightedVariable">
    <w:name w:val="Highlighted Variable"/>
    <w:rsid w:val="00F36A08"/>
    <w:rPr>
      <w:rFonts w:ascii="Book Antiqua" w:hAnsi="Book Antiqua"/>
      <w:color w:val="0000FF"/>
    </w:rPr>
  </w:style>
  <w:style w:type="paragraph" w:customStyle="1" w:styleId="CharCharCharCharCharChar">
    <w:name w:val="Char Char Char Char Char Char"/>
    <w:basedOn w:val="a"/>
    <w:rsid w:val="00C918F3"/>
    <w:pPr>
      <w:widowControl w:val="0"/>
      <w:spacing w:after="0"/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table" w:styleId="ad">
    <w:name w:val="Table Grid"/>
    <w:basedOn w:val="a1"/>
    <w:rsid w:val="00322DD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">
    <w:name w:val="Char Char"/>
    <w:basedOn w:val="a"/>
    <w:autoRedefine/>
    <w:rsid w:val="008B5C32"/>
    <w:pPr>
      <w:widowControl w:val="0"/>
      <w:spacing w:after="0"/>
      <w:jc w:val="both"/>
    </w:pPr>
    <w:rPr>
      <w:rFonts w:ascii="Tahoma" w:hAnsi="Tahoma"/>
      <w:kern w:val="2"/>
      <w:sz w:val="21"/>
      <w:szCs w:val="24"/>
      <w:lang w:eastAsia="zh-CN"/>
    </w:rPr>
  </w:style>
  <w:style w:type="paragraph" w:customStyle="1" w:styleId="CharCharChar1CharCharCharCharCharCharCharChar">
    <w:name w:val="Char Char Char1 Char Char Char Char Char Char Char Char"/>
    <w:basedOn w:val="a"/>
    <w:autoRedefine/>
    <w:rsid w:val="005F715A"/>
    <w:pPr>
      <w:widowControl w:val="0"/>
      <w:tabs>
        <w:tab w:val="num" w:pos="2457"/>
      </w:tabs>
      <w:spacing w:after="0"/>
      <w:ind w:left="2457" w:hanging="420"/>
      <w:jc w:val="both"/>
    </w:pPr>
    <w:rPr>
      <w:rFonts w:ascii="Tahoma" w:hAnsi="Tahoma"/>
      <w:kern w:val="2"/>
      <w:sz w:val="21"/>
      <w:szCs w:val="24"/>
      <w:lang w:eastAsia="zh-CN"/>
    </w:rPr>
  </w:style>
  <w:style w:type="paragraph" w:customStyle="1" w:styleId="CoverpageTitle">
    <w:name w:val="Cover page Title"/>
    <w:next w:val="a"/>
    <w:rsid w:val="00DD0950"/>
    <w:pPr>
      <w:snapToGrid w:val="0"/>
      <w:spacing w:after="60"/>
      <w:ind w:left="274"/>
    </w:pPr>
    <w:rPr>
      <w:rFonts w:ascii="Arial" w:eastAsia="MS Mincho" w:hAnsi="Arial"/>
      <w:b/>
      <w:bCs/>
      <w:color w:val="78787B"/>
      <w:kern w:val="32"/>
      <w:sz w:val="52"/>
      <w:szCs w:val="56"/>
      <w:lang w:eastAsia="ja-JP"/>
    </w:rPr>
  </w:style>
  <w:style w:type="character" w:customStyle="1" w:styleId="Char">
    <w:name w:val="页脚 Char"/>
    <w:link w:val="a7"/>
    <w:uiPriority w:val="99"/>
    <w:rsid w:val="002057F3"/>
    <w:rPr>
      <w:rFonts w:ascii="Arial" w:hAnsi="Arial"/>
      <w:sz w:val="18"/>
      <w:lang w:eastAsia="en-US"/>
    </w:rPr>
  </w:style>
  <w:style w:type="paragraph" w:customStyle="1" w:styleId="FooterRight">
    <w:name w:val="Footer Right"/>
    <w:next w:val="a"/>
    <w:rsid w:val="002057F3"/>
    <w:pPr>
      <w:jc w:val="right"/>
    </w:pPr>
    <w:rPr>
      <w:rFonts w:ascii="Arial Narrow" w:hAnsi="Arial Narrow"/>
      <w:color w:val="4D4D4D"/>
      <w:sz w:val="16"/>
      <w:szCs w:val="18"/>
    </w:rPr>
  </w:style>
  <w:style w:type="paragraph" w:customStyle="1" w:styleId="ProprietaryNote">
    <w:name w:val="Proprietary Note"/>
    <w:rsid w:val="002057F3"/>
    <w:pPr>
      <w:pBdr>
        <w:top w:val="dashSmallGap" w:sz="4" w:space="0" w:color="5F5F5F"/>
        <w:bottom w:val="dashSmallGap" w:sz="4" w:space="1" w:color="5F5F5F"/>
      </w:pBdr>
      <w:spacing w:before="320"/>
      <w:jc w:val="center"/>
    </w:pPr>
    <w:rPr>
      <w:rFonts w:ascii="Arial Narrow" w:hAnsi="Arial Narrow"/>
      <w:b/>
      <w:caps/>
      <w:color w:val="78787B"/>
      <w:sz w:val="18"/>
    </w:rPr>
  </w:style>
  <w:style w:type="paragraph" w:customStyle="1" w:styleId="FooterSpace">
    <w:name w:val="Footer Space"/>
    <w:rsid w:val="002057F3"/>
    <w:rPr>
      <w:rFonts w:ascii="Arial Narrow" w:hAnsi="Arial Narrow"/>
      <w:color w:val="333333"/>
      <w:sz w:val="8"/>
      <w:szCs w:val="8"/>
    </w:rPr>
  </w:style>
  <w:style w:type="paragraph" w:styleId="ae">
    <w:name w:val="List Paragraph"/>
    <w:basedOn w:val="a"/>
    <w:uiPriority w:val="34"/>
    <w:qFormat/>
    <w:rsid w:val="002D10FC"/>
    <w:pPr>
      <w:ind w:firstLineChars="200" w:firstLine="420"/>
    </w:pPr>
  </w:style>
  <w:style w:type="paragraph" w:styleId="af">
    <w:name w:val="Balloon Text"/>
    <w:basedOn w:val="a"/>
    <w:link w:val="Char0"/>
    <w:uiPriority w:val="99"/>
    <w:semiHidden/>
    <w:unhideWhenUsed/>
    <w:rsid w:val="007C2790"/>
    <w:pPr>
      <w:spacing w:after="0"/>
    </w:pPr>
    <w:rPr>
      <w:szCs w:val="18"/>
    </w:rPr>
  </w:style>
  <w:style w:type="character" w:customStyle="1" w:styleId="Char0">
    <w:name w:val="批注框文本 Char"/>
    <w:basedOn w:val="a0"/>
    <w:link w:val="af"/>
    <w:uiPriority w:val="99"/>
    <w:semiHidden/>
    <w:rsid w:val="007C2790"/>
    <w:rPr>
      <w:rFonts w:ascii="Arial" w:hAnsi="Arial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9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5568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2413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7156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5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619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5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7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621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laway\Project\05_805&#25152;PDS&#20108;&#26399;&#35774;&#35745;&#21046;&#36896;&#19968;&#20307;&#21270;\01_&#38656;&#27714;&#35843;&#30740;\05_&#35775;&#35848;&#32426;&#35201;\XX&#23458;&#25143;_XX&#39033;&#30446;_&#19994;&#21153;&#35775;&#35848;&#32426;&#35201;_&#26085;&#26399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610FAD-BF71-401D-AE73-9E18B28F7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XX客户_XX项目_业务访谈纪要_日期.dot</Template>
  <TotalTime>5445</TotalTime>
  <Pages>5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AAR</vt:lpstr>
    </vt:vector>
  </TitlesOfParts>
  <Company>PARAMETRIC Technology</Company>
  <LinksUpToDate>false</LinksUpToDate>
  <CharactersWithSpaces>1432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</dc:title>
  <dc:creator>stefanie</dc:creator>
  <cp:lastModifiedBy>Arthur</cp:lastModifiedBy>
  <cp:revision>952</cp:revision>
  <cp:lastPrinted>2004-11-29T06:55:00Z</cp:lastPrinted>
  <dcterms:created xsi:type="dcterms:W3CDTF">2012-05-07T15:21:00Z</dcterms:created>
  <dcterms:modified xsi:type="dcterms:W3CDTF">2012-06-06T16:38:00Z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Sensitivity">
    <vt:lpwstr>Unrestricted</vt:lpwstr>
  </property>
</Properties>
</file>