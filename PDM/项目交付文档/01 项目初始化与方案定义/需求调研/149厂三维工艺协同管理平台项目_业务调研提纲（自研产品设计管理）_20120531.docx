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90"/>
        <w:tblW w:w="85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850"/>
        <w:gridCol w:w="2693"/>
        <w:gridCol w:w="1418"/>
        <w:gridCol w:w="2506"/>
      </w:tblGrid>
      <w:tr w:rsidR="00D728CD" w:rsidRPr="00A71229" w:rsidTr="004C6CA1">
        <w:trPr>
          <w:trHeight w:val="567"/>
        </w:trPr>
        <w:tc>
          <w:tcPr>
            <w:tcW w:w="1951" w:type="dxa"/>
            <w:gridSpan w:val="2"/>
            <w:tcBorders>
              <w:top w:val="single" w:sz="12" w:space="0" w:color="auto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客户名称</w:t>
            </w:r>
          </w:p>
        </w:tc>
        <w:tc>
          <w:tcPr>
            <w:tcW w:w="2693" w:type="dxa"/>
            <w:vAlign w:val="center"/>
          </w:tcPr>
          <w:p w:rsidR="00D728CD" w:rsidRPr="005F715A" w:rsidRDefault="003010C1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149厂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客户联系人</w:t>
            </w:r>
          </w:p>
        </w:tc>
        <w:tc>
          <w:tcPr>
            <w:tcW w:w="2506" w:type="dxa"/>
            <w:vAlign w:val="center"/>
          </w:tcPr>
          <w:p w:rsidR="00D728CD" w:rsidRPr="00A71229" w:rsidRDefault="0055020A" w:rsidP="003010C1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吴清华</w:t>
            </w:r>
          </w:p>
        </w:tc>
      </w:tr>
      <w:tr w:rsidR="00D728CD" w:rsidRPr="00A71229" w:rsidTr="004C6CA1">
        <w:trPr>
          <w:trHeight w:val="567"/>
        </w:trPr>
        <w:tc>
          <w:tcPr>
            <w:tcW w:w="1951" w:type="dxa"/>
            <w:gridSpan w:val="2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项目名称</w:t>
            </w:r>
          </w:p>
        </w:tc>
        <w:tc>
          <w:tcPr>
            <w:tcW w:w="2693" w:type="dxa"/>
            <w:vAlign w:val="center"/>
          </w:tcPr>
          <w:p w:rsidR="00D728CD" w:rsidRPr="005F715A" w:rsidRDefault="00F40DA6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 w:rsidRPr="00F40DA6">
              <w:rPr>
                <w:rFonts w:ascii="宋体" w:hAnsi="宋体" w:hint="eastAsia"/>
                <w:sz w:val="21"/>
                <w:szCs w:val="21"/>
                <w:lang w:eastAsia="zh-CN"/>
              </w:rPr>
              <w:t>三维工艺协同管理平台</w:t>
            </w:r>
          </w:p>
        </w:tc>
        <w:tc>
          <w:tcPr>
            <w:tcW w:w="1418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访谈时间</w:t>
            </w:r>
          </w:p>
        </w:tc>
        <w:tc>
          <w:tcPr>
            <w:tcW w:w="2506" w:type="dxa"/>
            <w:vAlign w:val="center"/>
          </w:tcPr>
          <w:p w:rsidR="00D728CD" w:rsidRPr="00A71229" w:rsidRDefault="00024ADA" w:rsidP="00024ADA">
            <w:pPr>
              <w:pStyle w:val="a6"/>
              <w:tabs>
                <w:tab w:val="clear" w:pos="4320"/>
                <w:tab w:val="clear" w:pos="8640"/>
              </w:tabs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2012/5/31</w:t>
            </w:r>
            <w:r w:rsidR="00A421D4">
              <w:rPr>
                <w:rFonts w:ascii="宋体" w:hAnsi="宋体" w:hint="eastAsia"/>
                <w:sz w:val="21"/>
                <w:szCs w:val="21"/>
                <w:lang w:eastAsia="zh-CN"/>
              </w:rPr>
              <w:t xml:space="preserve"> 13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:</w:t>
            </w:r>
            <w:r w:rsidR="00A421D4">
              <w:rPr>
                <w:rFonts w:ascii="宋体" w:hAnsi="宋体" w:hint="eastAsia"/>
                <w:sz w:val="21"/>
                <w:szCs w:val="21"/>
                <w:lang w:eastAsia="zh-CN"/>
              </w:rPr>
              <w:t>00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-</w:t>
            </w:r>
            <w:r w:rsidR="003010C1">
              <w:rPr>
                <w:rFonts w:ascii="宋体" w:hAnsi="宋体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5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: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0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D728CD" w:rsidRPr="00A71229" w:rsidTr="004C6CA1">
        <w:trPr>
          <w:trHeight w:val="567"/>
        </w:trPr>
        <w:tc>
          <w:tcPr>
            <w:tcW w:w="1951" w:type="dxa"/>
            <w:gridSpan w:val="2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603A84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</w:t>
            </w: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主题</w:t>
            </w:r>
          </w:p>
        </w:tc>
        <w:tc>
          <w:tcPr>
            <w:tcW w:w="2693" w:type="dxa"/>
            <w:vAlign w:val="center"/>
          </w:tcPr>
          <w:p w:rsidR="00CD0DF6" w:rsidRPr="005F715A" w:rsidRDefault="00CC3773" w:rsidP="0055020A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自研产品设计管理</w:t>
            </w:r>
          </w:p>
        </w:tc>
        <w:tc>
          <w:tcPr>
            <w:tcW w:w="1418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访谈地点</w:t>
            </w:r>
          </w:p>
        </w:tc>
        <w:tc>
          <w:tcPr>
            <w:tcW w:w="2506" w:type="dxa"/>
            <w:vAlign w:val="center"/>
          </w:tcPr>
          <w:p w:rsidR="00D728CD" w:rsidRPr="00A71229" w:rsidRDefault="003B6DA3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信息中心</w:t>
            </w:r>
          </w:p>
        </w:tc>
      </w:tr>
      <w:tr w:rsidR="00CC2871" w:rsidRPr="00A71229" w:rsidTr="009D70E8">
        <w:trPr>
          <w:trHeight w:val="668"/>
        </w:trPr>
        <w:tc>
          <w:tcPr>
            <w:tcW w:w="1101" w:type="dxa"/>
            <w:vMerge w:val="restart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15868"/>
            <w:vAlign w:val="center"/>
          </w:tcPr>
          <w:p w:rsidR="00CC2871" w:rsidRPr="00DD0950" w:rsidRDefault="00CC2871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访谈人员</w:t>
            </w: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CC2871" w:rsidRPr="00DD0950" w:rsidRDefault="00CC2871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</w:t>
            </w:r>
          </w:p>
        </w:tc>
        <w:tc>
          <w:tcPr>
            <w:tcW w:w="6617" w:type="dxa"/>
            <w:gridSpan w:val="3"/>
            <w:vAlign w:val="center"/>
          </w:tcPr>
          <w:p w:rsidR="00EE05E6" w:rsidRPr="00EE05E6" w:rsidRDefault="0055020A" w:rsidP="00EE05E6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吴清华、</w:t>
            </w:r>
            <w:r w:rsidR="00EE05E6">
              <w:rPr>
                <w:rFonts w:ascii="宋体" w:hAnsi="宋体" w:hint="eastAsia"/>
                <w:sz w:val="21"/>
                <w:szCs w:val="21"/>
                <w:lang w:eastAsia="zh-CN"/>
              </w:rPr>
              <w:t>白彦伟、董欣、刘玉来、王连凤、张燕、刘秀芳</w:t>
            </w:r>
          </w:p>
        </w:tc>
      </w:tr>
      <w:tr w:rsidR="00CC2871" w:rsidRPr="00A71229" w:rsidTr="009D70E8">
        <w:trPr>
          <w:trHeight w:val="667"/>
        </w:trPr>
        <w:tc>
          <w:tcPr>
            <w:tcW w:w="1101" w:type="dxa"/>
            <w:vMerge/>
            <w:tcBorders>
              <w:top w:val="single" w:sz="8" w:space="0" w:color="FFFFFF"/>
              <w:bottom w:val="single" w:sz="12" w:space="0" w:color="auto"/>
              <w:right w:val="single" w:sz="8" w:space="0" w:color="FFFFFF"/>
            </w:tcBorders>
            <w:shd w:val="clear" w:color="auto" w:fill="215868"/>
            <w:vAlign w:val="center"/>
          </w:tcPr>
          <w:p w:rsidR="00CC2871" w:rsidRDefault="00CC2871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12" w:space="0" w:color="auto"/>
            </w:tcBorders>
            <w:shd w:val="clear" w:color="auto" w:fill="215868"/>
            <w:vAlign w:val="center"/>
          </w:tcPr>
          <w:p w:rsidR="00CC2871" w:rsidRDefault="00CC2871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信维</w:t>
            </w:r>
          </w:p>
        </w:tc>
        <w:tc>
          <w:tcPr>
            <w:tcW w:w="6617" w:type="dxa"/>
            <w:gridSpan w:val="3"/>
            <w:vAlign w:val="center"/>
          </w:tcPr>
          <w:p w:rsidR="00CC2871" w:rsidRDefault="009A02E5" w:rsidP="00F40DA6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曾志超、</w:t>
            </w:r>
            <w:r w:rsidR="00D90D48">
              <w:rPr>
                <w:rFonts w:ascii="宋体" w:hAnsi="宋体" w:hint="eastAsia"/>
                <w:sz w:val="21"/>
                <w:szCs w:val="21"/>
                <w:lang w:eastAsia="zh-CN"/>
              </w:rPr>
              <w:t>杨敏</w:t>
            </w:r>
          </w:p>
        </w:tc>
      </w:tr>
    </w:tbl>
    <w:p w:rsidR="00D728CD" w:rsidRPr="00A71229" w:rsidRDefault="00D728CD">
      <w:pPr>
        <w:rPr>
          <w:rFonts w:ascii="宋体" w:hAnsi="宋体"/>
          <w:sz w:val="21"/>
          <w:szCs w:val="21"/>
          <w:lang w:eastAsia="zh-CN"/>
        </w:rPr>
      </w:pP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</w:p>
    <w:p w:rsidR="00D728CD" w:rsidRPr="00A71229" w:rsidRDefault="00D728CD">
      <w:pPr>
        <w:rPr>
          <w:rFonts w:ascii="宋体" w:hAnsi="宋体"/>
          <w:b/>
          <w:i/>
          <w:sz w:val="21"/>
          <w:szCs w:val="21"/>
          <w:lang w:eastAsia="zh-CN"/>
        </w:rPr>
      </w:pPr>
    </w:p>
    <w:p w:rsidR="00574E40" w:rsidRPr="00401543" w:rsidRDefault="00D05BD4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访谈记录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7796"/>
      </w:tblGrid>
      <w:tr w:rsidR="009A4EC8" w:rsidRPr="00A71229" w:rsidTr="00A31390">
        <w:trPr>
          <w:trHeight w:val="945"/>
        </w:trPr>
        <w:tc>
          <w:tcPr>
            <w:tcW w:w="959" w:type="dxa"/>
            <w:vMerge w:val="restart"/>
            <w:vAlign w:val="center"/>
          </w:tcPr>
          <w:p w:rsidR="009A4EC8" w:rsidRPr="00D04DCD" w:rsidRDefault="00574E40" w:rsidP="00AC18E5">
            <w:pPr>
              <w:spacing w:before="100" w:beforeAutospacing="1" w:after="100" w:afterAutospacing="1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 w:hint="eastAsia"/>
                <w:sz w:val="21"/>
                <w:szCs w:val="21"/>
                <w:lang w:eastAsia="zh-CN"/>
              </w:rPr>
              <w:t xml:space="preserve">Part </w:t>
            </w:r>
            <w:r w:rsidR="00D137A8">
              <w:rPr>
                <w:rFonts w:cs="Arial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796" w:type="dxa"/>
            <w:vAlign w:val="center"/>
          </w:tcPr>
          <w:p w:rsidR="009A4EC8" w:rsidRDefault="009A4EC8" w:rsidP="00B15198">
            <w:pPr>
              <w:spacing w:before="100" w:beforeAutospacing="1" w:after="100" w:afterAutospacing="1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访谈时间：</w:t>
            </w:r>
            <w:r w:rsidR="004C6CA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13:00-1</w:t>
            </w:r>
            <w:r w:rsidR="00EC4116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5:00</w:t>
            </w:r>
          </w:p>
          <w:p w:rsidR="009A4EC8" w:rsidRPr="008B5636" w:rsidRDefault="009A4EC8" w:rsidP="00F9399A">
            <w:pPr>
              <w:rPr>
                <w:lang w:eastAsia="zh-CN"/>
              </w:rPr>
            </w:pPr>
            <w:r w:rsidRPr="001A391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访谈人员</w:t>
            </w:r>
            <w:r w:rsidR="00C15A46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信息</w:t>
            </w:r>
            <w:r w:rsidRPr="00B15198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</w:t>
            </w:r>
            <w:r w:rsidR="00F9399A" w:rsidRPr="00663ABE">
              <w:rPr>
                <w:rFonts w:ascii="宋体" w:hAnsi="宋体"/>
                <w:sz w:val="21"/>
                <w:szCs w:val="21"/>
                <w:lang w:eastAsia="zh-CN"/>
              </w:rPr>
              <w:t xml:space="preserve"> </w:t>
            </w:r>
            <w:r w:rsidR="00485A12" w:rsidRPr="00663ABE">
              <w:rPr>
                <w:rFonts w:ascii="宋体" w:hAnsi="宋体" w:hint="eastAsia"/>
                <w:sz w:val="21"/>
                <w:szCs w:val="21"/>
                <w:lang w:eastAsia="zh-CN"/>
              </w:rPr>
              <w:t>白彦伟(项目负责人)、</w:t>
            </w:r>
            <w:r w:rsidR="00485A12">
              <w:rPr>
                <w:rFonts w:ascii="宋体" w:hAnsi="宋体" w:hint="eastAsia"/>
                <w:sz w:val="21"/>
                <w:szCs w:val="21"/>
                <w:lang w:eastAsia="zh-CN"/>
              </w:rPr>
              <w:t>董欣、刘玉来、王连凤、张燕、刘秀芳</w:t>
            </w:r>
          </w:p>
        </w:tc>
      </w:tr>
      <w:tr w:rsidR="009A4EC8" w:rsidRPr="00A71229" w:rsidTr="00A31390">
        <w:trPr>
          <w:trHeight w:val="2288"/>
        </w:trPr>
        <w:tc>
          <w:tcPr>
            <w:tcW w:w="959" w:type="dxa"/>
            <w:vMerge/>
            <w:vAlign w:val="center"/>
          </w:tcPr>
          <w:p w:rsidR="009A4EC8" w:rsidRPr="00D04DCD" w:rsidRDefault="009A4EC8" w:rsidP="002F184F">
            <w:pPr>
              <w:spacing w:before="100" w:beforeAutospacing="1" w:after="100" w:afterAutospacing="1"/>
              <w:jc w:val="center"/>
              <w:rPr>
                <w:rFonts w:cs="Arial"/>
                <w:sz w:val="21"/>
                <w:szCs w:val="21"/>
                <w:lang w:eastAsia="zh-CN"/>
              </w:rPr>
            </w:pPr>
          </w:p>
        </w:tc>
        <w:tc>
          <w:tcPr>
            <w:tcW w:w="7796" w:type="dxa"/>
          </w:tcPr>
          <w:p w:rsidR="009A4EC8" w:rsidRDefault="009A4EC8" w:rsidP="009A4EC8">
            <w:pPr>
              <w:spacing w:before="100" w:beforeAutospacing="1" w:after="100" w:afterAutospacing="1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 w:rsidRPr="001A391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访谈内容记录：</w:t>
            </w:r>
          </w:p>
          <w:p w:rsidR="004B160D" w:rsidRPr="00F73689" w:rsidRDefault="00330AFA" w:rsidP="00DE3514">
            <w:pPr>
              <w:pStyle w:val="ae"/>
              <w:numPr>
                <w:ilvl w:val="0"/>
                <w:numId w:val="4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自研产品数据管理</w:t>
            </w:r>
          </w:p>
          <w:p w:rsidR="00E04041" w:rsidRPr="00E04041" w:rsidRDefault="00663ABE" w:rsidP="005F5A03">
            <w:pPr>
              <w:pStyle w:val="ae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自研产品工作开展形式</w:t>
            </w:r>
          </w:p>
          <w:p w:rsidR="008B5636" w:rsidRDefault="00663ABE" w:rsidP="00DE3514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自研产品由项目办项目负责人下达任务书，研发部根据任务书要求</w:t>
            </w:r>
            <w:r w:rsidR="00BA48D2">
              <w:rPr>
                <w:rFonts w:ascii="宋体" w:hAnsi="宋体" w:cs="宋体" w:hint="eastAsia"/>
                <w:sz w:val="21"/>
                <w:szCs w:val="21"/>
                <w:lang w:eastAsia="zh-CN"/>
              </w:rPr>
              <w:t>开展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设计</w:t>
            </w:r>
            <w:r w:rsidR="00866A9B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；</w:t>
            </w:r>
          </w:p>
          <w:p w:rsidR="00663ABE" w:rsidRDefault="00446477" w:rsidP="00DE3514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研发部负责</w:t>
            </w:r>
            <w:r w:rsidR="00663ABE"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自研产品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的设计工作，自研产品与</w:t>
            </w:r>
            <w:r w:rsidR="00B37645">
              <w:rPr>
                <w:rFonts w:ascii="宋体" w:hAnsi="宋体" w:cs="宋体" w:hint="eastAsia"/>
                <w:sz w:val="21"/>
                <w:szCs w:val="21"/>
                <w:lang w:eastAsia="zh-CN"/>
              </w:rPr>
              <w:t>805所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型号</w:t>
            </w:r>
            <w:r w:rsidR="00B37645">
              <w:rPr>
                <w:rFonts w:ascii="宋体" w:hAnsi="宋体" w:cs="宋体" w:hint="eastAsia"/>
                <w:sz w:val="21"/>
                <w:szCs w:val="21"/>
                <w:lang w:eastAsia="zh-CN"/>
              </w:rPr>
              <w:t>产品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无关</w:t>
            </w:r>
            <w:r w:rsidR="00866A9B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；</w:t>
            </w:r>
          </w:p>
          <w:p w:rsidR="00663ABE" w:rsidRDefault="00663ABE" w:rsidP="00DE3514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自研产品的类型</w:t>
            </w:r>
            <w:r w:rsidR="00426739">
              <w:rPr>
                <w:rFonts w:ascii="宋体" w:hAnsi="宋体" w:cs="宋体" w:hint="eastAsia"/>
                <w:sz w:val="21"/>
                <w:szCs w:val="21"/>
                <w:lang w:eastAsia="zh-CN"/>
              </w:rPr>
              <w:t>分为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民品</w:t>
            </w:r>
            <w:r w:rsidR="00426739"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军品</w:t>
            </w:r>
          </w:p>
          <w:p w:rsidR="00663ABE" w:rsidRPr="00663ABE" w:rsidRDefault="00663ABE" w:rsidP="00663ABE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自研产品</w:t>
            </w:r>
            <w:r w:rsidR="003832D9">
              <w:rPr>
                <w:rFonts w:ascii="宋体" w:hAnsi="宋体" w:cs="宋体" w:hint="eastAsia"/>
                <w:sz w:val="21"/>
                <w:szCs w:val="21"/>
                <w:lang w:eastAsia="zh-CN"/>
              </w:rPr>
              <w:t>零部件构成</w:t>
            </w:r>
            <w:r w:rsidR="00781276"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的复杂</w:t>
            </w:r>
            <w:r w:rsidR="00207570">
              <w:rPr>
                <w:rFonts w:ascii="宋体" w:hAnsi="宋体" w:cs="宋体" w:hint="eastAsia"/>
                <w:sz w:val="21"/>
                <w:szCs w:val="21"/>
                <w:lang w:eastAsia="zh-CN"/>
              </w:rPr>
              <w:t>度：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几百个零件</w:t>
            </w:r>
          </w:p>
          <w:p w:rsidR="00BF089D" w:rsidRPr="00274C3E" w:rsidRDefault="002A346E" w:rsidP="005F5A03">
            <w:pPr>
              <w:pStyle w:val="ae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自研产品的管理</w:t>
            </w:r>
          </w:p>
          <w:p w:rsidR="00BF415F" w:rsidRDefault="00663ABE" w:rsidP="005F5A03">
            <w:pPr>
              <w:pStyle w:val="ae"/>
              <w:numPr>
                <w:ilvl w:val="0"/>
                <w:numId w:val="6"/>
              </w:numPr>
              <w:spacing w:after="0" w:line="360" w:lineRule="auto"/>
              <w:ind w:firstLineChars="0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自研产品的设计软件：</w:t>
            </w:r>
          </w:p>
          <w:p w:rsidR="00BF415F" w:rsidRDefault="00BF415F" w:rsidP="00BF415F">
            <w:pPr>
              <w:pStyle w:val="ae"/>
              <w:numPr>
                <w:ilvl w:val="0"/>
                <w:numId w:val="26"/>
              </w:numPr>
              <w:spacing w:after="0" w:line="360" w:lineRule="auto"/>
              <w:ind w:firstLineChars="0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结构设计：</w:t>
            </w:r>
            <w:r w:rsidR="00684B1E">
              <w:rPr>
                <w:rFonts w:ascii="宋体" w:hAnsi="宋体" w:cs="宋体" w:hint="eastAsia"/>
                <w:sz w:val="21"/>
                <w:szCs w:val="21"/>
                <w:lang w:eastAsia="zh-CN"/>
              </w:rPr>
              <w:t>Pro/E5.0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</w:t>
            </w:r>
            <w:r w:rsidR="00663ABE">
              <w:rPr>
                <w:rFonts w:ascii="宋体" w:hAnsi="宋体" w:cs="宋体" w:hint="eastAsia"/>
                <w:sz w:val="21"/>
                <w:szCs w:val="21"/>
                <w:lang w:eastAsia="zh-CN"/>
              </w:rPr>
              <w:t>AutoCAD2008</w:t>
            </w:r>
          </w:p>
          <w:p w:rsidR="009C73CC" w:rsidRDefault="00BF415F" w:rsidP="00BF415F">
            <w:pPr>
              <w:pStyle w:val="ae"/>
              <w:numPr>
                <w:ilvl w:val="0"/>
                <w:numId w:val="26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PCB设计：</w:t>
            </w:r>
            <w:r w:rsidR="002A346E" w:rsidRPr="002A346E">
              <w:rPr>
                <w:rFonts w:ascii="宋体" w:hAnsi="宋体" w:cs="宋体"/>
                <w:sz w:val="21"/>
                <w:szCs w:val="21"/>
                <w:lang w:eastAsia="zh-CN"/>
              </w:rPr>
              <w:t>protel</w:t>
            </w:r>
            <w:r w:rsidRPr="002A346E">
              <w:rPr>
                <w:rFonts w:ascii="宋体" w:hAnsi="宋体" w:cs="宋体"/>
                <w:sz w:val="21"/>
                <w:szCs w:val="21"/>
                <w:lang w:eastAsia="zh-CN"/>
              </w:rPr>
              <w:t>99</w:t>
            </w:r>
            <w:r>
              <w:rPr>
                <w:rFonts w:ascii="宋体" w:hAnsi="宋体" w:cs="宋体"/>
                <w:sz w:val="21"/>
                <w:szCs w:val="21"/>
                <w:lang w:eastAsia="zh-CN"/>
              </w:rPr>
              <w:t>/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DXP</w:t>
            </w:r>
          </w:p>
          <w:p w:rsidR="00F220D9" w:rsidRDefault="00F220D9" w:rsidP="005F5A03">
            <w:pPr>
              <w:pStyle w:val="ae"/>
              <w:numPr>
                <w:ilvl w:val="0"/>
                <w:numId w:val="6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自研产品的文件类型有设计文件和研试文件</w:t>
            </w:r>
          </w:p>
          <w:p w:rsidR="00F220D9" w:rsidRDefault="00F220D9" w:rsidP="005F5A03">
            <w:pPr>
              <w:pStyle w:val="ae"/>
              <w:numPr>
                <w:ilvl w:val="0"/>
                <w:numId w:val="6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color w:val="FF0000"/>
                <w:sz w:val="21"/>
                <w:szCs w:val="21"/>
                <w:lang w:eastAsia="zh-CN"/>
              </w:rPr>
            </w:pPr>
            <w:r w:rsidRPr="00A4136A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自研产品设计文件和研试文件的分类</w:t>
            </w:r>
            <w:r w:rsidR="00E0448A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参照</w:t>
            </w:r>
            <w:r w:rsidR="00A4136A" w:rsidRPr="00A4136A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805所的分类</w:t>
            </w:r>
          </w:p>
          <w:p w:rsidR="00F21197" w:rsidRPr="00E0448A" w:rsidRDefault="008175F6" w:rsidP="00E0448A">
            <w:pPr>
              <w:pStyle w:val="ae"/>
              <w:numPr>
                <w:ilvl w:val="0"/>
                <w:numId w:val="25"/>
              </w:numPr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8175F6"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设计文件和研试文件的签审环节一样：</w:t>
            </w:r>
            <w:r w:rsidR="00E0448A" w:rsidRPr="00E0448A"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设计、校对、审核、内部会签（多个：工艺、质量）、外部会签（顾客，使用代理）、标审、批准</w:t>
            </w:r>
            <w:r w:rsidRPr="00E0448A">
              <w:rPr>
                <w:rFonts w:ascii="宋体" w:hAnsi="宋体" w:cs="宋体" w:hint="eastAsia"/>
                <w:sz w:val="21"/>
                <w:szCs w:val="21"/>
                <w:lang w:eastAsia="zh-CN"/>
              </w:rPr>
              <w:t>。</w:t>
            </w:r>
          </w:p>
          <w:p w:rsidR="008175F6" w:rsidRDefault="00146437" w:rsidP="00E0448A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lastRenderedPageBreak/>
              <w:t>图纸在</w:t>
            </w:r>
            <w:r w:rsidR="00A20FF4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工艺会签</w:t>
            </w:r>
            <w:r w:rsidR="00D6559C">
              <w:rPr>
                <w:rFonts w:ascii="宋体" w:hAnsi="宋体" w:cs="宋体" w:hint="eastAsia"/>
                <w:sz w:val="21"/>
                <w:szCs w:val="21"/>
                <w:lang w:eastAsia="zh-CN"/>
              </w:rPr>
              <w:t>环节有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多个工艺员</w:t>
            </w:r>
            <w:r w:rsidR="00A20FF4">
              <w:rPr>
                <w:rFonts w:ascii="宋体" w:hAnsi="宋体" w:cs="宋体" w:hint="eastAsia"/>
                <w:sz w:val="21"/>
                <w:szCs w:val="21"/>
                <w:lang w:eastAsia="zh-CN"/>
              </w:rPr>
              <w:t>进行会签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时，</w:t>
            </w:r>
            <w:r w:rsidR="00D6559C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由</w:t>
            </w:r>
            <w:r w:rsidR="00021B7C">
              <w:rPr>
                <w:rFonts w:ascii="宋体" w:hAnsi="宋体" w:cs="宋体" w:hint="eastAsia"/>
                <w:sz w:val="21"/>
                <w:szCs w:val="21"/>
                <w:lang w:eastAsia="zh-CN"/>
              </w:rPr>
              <w:t>车间</w:t>
            </w:r>
            <w:r w:rsidR="00D6559C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</w:t>
            </w:r>
            <w:r w:rsidR="00021B7C">
              <w:rPr>
                <w:rFonts w:ascii="宋体" w:hAnsi="宋体" w:cs="宋体" w:hint="eastAsia"/>
                <w:sz w:val="21"/>
                <w:szCs w:val="21"/>
                <w:lang w:eastAsia="zh-CN"/>
              </w:rPr>
              <w:t>组长指派</w:t>
            </w:r>
            <w:r w:rsidR="008175F6" w:rsidRPr="008175F6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工艺员签署</w:t>
            </w:r>
          </w:p>
          <w:p w:rsidR="00F21197" w:rsidRDefault="00F21197" w:rsidP="00E0448A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会签有内部会签和外部会签，外部会签</w:t>
            </w:r>
            <w:r w:rsidR="00D6559C">
              <w:rPr>
                <w:rFonts w:ascii="宋体" w:hAnsi="宋体" w:cs="宋体" w:hint="eastAsia"/>
                <w:sz w:val="21"/>
                <w:szCs w:val="21"/>
                <w:lang w:eastAsia="zh-CN"/>
              </w:rPr>
              <w:t>涉及到顾客，未来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由</w:t>
            </w:r>
            <w:r w:rsidR="006C1D29">
              <w:rPr>
                <w:rFonts w:ascii="宋体" w:hAnsi="宋体" w:cs="宋体" w:hint="eastAsia"/>
                <w:sz w:val="21"/>
                <w:szCs w:val="21"/>
                <w:lang w:eastAsia="zh-CN"/>
              </w:rPr>
              <w:t>会签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代理人进行签署</w:t>
            </w:r>
            <w:r w:rsidR="00D6559C">
              <w:rPr>
                <w:rFonts w:ascii="宋体" w:hAnsi="宋体" w:cs="宋体" w:hint="eastAsia"/>
                <w:sz w:val="21"/>
                <w:szCs w:val="21"/>
                <w:lang w:eastAsia="zh-CN"/>
              </w:rPr>
              <w:t>。为了</w:t>
            </w:r>
            <w:r w:rsidR="006C1D29">
              <w:rPr>
                <w:rFonts w:ascii="宋体" w:hAnsi="宋体" w:cs="宋体" w:hint="eastAsia"/>
                <w:sz w:val="21"/>
                <w:szCs w:val="21"/>
                <w:lang w:eastAsia="zh-CN"/>
              </w:rPr>
              <w:t>避免代理人</w:t>
            </w:r>
            <w:r w:rsidR="007424F9">
              <w:rPr>
                <w:rFonts w:ascii="宋体" w:hAnsi="宋体" w:cs="宋体" w:hint="eastAsia"/>
                <w:sz w:val="21"/>
                <w:szCs w:val="21"/>
                <w:lang w:eastAsia="zh-CN"/>
              </w:rPr>
              <w:t>签审</w:t>
            </w:r>
            <w:r w:rsidR="006C1D29">
              <w:rPr>
                <w:rFonts w:ascii="宋体" w:hAnsi="宋体" w:cs="宋体" w:hint="eastAsia"/>
                <w:sz w:val="21"/>
                <w:szCs w:val="21"/>
                <w:lang w:eastAsia="zh-CN"/>
              </w:rPr>
              <w:t>完成之后电子签名是代理人</w:t>
            </w:r>
            <w:r w:rsidR="007424F9"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</w:t>
            </w:r>
            <w:r w:rsidR="00994E91">
              <w:rPr>
                <w:rFonts w:ascii="宋体" w:hAnsi="宋体" w:cs="宋体" w:hint="eastAsia"/>
                <w:sz w:val="21"/>
                <w:szCs w:val="21"/>
                <w:lang w:eastAsia="zh-CN"/>
              </w:rPr>
              <w:t>姓名</w:t>
            </w:r>
            <w:r w:rsidR="006C1D29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，在</w:t>
            </w:r>
            <w:r w:rsidR="00D6559C">
              <w:rPr>
                <w:rFonts w:ascii="宋体" w:hAnsi="宋体" w:cs="宋体" w:hint="eastAsia"/>
                <w:sz w:val="21"/>
                <w:szCs w:val="21"/>
                <w:lang w:eastAsia="zh-CN"/>
              </w:rPr>
              <w:t>外部会签</w:t>
            </w:r>
            <w:r w:rsidR="006C1D29">
              <w:rPr>
                <w:rFonts w:ascii="宋体" w:hAnsi="宋体" w:cs="宋体" w:hint="eastAsia"/>
                <w:sz w:val="21"/>
                <w:szCs w:val="21"/>
                <w:lang w:eastAsia="zh-CN"/>
              </w:rPr>
              <w:t>签署页面由代理人填写外部会签者姓名，电子签名打印外部会签者姓名</w:t>
            </w:r>
          </w:p>
          <w:p w:rsidR="004E63C3" w:rsidRDefault="00CD6392" w:rsidP="00E0448A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自研产品工艺签署环节有多个环节：会签环节有多个人员签署</w:t>
            </w:r>
            <w:r w:rsidR="00446A87">
              <w:rPr>
                <w:rFonts w:ascii="宋体" w:hAnsi="宋体" w:cs="宋体" w:hint="eastAsia"/>
                <w:sz w:val="21"/>
                <w:szCs w:val="21"/>
                <w:lang w:eastAsia="zh-CN"/>
              </w:rPr>
              <w:t>同一流程中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不同的图纸时</w:t>
            </w:r>
            <w:r w:rsidR="005A29B7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，最后</w:t>
            </w:r>
            <w:r w:rsidR="004E63C3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电子签名时如何分辨不同工艺员签署文件？未来如果是多个工艺员对数据包中的不同文件进行签审，在工艺签审页面列出数据包中签署的文件，工艺员在自己签审的文件前打勾提交签审，电子签名根据不工艺员选择签名的文件进行打印</w:t>
            </w:r>
          </w:p>
          <w:p w:rsidR="004E63C3" w:rsidRDefault="00856F80" w:rsidP="00E0448A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设计师在创建文件时</w:t>
            </w:r>
            <w:r w:rsidR="004E63C3">
              <w:rPr>
                <w:rFonts w:ascii="宋体" w:hAnsi="宋体" w:cs="宋体" w:hint="eastAsia"/>
                <w:sz w:val="21"/>
                <w:szCs w:val="21"/>
                <w:lang w:eastAsia="zh-CN"/>
              </w:rPr>
              <w:t>手动输入</w:t>
            </w:r>
            <w:r w:rsidR="00446A87">
              <w:rPr>
                <w:rFonts w:ascii="宋体" w:hAnsi="宋体" w:cs="宋体" w:hint="eastAsia"/>
                <w:sz w:val="21"/>
                <w:szCs w:val="21"/>
                <w:lang w:eastAsia="zh-CN"/>
              </w:rPr>
              <w:t>文件编号</w:t>
            </w:r>
          </w:p>
          <w:p w:rsidR="006C1D29" w:rsidRDefault="004E63C3" w:rsidP="00E0448A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未来设计文件的签署环节：设计-校对-审核-内部会签-外部会签-标审-批准</w:t>
            </w:r>
          </w:p>
          <w:p w:rsidR="004E63C3" w:rsidRDefault="004E63C3" w:rsidP="00E0448A">
            <w:pPr>
              <w:pStyle w:val="ae"/>
              <w:numPr>
                <w:ilvl w:val="0"/>
                <w:numId w:val="2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内部会签由工艺、质量等多个角色会签</w:t>
            </w:r>
          </w:p>
          <w:p w:rsidR="00015861" w:rsidRPr="006155EA" w:rsidRDefault="004877BD" w:rsidP="005F5A03">
            <w:pPr>
              <w:pStyle w:val="ae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自研产品零部件的分类及管理</w:t>
            </w:r>
          </w:p>
          <w:p w:rsidR="006155EA" w:rsidRDefault="0080476C" w:rsidP="00BC1BF4">
            <w:pPr>
              <w:pStyle w:val="ae"/>
              <w:numPr>
                <w:ilvl w:val="0"/>
                <w:numId w:val="7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自研产品零部件分为：</w:t>
            </w:r>
            <w:r w:rsidR="00BC1BF4" w:rsidRPr="00BC1BF4"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自制件、标准件、外购件、外协件、辅助材料</w:t>
            </w:r>
          </w:p>
          <w:p w:rsidR="004F40D2" w:rsidRDefault="00201D06" w:rsidP="005F5A03">
            <w:pPr>
              <w:pStyle w:val="ae"/>
              <w:numPr>
                <w:ilvl w:val="0"/>
                <w:numId w:val="7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设计文件</w:t>
            </w:r>
            <w:r w:rsidR="004F40D2"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的属性、分类参照805所文件的分类</w:t>
            </w:r>
          </w:p>
          <w:p w:rsidR="00F0225A" w:rsidRDefault="00E0448A" w:rsidP="005F5A03">
            <w:pPr>
              <w:pStyle w:val="ae"/>
              <w:numPr>
                <w:ilvl w:val="0"/>
                <w:numId w:val="7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建立</w:t>
            </w:r>
            <w:r w:rsidR="00F0225A">
              <w:rPr>
                <w:rFonts w:ascii="宋体" w:hAnsi="宋体" w:cs="宋体" w:hint="eastAsia"/>
                <w:sz w:val="21"/>
                <w:szCs w:val="21"/>
                <w:lang w:eastAsia="zh-CN"/>
              </w:rPr>
              <w:t>外购件</w:t>
            </w:r>
            <w:r w:rsidR="00416472">
              <w:rPr>
                <w:rFonts w:ascii="宋体" w:hAnsi="宋体" w:cs="宋体" w:hint="eastAsia"/>
                <w:sz w:val="21"/>
                <w:szCs w:val="21"/>
                <w:lang w:eastAsia="zh-CN"/>
              </w:rPr>
              <w:t>存储</w:t>
            </w:r>
            <w:r w:rsidR="00F0225A">
              <w:rPr>
                <w:rFonts w:ascii="宋体" w:hAnsi="宋体" w:cs="宋体" w:hint="eastAsia"/>
                <w:sz w:val="21"/>
                <w:szCs w:val="21"/>
                <w:lang w:eastAsia="zh-CN"/>
              </w:rPr>
              <w:t>库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对外购件</w:t>
            </w:r>
            <w:r w:rsidR="00F0225A">
              <w:rPr>
                <w:rFonts w:ascii="宋体" w:hAnsi="宋体" w:cs="宋体" w:hint="eastAsia"/>
                <w:sz w:val="21"/>
                <w:szCs w:val="21"/>
                <w:lang w:eastAsia="zh-CN"/>
              </w:rPr>
              <w:t>进行管理，外购件导入后为归档状态。设计师根据产品手动添加外购件到产品结构</w:t>
            </w:r>
          </w:p>
          <w:p w:rsidR="00331050" w:rsidRPr="00331050" w:rsidRDefault="00331050" w:rsidP="00331050">
            <w:pPr>
              <w:pStyle w:val="ae"/>
              <w:numPr>
                <w:ilvl w:val="0"/>
                <w:numId w:val="7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标准件在标准件</w:t>
            </w:r>
            <w:r w:rsidR="000156D1">
              <w:rPr>
                <w:rFonts w:ascii="宋体" w:hAnsi="宋体" w:cs="宋体" w:hint="eastAsia"/>
                <w:sz w:val="21"/>
                <w:szCs w:val="21"/>
                <w:lang w:eastAsia="zh-CN"/>
              </w:rPr>
              <w:t>存储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库进行管理，标准件库中的标准件导入805所标准件库中的标准件。</w:t>
            </w:r>
          </w:p>
          <w:p w:rsidR="00104982" w:rsidRPr="00104982" w:rsidRDefault="00B41C6E" w:rsidP="005F5A03">
            <w:pPr>
              <w:pStyle w:val="ae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自研产品对象的生命周期和权限控制</w:t>
            </w:r>
          </w:p>
          <w:p w:rsidR="00104982" w:rsidRDefault="00DF3D0A" w:rsidP="005F5A03">
            <w:pPr>
              <w:pStyle w:val="ae"/>
              <w:numPr>
                <w:ilvl w:val="0"/>
                <w:numId w:val="8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未来设计文件</w:t>
            </w:r>
            <w:r w:rsidR="00446477"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、研试文件、零</w:t>
            </w:r>
            <w:r w:rsidR="00923939">
              <w:rPr>
                <w:rFonts w:ascii="宋体" w:hAnsi="宋体" w:cs="宋体" w:hint="eastAsia"/>
                <w:sz w:val="21"/>
                <w:szCs w:val="21"/>
                <w:lang w:eastAsia="zh-CN"/>
              </w:rPr>
              <w:t>部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件的生命周期相同</w:t>
            </w:r>
          </w:p>
          <w:p w:rsidR="00DF3D0A" w:rsidRDefault="00DF3D0A" w:rsidP="005F5A03">
            <w:pPr>
              <w:pStyle w:val="ae"/>
              <w:numPr>
                <w:ilvl w:val="0"/>
                <w:numId w:val="8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生命周期为：</w:t>
            </w:r>
            <w:r w:rsidR="00664B62">
              <w:rPr>
                <w:rFonts w:ascii="宋体" w:hAnsi="宋体" w:cs="宋体" w:hint="eastAsia"/>
                <w:sz w:val="21"/>
                <w:szCs w:val="21"/>
                <w:lang w:eastAsia="zh-CN"/>
              </w:rPr>
              <w:t>正在工作-修改中-提交审阅-正在审阅-已批准</w:t>
            </w:r>
          </w:p>
          <w:p w:rsidR="00D94355" w:rsidRPr="00684867" w:rsidRDefault="00664B62" w:rsidP="00684867">
            <w:pPr>
              <w:pStyle w:val="ae"/>
              <w:numPr>
                <w:ilvl w:val="0"/>
                <w:numId w:val="8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生命周期的权限：对象在提交签署后，同产品团队成员有查看对象权限，在“正在工作”或“修改中”</w:t>
            </w:r>
            <w:r w:rsidR="00923939">
              <w:rPr>
                <w:rFonts w:ascii="宋体" w:hAnsi="宋体" w:cs="宋体" w:hint="eastAsia"/>
                <w:sz w:val="21"/>
                <w:szCs w:val="21"/>
                <w:lang w:eastAsia="zh-CN"/>
              </w:rPr>
              <w:t>状态允许编制者有“修改对象”权限</w:t>
            </w:r>
          </w:p>
          <w:p w:rsidR="00D94355" w:rsidRDefault="00684867" w:rsidP="00684867">
            <w:pPr>
              <w:pStyle w:val="ae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自研产品团队角色</w:t>
            </w:r>
          </w:p>
          <w:p w:rsidR="00E85685" w:rsidRPr="00EA7768" w:rsidRDefault="00773DFB" w:rsidP="00EA7768">
            <w:pPr>
              <w:pStyle w:val="ae"/>
              <w:numPr>
                <w:ilvl w:val="0"/>
                <w:numId w:val="11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lastRenderedPageBreak/>
              <w:t>目前自研产品添加的角色有：工艺、质量、检验、主任设计师、设计师、项目负责人、各车间工艺员（根据车间管理），</w:t>
            </w:r>
            <w:r w:rsidR="00562654">
              <w:rPr>
                <w:rFonts w:ascii="宋体" w:hAnsi="宋体" w:cs="宋体" w:hint="eastAsia"/>
                <w:sz w:val="21"/>
                <w:szCs w:val="21"/>
                <w:lang w:eastAsia="zh-CN"/>
              </w:rPr>
              <w:t>车间组长</w:t>
            </w:r>
            <w:r w:rsidR="00261B05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，标审</w:t>
            </w:r>
            <w:r w:rsidR="00DF5B19">
              <w:rPr>
                <w:rFonts w:ascii="宋体" w:hAnsi="宋体" w:cs="宋体" w:hint="eastAsia"/>
                <w:sz w:val="21"/>
                <w:szCs w:val="21"/>
                <w:lang w:eastAsia="zh-CN"/>
              </w:rPr>
              <w:t>等。</w:t>
            </w:r>
            <w:r w:rsidR="00DF5B19" w:rsidRPr="00DF5B19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对象的签审角色根据</w:t>
            </w:r>
            <w:r w:rsidR="00DF5B19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不同对象的</w:t>
            </w:r>
            <w:r w:rsidR="00DF5B19" w:rsidRPr="00DF5B19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签审</w:t>
            </w:r>
            <w:r w:rsidR="00DF5B19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要求</w:t>
            </w:r>
            <w:r w:rsidR="00DF5B19" w:rsidRPr="00DF5B19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整理</w:t>
            </w:r>
          </w:p>
          <w:p w:rsidR="00F9584B" w:rsidRDefault="00857590" w:rsidP="00F9584B">
            <w:pPr>
              <w:pStyle w:val="ae"/>
              <w:numPr>
                <w:ilvl w:val="0"/>
                <w:numId w:val="4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设计签审流程</w:t>
            </w:r>
          </w:p>
          <w:p w:rsidR="00857590" w:rsidRPr="00857590" w:rsidRDefault="00857590" w:rsidP="00857590">
            <w:pPr>
              <w:pStyle w:val="ae"/>
              <w:numPr>
                <w:ilvl w:val="0"/>
                <w:numId w:val="10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设计文件的签署流程、签署环节、角色</w:t>
            </w:r>
          </w:p>
          <w:p w:rsidR="00452F86" w:rsidRPr="001A54D5" w:rsidRDefault="00857590" w:rsidP="001A54D5">
            <w:pPr>
              <w:pStyle w:val="ae"/>
              <w:numPr>
                <w:ilvl w:val="0"/>
                <w:numId w:val="1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color w:val="FF0000"/>
                <w:sz w:val="21"/>
                <w:szCs w:val="21"/>
                <w:lang w:eastAsia="zh-CN"/>
              </w:rPr>
            </w:pPr>
            <w:r w:rsidRPr="00857590">
              <w:rPr>
                <w:rFonts w:ascii="宋体" w:hAnsi="宋体" w:cs="宋体" w:hint="eastAsia"/>
                <w:color w:val="FF0000"/>
                <w:sz w:val="21"/>
                <w:szCs w:val="21"/>
                <w:lang w:eastAsia="zh-CN"/>
              </w:rPr>
              <w:t>设计文件的签署流程、签署环节、角色参考805所</w:t>
            </w:r>
          </w:p>
          <w:p w:rsidR="00FB6F47" w:rsidRPr="00FB6F47" w:rsidRDefault="00F9584B" w:rsidP="00FB6F47">
            <w:pPr>
              <w:pStyle w:val="ae"/>
              <w:numPr>
                <w:ilvl w:val="0"/>
                <w:numId w:val="4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设计变更</w:t>
            </w:r>
            <w:r w:rsidR="002676B7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管理</w:t>
            </w:r>
          </w:p>
          <w:p w:rsidR="00452F86" w:rsidRDefault="007D4FFC" w:rsidP="005F5A03">
            <w:pPr>
              <w:pStyle w:val="ae"/>
              <w:numPr>
                <w:ilvl w:val="0"/>
                <w:numId w:val="1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自研产品</w:t>
            </w:r>
          </w:p>
          <w:p w:rsidR="007D4FFC" w:rsidRDefault="007D4FFC" w:rsidP="005F5A03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目前产品变更流程是：总体通过技术更改单提更改要求，设计</w:t>
            </w:r>
            <w:r w:rsidR="005C74E1">
              <w:rPr>
                <w:rFonts w:ascii="宋体" w:hAnsi="宋体" w:cs="宋体" w:hint="eastAsia"/>
                <w:sz w:val="21"/>
                <w:szCs w:val="21"/>
                <w:lang w:eastAsia="zh-CN"/>
              </w:rPr>
              <w:t>师编制</w:t>
            </w:r>
            <w:r w:rsidR="00582C5E">
              <w:rPr>
                <w:rFonts w:ascii="宋体" w:hAnsi="宋体" w:cs="宋体" w:hint="eastAsia"/>
                <w:sz w:val="21"/>
                <w:szCs w:val="21"/>
                <w:lang w:eastAsia="zh-CN"/>
              </w:rPr>
              <w:t>更改单，同时修改设计文件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，更改单和</w:t>
            </w:r>
            <w:r w:rsidR="00582C5E">
              <w:rPr>
                <w:rFonts w:ascii="宋体" w:hAnsi="宋体" w:cs="宋体" w:hint="eastAsia"/>
                <w:sz w:val="21"/>
                <w:szCs w:val="21"/>
                <w:lang w:eastAsia="zh-CN"/>
              </w:rPr>
              <w:t>修改后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设计文件一起提交签审</w:t>
            </w:r>
          </w:p>
          <w:p w:rsidR="007D4FFC" w:rsidRDefault="003A5B11" w:rsidP="005F5A03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更改单中描述更改前，更改后，更改原因等信息（具体查看更改单）</w:t>
            </w:r>
          </w:p>
          <w:p w:rsidR="005E5398" w:rsidRPr="005E5398" w:rsidRDefault="005E5398" w:rsidP="005E5398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更改单的签审流程和设计文件的签审流程相同</w:t>
            </w:r>
          </w:p>
          <w:p w:rsidR="00EC4E5D" w:rsidRPr="007D4FFC" w:rsidRDefault="005E5398" w:rsidP="005E5398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未来产品变更在Windchill平台走更改单，同时设计师更改设计文件，更改单和设计文件签审在Windchill中</w:t>
            </w:r>
            <w:r w:rsidR="00E0448A">
              <w:rPr>
                <w:rFonts w:ascii="宋体" w:hAnsi="宋体" w:cs="宋体" w:hint="eastAsia"/>
                <w:sz w:val="21"/>
                <w:szCs w:val="21"/>
                <w:lang w:eastAsia="zh-CN"/>
              </w:rPr>
              <w:t>一起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走签审流程</w:t>
            </w:r>
          </w:p>
        </w:tc>
      </w:tr>
    </w:tbl>
    <w:p w:rsidR="00CD1FED" w:rsidRDefault="00CD1FED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</w:p>
    <w:p w:rsidR="00593868" w:rsidRPr="00401543" w:rsidRDefault="00593868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 w:rsidRPr="00401543"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遗留问题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536"/>
        <w:gridCol w:w="1418"/>
        <w:gridCol w:w="1751"/>
      </w:tblGrid>
      <w:tr w:rsidR="00593868" w:rsidRPr="00F65EC2" w:rsidTr="00EE2351">
        <w:trPr>
          <w:trHeight w:val="583"/>
        </w:trPr>
        <w:tc>
          <w:tcPr>
            <w:tcW w:w="817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序号</w:t>
            </w:r>
          </w:p>
        </w:tc>
        <w:tc>
          <w:tcPr>
            <w:tcW w:w="4536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任务</w:t>
            </w:r>
          </w:p>
        </w:tc>
        <w:tc>
          <w:tcPr>
            <w:tcW w:w="1418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责任人</w:t>
            </w:r>
          </w:p>
        </w:tc>
        <w:tc>
          <w:tcPr>
            <w:tcW w:w="1751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要求完成时间</w:t>
            </w:r>
          </w:p>
        </w:tc>
      </w:tr>
      <w:tr w:rsidR="00593868" w:rsidRPr="00E90FAB" w:rsidTr="00EE2351">
        <w:trPr>
          <w:trHeight w:val="397"/>
        </w:trPr>
        <w:tc>
          <w:tcPr>
            <w:tcW w:w="817" w:type="dxa"/>
            <w:vAlign w:val="center"/>
          </w:tcPr>
          <w:p w:rsidR="00593868" w:rsidRPr="00175485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1</w:t>
            </w:r>
          </w:p>
        </w:tc>
        <w:tc>
          <w:tcPr>
            <w:tcW w:w="4536" w:type="dxa"/>
            <w:vAlign w:val="center"/>
          </w:tcPr>
          <w:p w:rsidR="00593868" w:rsidRPr="00784FD7" w:rsidRDefault="00593868" w:rsidP="005658D2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593868" w:rsidRPr="00E95D1D" w:rsidRDefault="00593868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593868" w:rsidRPr="00175485" w:rsidRDefault="00593868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5D2BCB" w:rsidRPr="00E90FAB" w:rsidTr="00EE2351">
        <w:trPr>
          <w:trHeight w:val="397"/>
        </w:trPr>
        <w:tc>
          <w:tcPr>
            <w:tcW w:w="817" w:type="dxa"/>
            <w:vAlign w:val="center"/>
          </w:tcPr>
          <w:p w:rsidR="005D2BCB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2</w:t>
            </w:r>
          </w:p>
        </w:tc>
        <w:tc>
          <w:tcPr>
            <w:tcW w:w="4536" w:type="dxa"/>
            <w:vAlign w:val="center"/>
          </w:tcPr>
          <w:p w:rsidR="005D2BCB" w:rsidRDefault="005D2BCB" w:rsidP="001271C1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5D2BCB" w:rsidRPr="005246E6" w:rsidRDefault="005D2BCB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5D2BCB" w:rsidRDefault="005D2BCB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</w:tbl>
    <w:p w:rsidR="00593868" w:rsidRDefault="00593868" w:rsidP="005A71FA">
      <w:pPr>
        <w:outlineLvl w:val="0"/>
        <w:rPr>
          <w:rFonts w:cs="Arial"/>
          <w:b/>
          <w:sz w:val="21"/>
          <w:szCs w:val="21"/>
          <w:lang w:eastAsia="zh-CN"/>
        </w:rPr>
      </w:pPr>
      <w:bookmarkStart w:id="0" w:name="_GoBack"/>
      <w:bookmarkEnd w:id="0"/>
    </w:p>
    <w:p w:rsidR="005A71FA" w:rsidRPr="00401543" w:rsidRDefault="00402CE1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解决</w:t>
      </w:r>
      <w:r w:rsidR="005A71FA" w:rsidRPr="00401543"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计划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536"/>
        <w:gridCol w:w="1559"/>
        <w:gridCol w:w="1610"/>
      </w:tblGrid>
      <w:tr w:rsidR="005A71FA" w:rsidRPr="00F65EC2" w:rsidTr="00EE2351">
        <w:trPr>
          <w:trHeight w:val="516"/>
        </w:trPr>
        <w:tc>
          <w:tcPr>
            <w:tcW w:w="817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序号</w:t>
            </w:r>
          </w:p>
        </w:tc>
        <w:tc>
          <w:tcPr>
            <w:tcW w:w="4536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任务</w:t>
            </w:r>
          </w:p>
        </w:tc>
        <w:tc>
          <w:tcPr>
            <w:tcW w:w="1559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责任人</w:t>
            </w:r>
          </w:p>
        </w:tc>
        <w:tc>
          <w:tcPr>
            <w:tcW w:w="1610" w:type="dxa"/>
            <w:shd w:val="clear" w:color="auto" w:fill="215868"/>
            <w:vAlign w:val="center"/>
          </w:tcPr>
          <w:p w:rsidR="005A71FA" w:rsidRPr="00B4066D" w:rsidRDefault="00E30083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需</w:t>
            </w:r>
            <w:r w:rsidR="005A71FA"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要完成时间</w:t>
            </w:r>
          </w:p>
        </w:tc>
      </w:tr>
      <w:tr w:rsidR="00354FA7" w:rsidRPr="00E90FAB" w:rsidTr="00EE2351">
        <w:trPr>
          <w:trHeight w:val="397"/>
        </w:trPr>
        <w:tc>
          <w:tcPr>
            <w:tcW w:w="817" w:type="dxa"/>
            <w:vAlign w:val="center"/>
          </w:tcPr>
          <w:p w:rsidR="00354FA7" w:rsidRPr="00175485" w:rsidRDefault="002C4D0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1</w:t>
            </w:r>
          </w:p>
        </w:tc>
        <w:tc>
          <w:tcPr>
            <w:tcW w:w="4536" w:type="dxa"/>
            <w:vAlign w:val="center"/>
          </w:tcPr>
          <w:p w:rsidR="00354FA7" w:rsidRPr="00DF40F9" w:rsidRDefault="00A4136A" w:rsidP="00A4136A">
            <w:pPr>
              <w:jc w:val="both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设计文件和研试文件的大类和小类</w:t>
            </w:r>
            <w:r w:rsidR="00B70B70">
              <w:rPr>
                <w:rFonts w:cs="Arial" w:hint="eastAsia"/>
                <w:sz w:val="21"/>
                <w:lang w:eastAsia="zh-CN"/>
              </w:rPr>
              <w:t>分类依据</w:t>
            </w:r>
            <w:r>
              <w:rPr>
                <w:rFonts w:cs="Arial" w:hint="eastAsia"/>
                <w:sz w:val="21"/>
                <w:lang w:eastAsia="zh-CN"/>
              </w:rPr>
              <w:t>805</w:t>
            </w:r>
            <w:r>
              <w:rPr>
                <w:rFonts w:cs="Arial" w:hint="eastAsia"/>
                <w:sz w:val="21"/>
                <w:lang w:eastAsia="zh-CN"/>
              </w:rPr>
              <w:t>所的分类</w:t>
            </w:r>
            <w:r w:rsidR="00B70B70">
              <w:rPr>
                <w:rFonts w:cs="Arial" w:hint="eastAsia"/>
                <w:sz w:val="21"/>
                <w:lang w:eastAsia="zh-CN"/>
              </w:rPr>
              <w:t>，需要整理</w:t>
            </w:r>
            <w:r w:rsidR="00B70B70">
              <w:rPr>
                <w:rFonts w:cs="Arial" w:hint="eastAsia"/>
                <w:sz w:val="21"/>
                <w:lang w:eastAsia="zh-CN"/>
              </w:rPr>
              <w:t>805</w:t>
            </w:r>
            <w:r w:rsidR="00B70B70">
              <w:rPr>
                <w:rFonts w:cs="Arial" w:hint="eastAsia"/>
                <w:sz w:val="21"/>
                <w:lang w:eastAsia="zh-CN"/>
              </w:rPr>
              <w:t>所的文件分类</w:t>
            </w:r>
          </w:p>
        </w:tc>
        <w:tc>
          <w:tcPr>
            <w:tcW w:w="1559" w:type="dxa"/>
            <w:vAlign w:val="center"/>
          </w:tcPr>
          <w:p w:rsidR="00354FA7" w:rsidRPr="00B70B70" w:rsidRDefault="00B70B70" w:rsidP="00B618BD">
            <w:pPr>
              <w:jc w:val="both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曾志超</w:t>
            </w:r>
          </w:p>
        </w:tc>
        <w:tc>
          <w:tcPr>
            <w:tcW w:w="1610" w:type="dxa"/>
            <w:vAlign w:val="center"/>
          </w:tcPr>
          <w:p w:rsidR="00354FA7" w:rsidRPr="00175485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354FA7" w:rsidRPr="00E90FAB" w:rsidTr="00EE2351">
        <w:trPr>
          <w:trHeight w:val="397"/>
        </w:trPr>
        <w:tc>
          <w:tcPr>
            <w:tcW w:w="817" w:type="dxa"/>
            <w:vAlign w:val="center"/>
          </w:tcPr>
          <w:p w:rsidR="00354FA7" w:rsidRPr="00175485" w:rsidRDefault="00BF68BE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2</w:t>
            </w:r>
          </w:p>
        </w:tc>
        <w:tc>
          <w:tcPr>
            <w:tcW w:w="4536" w:type="dxa"/>
            <w:vAlign w:val="center"/>
          </w:tcPr>
          <w:p w:rsidR="00354FA7" w:rsidRPr="00DF40F9" w:rsidRDefault="009D3C01" w:rsidP="00B618BD">
            <w:pPr>
              <w:jc w:val="both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805</w:t>
            </w:r>
            <w:r>
              <w:rPr>
                <w:rFonts w:cs="Arial" w:hint="eastAsia"/>
                <w:sz w:val="21"/>
                <w:lang w:eastAsia="zh-CN"/>
              </w:rPr>
              <w:t>所文件的属性整理</w:t>
            </w:r>
          </w:p>
        </w:tc>
        <w:tc>
          <w:tcPr>
            <w:tcW w:w="1559" w:type="dxa"/>
            <w:vAlign w:val="center"/>
          </w:tcPr>
          <w:p w:rsidR="00354FA7" w:rsidRPr="005658D2" w:rsidRDefault="009D3C01" w:rsidP="00B618BD">
            <w:pPr>
              <w:jc w:val="both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曾志超</w:t>
            </w:r>
          </w:p>
        </w:tc>
        <w:tc>
          <w:tcPr>
            <w:tcW w:w="1610" w:type="dxa"/>
            <w:vAlign w:val="center"/>
          </w:tcPr>
          <w:p w:rsidR="00354FA7" w:rsidRPr="00175485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857590" w:rsidRPr="00E90FAB" w:rsidTr="00EE2351">
        <w:trPr>
          <w:trHeight w:val="397"/>
        </w:trPr>
        <w:tc>
          <w:tcPr>
            <w:tcW w:w="817" w:type="dxa"/>
            <w:vAlign w:val="center"/>
          </w:tcPr>
          <w:p w:rsidR="00857590" w:rsidRDefault="00857590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3</w:t>
            </w:r>
          </w:p>
        </w:tc>
        <w:tc>
          <w:tcPr>
            <w:tcW w:w="4536" w:type="dxa"/>
            <w:vAlign w:val="center"/>
          </w:tcPr>
          <w:p w:rsidR="00857590" w:rsidRPr="00857590" w:rsidRDefault="00857590" w:rsidP="00857590">
            <w:pPr>
              <w:jc w:val="both"/>
              <w:rPr>
                <w:rFonts w:cs="Arial"/>
                <w:sz w:val="21"/>
                <w:lang w:eastAsia="zh-CN"/>
              </w:rPr>
            </w:pPr>
            <w:r w:rsidRPr="00857590">
              <w:rPr>
                <w:rFonts w:cs="Arial" w:hint="eastAsia"/>
                <w:sz w:val="21"/>
                <w:lang w:eastAsia="zh-CN"/>
              </w:rPr>
              <w:t>设计文件的签署流程、签署环节、角色参考</w:t>
            </w:r>
            <w:r w:rsidRPr="00857590">
              <w:rPr>
                <w:rFonts w:cs="Arial" w:hint="eastAsia"/>
                <w:sz w:val="21"/>
                <w:lang w:eastAsia="zh-CN"/>
              </w:rPr>
              <w:t>805</w:t>
            </w:r>
            <w:r w:rsidRPr="00857590">
              <w:rPr>
                <w:rFonts w:cs="Arial" w:hint="eastAsia"/>
                <w:sz w:val="21"/>
                <w:lang w:eastAsia="zh-CN"/>
              </w:rPr>
              <w:t>所</w:t>
            </w:r>
          </w:p>
          <w:p w:rsidR="00857590" w:rsidRPr="00857590" w:rsidRDefault="00857590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857590" w:rsidRDefault="00857590" w:rsidP="00B618BD">
            <w:pPr>
              <w:jc w:val="both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曾志超</w:t>
            </w:r>
          </w:p>
        </w:tc>
        <w:tc>
          <w:tcPr>
            <w:tcW w:w="1610" w:type="dxa"/>
            <w:vAlign w:val="center"/>
          </w:tcPr>
          <w:p w:rsidR="00857590" w:rsidRPr="00175485" w:rsidRDefault="00857590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</w:tbl>
    <w:p w:rsidR="00EA785C" w:rsidRPr="00BF68BE" w:rsidRDefault="00EA785C" w:rsidP="00A06A75">
      <w:pPr>
        <w:rPr>
          <w:lang w:eastAsia="zh-CN"/>
        </w:rPr>
      </w:pPr>
    </w:p>
    <w:sectPr w:rsidR="00EA785C" w:rsidRPr="00BF68BE" w:rsidSect="00AC18E5">
      <w:headerReference w:type="default" r:id="rId9"/>
      <w:footerReference w:type="default" r:id="rId10"/>
      <w:pgSz w:w="11906" w:h="16838"/>
      <w:pgMar w:top="1440" w:right="1797" w:bottom="1134" w:left="179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8B7" w:rsidRDefault="00AD58B7">
      <w:r>
        <w:separator/>
      </w:r>
    </w:p>
  </w:endnote>
  <w:endnote w:type="continuationSeparator" w:id="0">
    <w:p w:rsidR="00AD58B7" w:rsidRDefault="00AD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158B" w:rsidRPr="00ED4BC3" w:rsidRDefault="00A2158B" w:rsidP="002057F3">
    <w:pPr>
      <w:pStyle w:val="ProprietaryNote"/>
      <w:rPr>
        <w:color w:val="215868"/>
      </w:rPr>
    </w:pPr>
    <w:r w:rsidRPr="00ED4BC3">
      <w:rPr>
        <w:color w:val="215868"/>
      </w:rPr>
      <w:t xml:space="preserve">Confidential - </w:t>
    </w:r>
    <w:r w:rsidRPr="00ED4BC3">
      <w:rPr>
        <w:rFonts w:hint="eastAsia"/>
        <w:color w:val="215868"/>
      </w:rPr>
      <w:t>GLAWAY</w:t>
    </w:r>
    <w:r w:rsidRPr="00ED4BC3">
      <w:rPr>
        <w:color w:val="215868"/>
      </w:rPr>
      <w:t xml:space="preserve"> Proprietary</w:t>
    </w:r>
  </w:p>
  <w:p w:rsidR="00A2158B" w:rsidRPr="006F098C" w:rsidRDefault="00A2158B" w:rsidP="002057F3">
    <w:pPr>
      <w:pStyle w:val="FooterSpace"/>
      <w:rPr>
        <w:color w:val="78787B"/>
      </w:rPr>
    </w:pPr>
  </w:p>
  <w:tbl>
    <w:tblPr>
      <w:tblW w:w="10764" w:type="dxa"/>
      <w:tblInd w:w="5" w:type="dxa"/>
      <w:tblCellMar>
        <w:top w:w="29" w:type="dxa"/>
        <w:left w:w="0" w:type="dxa"/>
        <w:bottom w:w="29" w:type="dxa"/>
        <w:right w:w="0" w:type="dxa"/>
      </w:tblCellMar>
      <w:tblLook w:val="01E0" w:firstRow="1" w:lastRow="1" w:firstColumn="1" w:lastColumn="1" w:noHBand="0" w:noVBand="0"/>
    </w:tblPr>
    <w:tblGrid>
      <w:gridCol w:w="5580"/>
      <w:gridCol w:w="5184"/>
    </w:tblGrid>
    <w:tr w:rsidR="00A2158B" w:rsidRPr="00B310EB" w:rsidTr="00B4066D">
      <w:tc>
        <w:tcPr>
          <w:tcW w:w="5580" w:type="dxa"/>
          <w:shd w:val="clear" w:color="auto" w:fill="auto"/>
        </w:tcPr>
        <w:p w:rsidR="00A2158B" w:rsidRPr="00A31599" w:rsidRDefault="00623DF0" w:rsidP="00623DF0">
          <w:pPr>
            <w:pStyle w:val="a7"/>
            <w:rPr>
              <w:rFonts w:ascii="微软雅黑" w:eastAsia="微软雅黑" w:hAnsi="微软雅黑" w:cs="Arial"/>
              <w:sz w:val="16"/>
              <w:szCs w:val="16"/>
              <w:lang w:eastAsia="zh-CN"/>
            </w:rPr>
          </w:pPr>
          <w:r>
            <w:rPr>
              <w:rFonts w:hint="eastAsia"/>
              <w:lang w:eastAsia="zh-CN"/>
            </w:rPr>
            <w:t>149</w:t>
          </w:r>
          <w:r>
            <w:rPr>
              <w:rFonts w:hint="eastAsia"/>
              <w:lang w:eastAsia="zh-CN"/>
            </w:rPr>
            <w:t>厂三维工艺协同管理平台</w:t>
          </w:r>
          <w:r w:rsidR="00A2158B" w:rsidRPr="000C752B">
            <w:rPr>
              <w:rFonts w:hint="eastAsia"/>
              <w:lang w:eastAsia="zh-CN"/>
            </w:rPr>
            <w:t>项目</w:t>
          </w:r>
          <w:r w:rsidR="00A2158B" w:rsidRPr="000C752B">
            <w:rPr>
              <w:rFonts w:hint="eastAsia"/>
              <w:lang w:eastAsia="zh-CN"/>
            </w:rPr>
            <w:t>_</w:t>
          </w:r>
          <w:r w:rsidR="00A2158B" w:rsidRPr="000C752B">
            <w:rPr>
              <w:rFonts w:hint="eastAsia"/>
              <w:lang w:eastAsia="zh-CN"/>
            </w:rPr>
            <w:t>业务访谈纪要</w:t>
          </w:r>
        </w:p>
      </w:tc>
      <w:tc>
        <w:tcPr>
          <w:tcW w:w="5184" w:type="dxa"/>
          <w:shd w:val="clear" w:color="auto" w:fill="auto"/>
          <w:vAlign w:val="center"/>
        </w:tcPr>
        <w:p w:rsidR="00A2158B" w:rsidRPr="00B310EB" w:rsidRDefault="00A2158B" w:rsidP="002057F3">
          <w:pPr>
            <w:pStyle w:val="FooterRight"/>
            <w:snapToGrid w:val="0"/>
            <w:ind w:right="560" w:firstLineChars="350" w:firstLine="560"/>
            <w:jc w:val="left"/>
            <w:rPr>
              <w:rFonts w:ascii="Arial" w:hAnsi="Arial" w:cs="Arial"/>
              <w:color w:val="78787B"/>
            </w:rPr>
          </w:pPr>
          <w:r>
            <w:rPr>
              <w:rFonts w:ascii="Arial" w:hAnsi="Arial" w:cs="Arial" w:hint="eastAsia"/>
              <w:color w:val="78787B"/>
            </w:rPr>
            <w:t>Save Date</w:t>
          </w:r>
          <w:r w:rsidRPr="00B310EB">
            <w:rPr>
              <w:rFonts w:ascii="Arial" w:hAnsi="Arial" w:cs="Arial"/>
              <w:color w:val="78787B"/>
            </w:rPr>
            <w:t xml:space="preserve"> </w:t>
          </w:r>
          <w:r w:rsidR="00B278B7">
            <w:rPr>
              <w:rFonts w:ascii="Arial" w:hAnsi="Arial" w:cs="Arial"/>
              <w:b/>
              <w:color w:val="78787B"/>
            </w:rPr>
            <w:fldChar w:fldCharType="begin"/>
          </w:r>
          <w:r>
            <w:rPr>
              <w:rFonts w:ascii="Arial" w:hAnsi="Arial" w:cs="Arial"/>
              <w:b/>
              <w:color w:val="78787B"/>
            </w:rPr>
            <w:instrText xml:space="preserve"> SAVEDATE  \@ "yyyy-MM-dd"  \* MERGEFORMAT </w:instrText>
          </w:r>
          <w:r w:rsidR="00B278B7">
            <w:rPr>
              <w:rFonts w:ascii="Arial" w:hAnsi="Arial" w:cs="Arial"/>
              <w:b/>
              <w:color w:val="78787B"/>
            </w:rPr>
            <w:fldChar w:fldCharType="separate"/>
          </w:r>
          <w:r w:rsidR="00BA48D2">
            <w:rPr>
              <w:rFonts w:ascii="Arial" w:hAnsi="Arial" w:cs="Arial"/>
              <w:b/>
              <w:noProof/>
              <w:color w:val="78787B"/>
            </w:rPr>
            <w:t>2012-06-03</w:t>
          </w:r>
          <w:r w:rsidR="00B278B7">
            <w:rPr>
              <w:rFonts w:ascii="Arial" w:hAnsi="Arial" w:cs="Arial"/>
              <w:b/>
              <w:color w:val="78787B"/>
            </w:rPr>
            <w:fldChar w:fldCharType="end"/>
          </w:r>
          <w:r w:rsidRPr="00B310EB">
            <w:rPr>
              <w:rFonts w:ascii="Arial" w:hAnsi="Arial" w:cs="Arial"/>
              <w:color w:val="78787B"/>
            </w:rPr>
            <w:t xml:space="preserve">  </w:t>
          </w:r>
          <w:r w:rsidRPr="00B310EB">
            <w:rPr>
              <w:rFonts w:ascii="Arial" w:hAnsi="Arial" w:cs="Arial"/>
              <w:color w:val="78787B"/>
              <w:sz w:val="20"/>
              <w:szCs w:val="20"/>
            </w:rPr>
            <w:t>|</w:t>
          </w:r>
          <w:r w:rsidRPr="00B310EB">
            <w:rPr>
              <w:rFonts w:ascii="Arial" w:hAnsi="Arial" w:cs="Arial"/>
              <w:color w:val="78787B"/>
            </w:rPr>
            <w:t xml:space="preserve">   </w:t>
          </w:r>
          <w:r w:rsidRPr="00B310EB">
            <w:rPr>
              <w:rFonts w:ascii="Arial" w:hAnsi="Arial" w:cs="Arial"/>
              <w:b/>
              <w:color w:val="78787B"/>
            </w:rPr>
            <w:t xml:space="preserve">Page </w:t>
          </w:r>
          <w:r w:rsidR="00B278B7" w:rsidRPr="00B310EB">
            <w:rPr>
              <w:rFonts w:ascii="Arial" w:hAnsi="Arial" w:cs="Arial"/>
              <w:b/>
              <w:color w:val="78787B"/>
            </w:rPr>
            <w:fldChar w:fldCharType="begin"/>
          </w:r>
          <w:r w:rsidRPr="00B310EB">
            <w:rPr>
              <w:rFonts w:ascii="Arial" w:hAnsi="Arial" w:cs="Arial"/>
              <w:b/>
              <w:color w:val="78787B"/>
            </w:rPr>
            <w:instrText xml:space="preserve"> PAGE </w:instrText>
          </w:r>
          <w:r w:rsidR="00B278B7" w:rsidRPr="00B310EB">
            <w:rPr>
              <w:rFonts w:ascii="Arial" w:hAnsi="Arial" w:cs="Arial"/>
              <w:b/>
              <w:color w:val="78787B"/>
            </w:rPr>
            <w:fldChar w:fldCharType="separate"/>
          </w:r>
          <w:r w:rsidR="0082303D">
            <w:rPr>
              <w:rFonts w:ascii="Arial" w:hAnsi="Arial" w:cs="Arial"/>
              <w:b/>
              <w:noProof/>
              <w:color w:val="78787B"/>
            </w:rPr>
            <w:t>1</w:t>
          </w:r>
          <w:r w:rsidR="00B278B7" w:rsidRPr="00B310EB">
            <w:rPr>
              <w:rFonts w:ascii="Arial" w:hAnsi="Arial" w:cs="Arial"/>
              <w:b/>
              <w:color w:val="78787B"/>
            </w:rPr>
            <w:fldChar w:fldCharType="end"/>
          </w:r>
          <w:r w:rsidRPr="00B310EB">
            <w:rPr>
              <w:rFonts w:ascii="Arial" w:hAnsi="Arial" w:cs="Arial"/>
              <w:b/>
              <w:color w:val="78787B"/>
            </w:rPr>
            <w:t xml:space="preserve"> of </w:t>
          </w:r>
          <w:r w:rsidR="00B278B7" w:rsidRPr="00B310EB">
            <w:rPr>
              <w:rFonts w:ascii="Arial" w:hAnsi="Arial" w:cs="Arial"/>
              <w:b/>
              <w:color w:val="78787B"/>
            </w:rPr>
            <w:fldChar w:fldCharType="begin"/>
          </w:r>
          <w:r w:rsidRPr="00B310EB">
            <w:rPr>
              <w:rFonts w:ascii="Arial" w:hAnsi="Arial" w:cs="Arial"/>
              <w:b/>
              <w:color w:val="78787B"/>
            </w:rPr>
            <w:instrText xml:space="preserve"> NUMPAGES </w:instrText>
          </w:r>
          <w:r w:rsidR="00B278B7" w:rsidRPr="00B310EB">
            <w:rPr>
              <w:rFonts w:ascii="Arial" w:hAnsi="Arial" w:cs="Arial"/>
              <w:b/>
              <w:color w:val="78787B"/>
            </w:rPr>
            <w:fldChar w:fldCharType="separate"/>
          </w:r>
          <w:r w:rsidR="0082303D">
            <w:rPr>
              <w:rFonts w:ascii="Arial" w:hAnsi="Arial" w:cs="Arial"/>
              <w:b/>
              <w:noProof/>
              <w:color w:val="78787B"/>
            </w:rPr>
            <w:t>3</w:t>
          </w:r>
          <w:r w:rsidR="00B278B7" w:rsidRPr="00B310EB">
            <w:rPr>
              <w:rFonts w:ascii="Arial" w:hAnsi="Arial" w:cs="Arial"/>
              <w:b/>
              <w:color w:val="78787B"/>
            </w:rPr>
            <w:fldChar w:fldCharType="end"/>
          </w:r>
        </w:p>
      </w:tc>
    </w:tr>
  </w:tbl>
  <w:p w:rsidR="00A2158B" w:rsidRPr="002057F3" w:rsidRDefault="00A2158B" w:rsidP="002057F3">
    <w:pPr>
      <w:pStyle w:val="a7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8B7" w:rsidRDefault="00AD58B7">
      <w:r>
        <w:separator/>
      </w:r>
    </w:p>
  </w:footnote>
  <w:footnote w:type="continuationSeparator" w:id="0">
    <w:p w:rsidR="00AD58B7" w:rsidRDefault="00AD58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158B" w:rsidRDefault="00A2158B" w:rsidP="00AC18E5">
    <w:pPr>
      <w:pStyle w:val="CoverpageTitle"/>
      <w:pBdr>
        <w:bottom w:val="single" w:sz="6" w:space="1" w:color="auto"/>
      </w:pBdr>
      <w:jc w:val="center"/>
      <w:rPr>
        <w:rFonts w:ascii="微软雅黑" w:eastAsia="微软雅黑" w:hAnsi="微软雅黑" w:cs="宋体"/>
        <w:color w:val="40637A"/>
        <w:sz w:val="28"/>
        <w:szCs w:val="36"/>
        <w:lang w:eastAsia="zh-CN"/>
      </w:rPr>
    </w:pPr>
    <w:r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drawing>
        <wp:anchor distT="0" distB="0" distL="114300" distR="114300" simplePos="0" relativeHeight="251657728" behindDoc="0" locked="0" layoutInCell="1" allowOverlap="0">
          <wp:simplePos x="0" y="0"/>
          <wp:positionH relativeFrom="column">
            <wp:posOffset>4667885</wp:posOffset>
          </wp:positionH>
          <wp:positionV relativeFrom="paragraph">
            <wp:posOffset>25400</wp:posOffset>
          </wp:positionV>
          <wp:extent cx="734695" cy="381635"/>
          <wp:effectExtent l="19050" t="0" r="8255" b="0"/>
          <wp:wrapNone/>
          <wp:docPr id="7" name="图片 3" descr="说明: 0222国睿信维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0222国睿信维1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58" t="41153" r="58734" b="37804"/>
                  <a:stretch>
                    <a:fillRect/>
                  </a:stretch>
                </pic:blipFill>
                <pic:spPr bwMode="auto">
                  <a:xfrm>
                    <a:off x="0" y="0"/>
                    <a:ext cx="734695" cy="381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t>149厂三维工艺协同管理平台项目</w:t>
    </w:r>
  </w:p>
  <w:p w:rsidR="00A2158B" w:rsidRPr="006A075D" w:rsidRDefault="00A2158B" w:rsidP="00AC18E5">
    <w:pPr>
      <w:pStyle w:val="CoverpageTitle"/>
      <w:pBdr>
        <w:bottom w:val="single" w:sz="6" w:space="1" w:color="auto"/>
      </w:pBdr>
      <w:jc w:val="center"/>
      <w:rPr>
        <w:rFonts w:ascii="微软雅黑" w:eastAsia="微软雅黑" w:hAnsi="微软雅黑" w:cs="宋体"/>
        <w:color w:val="40637A"/>
        <w:sz w:val="28"/>
        <w:szCs w:val="36"/>
        <w:lang w:eastAsia="zh-CN"/>
      </w:rPr>
    </w:pPr>
    <w:r>
      <w:rPr>
        <w:rFonts w:ascii="微软雅黑" w:eastAsia="微软雅黑" w:hAnsi="微软雅黑" w:cs="宋体" w:hint="eastAsia"/>
        <w:color w:val="40637A"/>
        <w:sz w:val="28"/>
        <w:szCs w:val="36"/>
        <w:lang w:eastAsia="zh-CN"/>
      </w:rPr>
      <w:t>业务访谈纪要</w:t>
    </w:r>
    <w:r>
      <w:rPr>
        <w:rFonts w:ascii="Arial Unicode MS" w:eastAsia="Arial Unicode MS" w:hAnsi="Arial Unicode MS" w:cs="Arial Unicode MS" w:hint="eastAsia"/>
        <w:i/>
        <w:color w:val="40637A"/>
        <w:sz w:val="28"/>
        <w:szCs w:val="36"/>
        <w:lang w:eastAsia="zh-CN"/>
      </w:rPr>
      <w:t>Business Interview Record</w:t>
    </w:r>
  </w:p>
  <w:p w:rsidR="00A2158B" w:rsidRDefault="00A2158B" w:rsidP="00DD0950">
    <w:pPr>
      <w:pStyle w:val="a6"/>
      <w:ind w:leftChars="-315" w:left="-58" w:hangingChars="283" w:hanging="509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1408E"/>
    <w:multiLevelType w:val="hybridMultilevel"/>
    <w:tmpl w:val="8B98E41A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0D1C252B"/>
    <w:multiLevelType w:val="hybridMultilevel"/>
    <w:tmpl w:val="1D28C8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88574A"/>
    <w:multiLevelType w:val="hybridMultilevel"/>
    <w:tmpl w:val="E0E0824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E71295A"/>
    <w:multiLevelType w:val="hybridMultilevel"/>
    <w:tmpl w:val="3DAA29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314EE8"/>
    <w:multiLevelType w:val="hybridMultilevel"/>
    <w:tmpl w:val="C9E4AC3C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5">
    <w:nsid w:val="16A2757A"/>
    <w:multiLevelType w:val="hybridMultilevel"/>
    <w:tmpl w:val="268ADEC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77F0BCF"/>
    <w:multiLevelType w:val="singleLevel"/>
    <w:tmpl w:val="1324CDD0"/>
    <w:lvl w:ilvl="0">
      <w:start w:val="1"/>
      <w:numFmt w:val="bullet"/>
      <w:pStyle w:val="Heading1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88B4878"/>
    <w:multiLevelType w:val="hybridMultilevel"/>
    <w:tmpl w:val="E0E0824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1E1E19A7"/>
    <w:multiLevelType w:val="hybridMultilevel"/>
    <w:tmpl w:val="84E25C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10B2E51"/>
    <w:multiLevelType w:val="hybridMultilevel"/>
    <w:tmpl w:val="1C6A7446"/>
    <w:lvl w:ilvl="0" w:tplc="E9A02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71799E"/>
    <w:multiLevelType w:val="hybridMultilevel"/>
    <w:tmpl w:val="C4741D4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B0038CC"/>
    <w:multiLevelType w:val="hybridMultilevel"/>
    <w:tmpl w:val="6A8629D0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12">
    <w:nsid w:val="43FB394E"/>
    <w:multiLevelType w:val="hybridMultilevel"/>
    <w:tmpl w:val="4E380A2C"/>
    <w:lvl w:ilvl="0" w:tplc="92CADC22">
      <w:start w:val="1"/>
      <w:numFmt w:val="decimal"/>
      <w:lvlText w:val="%1)"/>
      <w:lvlJc w:val="left"/>
      <w:pPr>
        <w:ind w:left="737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1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7" w:hanging="420"/>
      </w:pPr>
      <w:rPr>
        <w:rFonts w:ascii="Wingdings" w:hAnsi="Wingdings" w:hint="default"/>
      </w:rPr>
    </w:lvl>
  </w:abstractNum>
  <w:abstractNum w:abstractNumId="13">
    <w:nsid w:val="477D4FC2"/>
    <w:multiLevelType w:val="hybridMultilevel"/>
    <w:tmpl w:val="0D86355A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CB17514"/>
    <w:multiLevelType w:val="hybridMultilevel"/>
    <w:tmpl w:val="AE5ED82E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15">
    <w:nsid w:val="50D70742"/>
    <w:multiLevelType w:val="hybridMultilevel"/>
    <w:tmpl w:val="1BB6918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51A9051F"/>
    <w:multiLevelType w:val="hybridMultilevel"/>
    <w:tmpl w:val="614AAB48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17">
    <w:nsid w:val="54EB7D1C"/>
    <w:multiLevelType w:val="multilevel"/>
    <w:tmpl w:val="9D1018A8"/>
    <w:lvl w:ilvl="0">
      <w:start w:val="1"/>
      <w:numFmt w:val="decimal"/>
      <w:pStyle w:val="1"/>
      <w:lvlText w:val="%1."/>
      <w:lvlJc w:val="left"/>
      <w:pPr>
        <w:tabs>
          <w:tab w:val="num" w:pos="454"/>
        </w:tabs>
        <w:ind w:left="454" w:hanging="454"/>
      </w:pPr>
      <w:rPr>
        <w:rFonts w:ascii="Arial" w:eastAsia="PMingLiU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851"/>
      </w:pPr>
      <w:rPr>
        <w:rFonts w:ascii="Arial" w:eastAsia="PMingLiU" w:hAnsi="Arial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928"/>
        </w:tabs>
        <w:ind w:left="1928" w:hanging="1361"/>
      </w:pPr>
      <w:rPr>
        <w:rFonts w:ascii="Arial" w:eastAsia="PMingLiU" w:hAnsi="Arial" w:hint="default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552"/>
        </w:tabs>
        <w:ind w:left="2552" w:hanging="158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593"/>
        </w:tabs>
        <w:ind w:left="4593" w:hanging="2552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8">
    <w:nsid w:val="5EFB1E91"/>
    <w:multiLevelType w:val="hybridMultilevel"/>
    <w:tmpl w:val="D3481124"/>
    <w:lvl w:ilvl="0" w:tplc="04090011">
      <w:start w:val="1"/>
      <w:numFmt w:val="decimal"/>
      <w:lvlText w:val="%1)"/>
      <w:lvlJc w:val="left"/>
      <w:pPr>
        <w:ind w:left="879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2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9" w:hanging="420"/>
      </w:pPr>
      <w:rPr>
        <w:rFonts w:ascii="Wingdings" w:hAnsi="Wingdings" w:hint="default"/>
      </w:rPr>
    </w:lvl>
  </w:abstractNum>
  <w:abstractNum w:abstractNumId="19">
    <w:nsid w:val="619F4AD0"/>
    <w:multiLevelType w:val="hybridMultilevel"/>
    <w:tmpl w:val="F634BD6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6F74C38"/>
    <w:multiLevelType w:val="hybridMultilevel"/>
    <w:tmpl w:val="6756C46E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21">
    <w:nsid w:val="6DB74D2D"/>
    <w:multiLevelType w:val="hybridMultilevel"/>
    <w:tmpl w:val="FE1AE43C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2">
    <w:nsid w:val="79AD2B70"/>
    <w:multiLevelType w:val="hybridMultilevel"/>
    <w:tmpl w:val="A0461296"/>
    <w:lvl w:ilvl="0" w:tplc="0554E44E">
      <w:start w:val="1"/>
      <w:numFmt w:val="bullet"/>
      <w:lvlText w:val="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3">
    <w:nsid w:val="7C7274B6"/>
    <w:multiLevelType w:val="hybridMultilevel"/>
    <w:tmpl w:val="81E6B626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4">
    <w:nsid w:val="7D4E6872"/>
    <w:multiLevelType w:val="hybridMultilevel"/>
    <w:tmpl w:val="6128D1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D975C60"/>
    <w:multiLevelType w:val="hybridMultilevel"/>
    <w:tmpl w:val="0D86355A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7"/>
  </w:num>
  <w:num w:numId="2">
    <w:abstractNumId w:val="6"/>
  </w:num>
  <w:num w:numId="3">
    <w:abstractNumId w:val="12"/>
  </w:num>
  <w:num w:numId="4">
    <w:abstractNumId w:val="19"/>
  </w:num>
  <w:num w:numId="5">
    <w:abstractNumId w:val="8"/>
  </w:num>
  <w:num w:numId="6">
    <w:abstractNumId w:val="13"/>
  </w:num>
  <w:num w:numId="7">
    <w:abstractNumId w:val="18"/>
  </w:num>
  <w:num w:numId="8">
    <w:abstractNumId w:val="11"/>
  </w:num>
  <w:num w:numId="9">
    <w:abstractNumId w:val="9"/>
  </w:num>
  <w:num w:numId="10">
    <w:abstractNumId w:val="3"/>
  </w:num>
  <w:num w:numId="11">
    <w:abstractNumId w:val="21"/>
  </w:num>
  <w:num w:numId="12">
    <w:abstractNumId w:val="23"/>
  </w:num>
  <w:num w:numId="13">
    <w:abstractNumId w:val="0"/>
  </w:num>
  <w:num w:numId="14">
    <w:abstractNumId w:val="5"/>
  </w:num>
  <w:num w:numId="15">
    <w:abstractNumId w:val="7"/>
  </w:num>
  <w:num w:numId="16">
    <w:abstractNumId w:val="15"/>
  </w:num>
  <w:num w:numId="17">
    <w:abstractNumId w:val="24"/>
  </w:num>
  <w:num w:numId="18">
    <w:abstractNumId w:val="10"/>
  </w:num>
  <w:num w:numId="19">
    <w:abstractNumId w:val="16"/>
  </w:num>
  <w:num w:numId="20">
    <w:abstractNumId w:val="4"/>
  </w:num>
  <w:num w:numId="21">
    <w:abstractNumId w:val="1"/>
  </w:num>
  <w:num w:numId="22">
    <w:abstractNumId w:val="20"/>
  </w:num>
  <w:num w:numId="23">
    <w:abstractNumId w:val="14"/>
  </w:num>
  <w:num w:numId="24">
    <w:abstractNumId w:val="2"/>
  </w:num>
  <w:num w:numId="25">
    <w:abstractNumId w:val="25"/>
  </w:num>
  <w:num w:numId="26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D6894"/>
    <w:rsid w:val="00000060"/>
    <w:rsid w:val="000016FB"/>
    <w:rsid w:val="00003039"/>
    <w:rsid w:val="0000334D"/>
    <w:rsid w:val="00004186"/>
    <w:rsid w:val="00005DCE"/>
    <w:rsid w:val="00006C4A"/>
    <w:rsid w:val="00007909"/>
    <w:rsid w:val="00007C6B"/>
    <w:rsid w:val="00010C75"/>
    <w:rsid w:val="00011E5D"/>
    <w:rsid w:val="00013751"/>
    <w:rsid w:val="000156D1"/>
    <w:rsid w:val="00015861"/>
    <w:rsid w:val="00015CD1"/>
    <w:rsid w:val="00017AA5"/>
    <w:rsid w:val="000219D9"/>
    <w:rsid w:val="00021B7C"/>
    <w:rsid w:val="00022F05"/>
    <w:rsid w:val="00023881"/>
    <w:rsid w:val="00023AFE"/>
    <w:rsid w:val="00023B95"/>
    <w:rsid w:val="0002433E"/>
    <w:rsid w:val="00024450"/>
    <w:rsid w:val="00024ADA"/>
    <w:rsid w:val="0002530B"/>
    <w:rsid w:val="000263E6"/>
    <w:rsid w:val="000264F5"/>
    <w:rsid w:val="00031C20"/>
    <w:rsid w:val="00032AD4"/>
    <w:rsid w:val="000333FC"/>
    <w:rsid w:val="00033B87"/>
    <w:rsid w:val="00034AAA"/>
    <w:rsid w:val="00035130"/>
    <w:rsid w:val="000408B1"/>
    <w:rsid w:val="000435AF"/>
    <w:rsid w:val="00044A11"/>
    <w:rsid w:val="00044AF7"/>
    <w:rsid w:val="00044F26"/>
    <w:rsid w:val="000552B1"/>
    <w:rsid w:val="000552DE"/>
    <w:rsid w:val="00056547"/>
    <w:rsid w:val="00057882"/>
    <w:rsid w:val="0006106B"/>
    <w:rsid w:val="000636DF"/>
    <w:rsid w:val="00064544"/>
    <w:rsid w:val="00064EC3"/>
    <w:rsid w:val="00066FF7"/>
    <w:rsid w:val="000677A5"/>
    <w:rsid w:val="00067842"/>
    <w:rsid w:val="00070FFD"/>
    <w:rsid w:val="000731F7"/>
    <w:rsid w:val="00073654"/>
    <w:rsid w:val="00074BDA"/>
    <w:rsid w:val="00075680"/>
    <w:rsid w:val="00075DD7"/>
    <w:rsid w:val="00077E05"/>
    <w:rsid w:val="000804BA"/>
    <w:rsid w:val="000828EA"/>
    <w:rsid w:val="000828F3"/>
    <w:rsid w:val="000829E9"/>
    <w:rsid w:val="00082F46"/>
    <w:rsid w:val="00086BF9"/>
    <w:rsid w:val="0008733F"/>
    <w:rsid w:val="00090C2F"/>
    <w:rsid w:val="00091039"/>
    <w:rsid w:val="00091874"/>
    <w:rsid w:val="00091DC9"/>
    <w:rsid w:val="00092640"/>
    <w:rsid w:val="00094643"/>
    <w:rsid w:val="00094F23"/>
    <w:rsid w:val="00095F9A"/>
    <w:rsid w:val="000A1431"/>
    <w:rsid w:val="000A2BAB"/>
    <w:rsid w:val="000A3BA4"/>
    <w:rsid w:val="000A5971"/>
    <w:rsid w:val="000A664B"/>
    <w:rsid w:val="000A6E53"/>
    <w:rsid w:val="000A728F"/>
    <w:rsid w:val="000B0B87"/>
    <w:rsid w:val="000B1F65"/>
    <w:rsid w:val="000B3A09"/>
    <w:rsid w:val="000B7217"/>
    <w:rsid w:val="000B7994"/>
    <w:rsid w:val="000C17EA"/>
    <w:rsid w:val="000C2D96"/>
    <w:rsid w:val="000C3000"/>
    <w:rsid w:val="000C36BF"/>
    <w:rsid w:val="000C5EEE"/>
    <w:rsid w:val="000C752B"/>
    <w:rsid w:val="000D1C53"/>
    <w:rsid w:val="000D2723"/>
    <w:rsid w:val="000D34DB"/>
    <w:rsid w:val="000D43D5"/>
    <w:rsid w:val="000D5705"/>
    <w:rsid w:val="000D5842"/>
    <w:rsid w:val="000D6A5C"/>
    <w:rsid w:val="000E1BDF"/>
    <w:rsid w:val="000E2DED"/>
    <w:rsid w:val="000E5F07"/>
    <w:rsid w:val="000E6374"/>
    <w:rsid w:val="000F6A7A"/>
    <w:rsid w:val="00100EEC"/>
    <w:rsid w:val="001012EB"/>
    <w:rsid w:val="001036E6"/>
    <w:rsid w:val="0010396C"/>
    <w:rsid w:val="0010461C"/>
    <w:rsid w:val="00104982"/>
    <w:rsid w:val="00104B32"/>
    <w:rsid w:val="001064D5"/>
    <w:rsid w:val="00107670"/>
    <w:rsid w:val="00110839"/>
    <w:rsid w:val="00110F8E"/>
    <w:rsid w:val="00111B80"/>
    <w:rsid w:val="00113058"/>
    <w:rsid w:val="00116B89"/>
    <w:rsid w:val="001172B2"/>
    <w:rsid w:val="001218A0"/>
    <w:rsid w:val="00123366"/>
    <w:rsid w:val="0012436D"/>
    <w:rsid w:val="00126B57"/>
    <w:rsid w:val="001271C1"/>
    <w:rsid w:val="001276A7"/>
    <w:rsid w:val="00130EBE"/>
    <w:rsid w:val="0013158E"/>
    <w:rsid w:val="00132AC8"/>
    <w:rsid w:val="00132ACF"/>
    <w:rsid w:val="00133493"/>
    <w:rsid w:val="00135BEE"/>
    <w:rsid w:val="001365D5"/>
    <w:rsid w:val="00136E53"/>
    <w:rsid w:val="00143986"/>
    <w:rsid w:val="00145801"/>
    <w:rsid w:val="00146437"/>
    <w:rsid w:val="0015309D"/>
    <w:rsid w:val="001542D8"/>
    <w:rsid w:val="00154D06"/>
    <w:rsid w:val="00160E17"/>
    <w:rsid w:val="00161810"/>
    <w:rsid w:val="00162A79"/>
    <w:rsid w:val="00164014"/>
    <w:rsid w:val="001662D3"/>
    <w:rsid w:val="001732F6"/>
    <w:rsid w:val="00173A87"/>
    <w:rsid w:val="00173CE1"/>
    <w:rsid w:val="00174FEA"/>
    <w:rsid w:val="00180464"/>
    <w:rsid w:val="0018345B"/>
    <w:rsid w:val="001852A5"/>
    <w:rsid w:val="0019035C"/>
    <w:rsid w:val="00191E37"/>
    <w:rsid w:val="001922FE"/>
    <w:rsid w:val="00193897"/>
    <w:rsid w:val="00193BFE"/>
    <w:rsid w:val="001948DD"/>
    <w:rsid w:val="00195405"/>
    <w:rsid w:val="00196956"/>
    <w:rsid w:val="00196E60"/>
    <w:rsid w:val="001A04B0"/>
    <w:rsid w:val="001A0AC4"/>
    <w:rsid w:val="001A0E6F"/>
    <w:rsid w:val="001A14AF"/>
    <w:rsid w:val="001A1BA2"/>
    <w:rsid w:val="001A1D76"/>
    <w:rsid w:val="001A2D3E"/>
    <w:rsid w:val="001A3911"/>
    <w:rsid w:val="001A41A4"/>
    <w:rsid w:val="001A4491"/>
    <w:rsid w:val="001A4969"/>
    <w:rsid w:val="001A54D5"/>
    <w:rsid w:val="001A5974"/>
    <w:rsid w:val="001A682F"/>
    <w:rsid w:val="001A76A6"/>
    <w:rsid w:val="001B018A"/>
    <w:rsid w:val="001B0625"/>
    <w:rsid w:val="001B38DA"/>
    <w:rsid w:val="001C096B"/>
    <w:rsid w:val="001C25CE"/>
    <w:rsid w:val="001C35E1"/>
    <w:rsid w:val="001C6A94"/>
    <w:rsid w:val="001C7323"/>
    <w:rsid w:val="001C7FD1"/>
    <w:rsid w:val="001C7FFC"/>
    <w:rsid w:val="001D3497"/>
    <w:rsid w:val="001D456B"/>
    <w:rsid w:val="001D4DA4"/>
    <w:rsid w:val="001D5F12"/>
    <w:rsid w:val="001D69A9"/>
    <w:rsid w:val="001D6BF9"/>
    <w:rsid w:val="001E0275"/>
    <w:rsid w:val="001E0376"/>
    <w:rsid w:val="001E13B1"/>
    <w:rsid w:val="001E1965"/>
    <w:rsid w:val="001E4735"/>
    <w:rsid w:val="001E4BBD"/>
    <w:rsid w:val="001E5523"/>
    <w:rsid w:val="001E6F59"/>
    <w:rsid w:val="001F2C87"/>
    <w:rsid w:val="001F3AE1"/>
    <w:rsid w:val="001F71C4"/>
    <w:rsid w:val="001F7BF8"/>
    <w:rsid w:val="00200753"/>
    <w:rsid w:val="002017D8"/>
    <w:rsid w:val="00201C75"/>
    <w:rsid w:val="00201D06"/>
    <w:rsid w:val="00202B21"/>
    <w:rsid w:val="002057F3"/>
    <w:rsid w:val="002073E9"/>
    <w:rsid w:val="00207570"/>
    <w:rsid w:val="00207986"/>
    <w:rsid w:val="00210974"/>
    <w:rsid w:val="002119B6"/>
    <w:rsid w:val="0021362A"/>
    <w:rsid w:val="002137E8"/>
    <w:rsid w:val="00213820"/>
    <w:rsid w:val="00214114"/>
    <w:rsid w:val="00214A78"/>
    <w:rsid w:val="00215B0A"/>
    <w:rsid w:val="002172E5"/>
    <w:rsid w:val="0022298D"/>
    <w:rsid w:val="002269A6"/>
    <w:rsid w:val="00230ADF"/>
    <w:rsid w:val="0023259E"/>
    <w:rsid w:val="00232E6F"/>
    <w:rsid w:val="0023315C"/>
    <w:rsid w:val="00234E7F"/>
    <w:rsid w:val="002357DD"/>
    <w:rsid w:val="00235894"/>
    <w:rsid w:val="0023606C"/>
    <w:rsid w:val="00236E6D"/>
    <w:rsid w:val="00240397"/>
    <w:rsid w:val="00244123"/>
    <w:rsid w:val="00244328"/>
    <w:rsid w:val="0024623A"/>
    <w:rsid w:val="00246A44"/>
    <w:rsid w:val="00247DB1"/>
    <w:rsid w:val="00247EB0"/>
    <w:rsid w:val="00254700"/>
    <w:rsid w:val="00257F93"/>
    <w:rsid w:val="00260A20"/>
    <w:rsid w:val="00261B05"/>
    <w:rsid w:val="002657BD"/>
    <w:rsid w:val="002676B7"/>
    <w:rsid w:val="00270198"/>
    <w:rsid w:val="00271D57"/>
    <w:rsid w:val="00273352"/>
    <w:rsid w:val="00274C3E"/>
    <w:rsid w:val="00275E3A"/>
    <w:rsid w:val="00275F60"/>
    <w:rsid w:val="00277927"/>
    <w:rsid w:val="00281CB9"/>
    <w:rsid w:val="002835F5"/>
    <w:rsid w:val="0028364F"/>
    <w:rsid w:val="00284EF7"/>
    <w:rsid w:val="00285A5B"/>
    <w:rsid w:val="0028739B"/>
    <w:rsid w:val="0028751C"/>
    <w:rsid w:val="002901A7"/>
    <w:rsid w:val="00290F3B"/>
    <w:rsid w:val="00293030"/>
    <w:rsid w:val="00293B21"/>
    <w:rsid w:val="00294DB0"/>
    <w:rsid w:val="002958AE"/>
    <w:rsid w:val="00296776"/>
    <w:rsid w:val="002A0E26"/>
    <w:rsid w:val="002A346E"/>
    <w:rsid w:val="002A64E9"/>
    <w:rsid w:val="002B20BE"/>
    <w:rsid w:val="002B2F4F"/>
    <w:rsid w:val="002B404A"/>
    <w:rsid w:val="002B5402"/>
    <w:rsid w:val="002B7604"/>
    <w:rsid w:val="002B7D6D"/>
    <w:rsid w:val="002C0CA0"/>
    <w:rsid w:val="002C183C"/>
    <w:rsid w:val="002C1F85"/>
    <w:rsid w:val="002C3D39"/>
    <w:rsid w:val="002C4320"/>
    <w:rsid w:val="002C4C3B"/>
    <w:rsid w:val="002C4D04"/>
    <w:rsid w:val="002C557F"/>
    <w:rsid w:val="002C5E07"/>
    <w:rsid w:val="002C614C"/>
    <w:rsid w:val="002C6278"/>
    <w:rsid w:val="002C62A7"/>
    <w:rsid w:val="002C772C"/>
    <w:rsid w:val="002C7D32"/>
    <w:rsid w:val="002D06D0"/>
    <w:rsid w:val="002D10FC"/>
    <w:rsid w:val="002D1E8A"/>
    <w:rsid w:val="002D5E62"/>
    <w:rsid w:val="002D5F4F"/>
    <w:rsid w:val="002D6B46"/>
    <w:rsid w:val="002E0B65"/>
    <w:rsid w:val="002E21A8"/>
    <w:rsid w:val="002E2EAB"/>
    <w:rsid w:val="002E3BE7"/>
    <w:rsid w:val="002E4071"/>
    <w:rsid w:val="002E46F5"/>
    <w:rsid w:val="002E6614"/>
    <w:rsid w:val="002E7488"/>
    <w:rsid w:val="002F02FD"/>
    <w:rsid w:val="002F0310"/>
    <w:rsid w:val="002F0683"/>
    <w:rsid w:val="002F17E2"/>
    <w:rsid w:val="002F184F"/>
    <w:rsid w:val="002F32C3"/>
    <w:rsid w:val="002F3F56"/>
    <w:rsid w:val="002F60D7"/>
    <w:rsid w:val="002F7E9A"/>
    <w:rsid w:val="003010C1"/>
    <w:rsid w:val="0030251C"/>
    <w:rsid w:val="0030406A"/>
    <w:rsid w:val="00304823"/>
    <w:rsid w:val="00307A94"/>
    <w:rsid w:val="00307FC9"/>
    <w:rsid w:val="00311F52"/>
    <w:rsid w:val="00317019"/>
    <w:rsid w:val="00320248"/>
    <w:rsid w:val="0032111A"/>
    <w:rsid w:val="00322A8E"/>
    <w:rsid w:val="00322BAF"/>
    <w:rsid w:val="00322DD9"/>
    <w:rsid w:val="00323AF3"/>
    <w:rsid w:val="00324D12"/>
    <w:rsid w:val="00325094"/>
    <w:rsid w:val="00325212"/>
    <w:rsid w:val="00325452"/>
    <w:rsid w:val="00330AFA"/>
    <w:rsid w:val="00330F59"/>
    <w:rsid w:val="00331050"/>
    <w:rsid w:val="003362D3"/>
    <w:rsid w:val="00336A5C"/>
    <w:rsid w:val="00343327"/>
    <w:rsid w:val="003445D4"/>
    <w:rsid w:val="00344BB5"/>
    <w:rsid w:val="00344DA9"/>
    <w:rsid w:val="003475D0"/>
    <w:rsid w:val="00354FA7"/>
    <w:rsid w:val="00361DA9"/>
    <w:rsid w:val="00365AA0"/>
    <w:rsid w:val="00366F95"/>
    <w:rsid w:val="00370E73"/>
    <w:rsid w:val="003710DC"/>
    <w:rsid w:val="0037148A"/>
    <w:rsid w:val="0037235E"/>
    <w:rsid w:val="00372ACA"/>
    <w:rsid w:val="00375C23"/>
    <w:rsid w:val="00376D62"/>
    <w:rsid w:val="00377707"/>
    <w:rsid w:val="003821F9"/>
    <w:rsid w:val="003832D9"/>
    <w:rsid w:val="00387A42"/>
    <w:rsid w:val="00391439"/>
    <w:rsid w:val="00391D5C"/>
    <w:rsid w:val="003920D9"/>
    <w:rsid w:val="003928B9"/>
    <w:rsid w:val="00393795"/>
    <w:rsid w:val="0039386B"/>
    <w:rsid w:val="0039400F"/>
    <w:rsid w:val="00395AE7"/>
    <w:rsid w:val="003969CF"/>
    <w:rsid w:val="003A1D5F"/>
    <w:rsid w:val="003A2FE2"/>
    <w:rsid w:val="003A4472"/>
    <w:rsid w:val="003A5B11"/>
    <w:rsid w:val="003A6A66"/>
    <w:rsid w:val="003B00EC"/>
    <w:rsid w:val="003B6DA3"/>
    <w:rsid w:val="003C07D8"/>
    <w:rsid w:val="003C1044"/>
    <w:rsid w:val="003C3066"/>
    <w:rsid w:val="003C3143"/>
    <w:rsid w:val="003C63EB"/>
    <w:rsid w:val="003C72F0"/>
    <w:rsid w:val="003D06EE"/>
    <w:rsid w:val="003D15C8"/>
    <w:rsid w:val="003D206B"/>
    <w:rsid w:val="003D3382"/>
    <w:rsid w:val="003D3AA6"/>
    <w:rsid w:val="003D7778"/>
    <w:rsid w:val="003E00DD"/>
    <w:rsid w:val="003E0DCB"/>
    <w:rsid w:val="003E1B67"/>
    <w:rsid w:val="003E2793"/>
    <w:rsid w:val="003E3035"/>
    <w:rsid w:val="003E49B2"/>
    <w:rsid w:val="003E56F7"/>
    <w:rsid w:val="003E7266"/>
    <w:rsid w:val="003F1E0B"/>
    <w:rsid w:val="003F2151"/>
    <w:rsid w:val="003F31C2"/>
    <w:rsid w:val="003F53B7"/>
    <w:rsid w:val="00401543"/>
    <w:rsid w:val="0040298D"/>
    <w:rsid w:val="00402CE1"/>
    <w:rsid w:val="00403705"/>
    <w:rsid w:val="00403E17"/>
    <w:rsid w:val="004050F5"/>
    <w:rsid w:val="00405577"/>
    <w:rsid w:val="00405885"/>
    <w:rsid w:val="00405F21"/>
    <w:rsid w:val="00406BAE"/>
    <w:rsid w:val="00407294"/>
    <w:rsid w:val="00407954"/>
    <w:rsid w:val="00411044"/>
    <w:rsid w:val="004110E8"/>
    <w:rsid w:val="004125A0"/>
    <w:rsid w:val="00415E90"/>
    <w:rsid w:val="00416472"/>
    <w:rsid w:val="0041692F"/>
    <w:rsid w:val="00416F11"/>
    <w:rsid w:val="00425968"/>
    <w:rsid w:val="0042624B"/>
    <w:rsid w:val="00426739"/>
    <w:rsid w:val="00432561"/>
    <w:rsid w:val="00436D5F"/>
    <w:rsid w:val="00437AA0"/>
    <w:rsid w:val="00440EF4"/>
    <w:rsid w:val="004413D2"/>
    <w:rsid w:val="0044315D"/>
    <w:rsid w:val="004446ED"/>
    <w:rsid w:val="0044482E"/>
    <w:rsid w:val="00444C2E"/>
    <w:rsid w:val="00446477"/>
    <w:rsid w:val="00446A87"/>
    <w:rsid w:val="00446E80"/>
    <w:rsid w:val="00450CB6"/>
    <w:rsid w:val="004519A5"/>
    <w:rsid w:val="00451A2E"/>
    <w:rsid w:val="00452F86"/>
    <w:rsid w:val="00454922"/>
    <w:rsid w:val="00454B4D"/>
    <w:rsid w:val="00455EB1"/>
    <w:rsid w:val="00461796"/>
    <w:rsid w:val="00462001"/>
    <w:rsid w:val="00463548"/>
    <w:rsid w:val="00463F29"/>
    <w:rsid w:val="00465B71"/>
    <w:rsid w:val="00466298"/>
    <w:rsid w:val="004700B9"/>
    <w:rsid w:val="00470730"/>
    <w:rsid w:val="00472B38"/>
    <w:rsid w:val="00475647"/>
    <w:rsid w:val="00475F12"/>
    <w:rsid w:val="004817F2"/>
    <w:rsid w:val="00483727"/>
    <w:rsid w:val="0048378C"/>
    <w:rsid w:val="004839DB"/>
    <w:rsid w:val="00483A4C"/>
    <w:rsid w:val="00484A1B"/>
    <w:rsid w:val="00485A12"/>
    <w:rsid w:val="0048655C"/>
    <w:rsid w:val="0048663F"/>
    <w:rsid w:val="00487059"/>
    <w:rsid w:val="0048709D"/>
    <w:rsid w:val="004877BD"/>
    <w:rsid w:val="00490244"/>
    <w:rsid w:val="00490F53"/>
    <w:rsid w:val="004930F5"/>
    <w:rsid w:val="0049326D"/>
    <w:rsid w:val="00493466"/>
    <w:rsid w:val="00495C3A"/>
    <w:rsid w:val="00496D67"/>
    <w:rsid w:val="004972E7"/>
    <w:rsid w:val="004A0EB8"/>
    <w:rsid w:val="004A11E4"/>
    <w:rsid w:val="004A1B57"/>
    <w:rsid w:val="004A223B"/>
    <w:rsid w:val="004A299D"/>
    <w:rsid w:val="004A3F44"/>
    <w:rsid w:val="004A426C"/>
    <w:rsid w:val="004A53E6"/>
    <w:rsid w:val="004A6EEC"/>
    <w:rsid w:val="004B160D"/>
    <w:rsid w:val="004B496D"/>
    <w:rsid w:val="004C10AE"/>
    <w:rsid w:val="004C1B29"/>
    <w:rsid w:val="004C67A1"/>
    <w:rsid w:val="004C6CA1"/>
    <w:rsid w:val="004C7BE9"/>
    <w:rsid w:val="004D1005"/>
    <w:rsid w:val="004D374B"/>
    <w:rsid w:val="004D3AFD"/>
    <w:rsid w:val="004D4E5B"/>
    <w:rsid w:val="004D6A14"/>
    <w:rsid w:val="004E05CF"/>
    <w:rsid w:val="004E11C7"/>
    <w:rsid w:val="004E5DAB"/>
    <w:rsid w:val="004E63C3"/>
    <w:rsid w:val="004E7FD3"/>
    <w:rsid w:val="004F0E12"/>
    <w:rsid w:val="004F1C22"/>
    <w:rsid w:val="004F309A"/>
    <w:rsid w:val="004F38F0"/>
    <w:rsid w:val="004F40D2"/>
    <w:rsid w:val="004F6921"/>
    <w:rsid w:val="004F7C1D"/>
    <w:rsid w:val="00502C3C"/>
    <w:rsid w:val="00502EA3"/>
    <w:rsid w:val="0050335F"/>
    <w:rsid w:val="00503CB0"/>
    <w:rsid w:val="00506C49"/>
    <w:rsid w:val="005074D7"/>
    <w:rsid w:val="00511D48"/>
    <w:rsid w:val="005129B4"/>
    <w:rsid w:val="00512E11"/>
    <w:rsid w:val="00515338"/>
    <w:rsid w:val="0051697F"/>
    <w:rsid w:val="005214CB"/>
    <w:rsid w:val="00522E20"/>
    <w:rsid w:val="005241DE"/>
    <w:rsid w:val="005246E6"/>
    <w:rsid w:val="005247F0"/>
    <w:rsid w:val="0052529C"/>
    <w:rsid w:val="00525AE2"/>
    <w:rsid w:val="00525E8D"/>
    <w:rsid w:val="00533BC8"/>
    <w:rsid w:val="005344FB"/>
    <w:rsid w:val="00534DA0"/>
    <w:rsid w:val="00540A49"/>
    <w:rsid w:val="00541823"/>
    <w:rsid w:val="00545FE9"/>
    <w:rsid w:val="00546CFC"/>
    <w:rsid w:val="00547242"/>
    <w:rsid w:val="00547C04"/>
    <w:rsid w:val="0055020A"/>
    <w:rsid w:val="00552364"/>
    <w:rsid w:val="005524FE"/>
    <w:rsid w:val="00552AF7"/>
    <w:rsid w:val="00553FB4"/>
    <w:rsid w:val="00556E9D"/>
    <w:rsid w:val="00562654"/>
    <w:rsid w:val="00564B76"/>
    <w:rsid w:val="005658D2"/>
    <w:rsid w:val="00565EEE"/>
    <w:rsid w:val="00566101"/>
    <w:rsid w:val="00567183"/>
    <w:rsid w:val="00574ACD"/>
    <w:rsid w:val="00574B0E"/>
    <w:rsid w:val="00574E40"/>
    <w:rsid w:val="00575047"/>
    <w:rsid w:val="005756C1"/>
    <w:rsid w:val="0057705F"/>
    <w:rsid w:val="005779F1"/>
    <w:rsid w:val="00580115"/>
    <w:rsid w:val="00582C5E"/>
    <w:rsid w:val="00584530"/>
    <w:rsid w:val="00584DE1"/>
    <w:rsid w:val="0058517B"/>
    <w:rsid w:val="0058599F"/>
    <w:rsid w:val="00587141"/>
    <w:rsid w:val="005902F5"/>
    <w:rsid w:val="0059139D"/>
    <w:rsid w:val="00591DAB"/>
    <w:rsid w:val="005923D2"/>
    <w:rsid w:val="00593868"/>
    <w:rsid w:val="005961C5"/>
    <w:rsid w:val="005967F9"/>
    <w:rsid w:val="005975F6"/>
    <w:rsid w:val="00597D29"/>
    <w:rsid w:val="00597FEB"/>
    <w:rsid w:val="005A12D2"/>
    <w:rsid w:val="005A2671"/>
    <w:rsid w:val="005A29B7"/>
    <w:rsid w:val="005A4E7B"/>
    <w:rsid w:val="005A6155"/>
    <w:rsid w:val="005A71FA"/>
    <w:rsid w:val="005B0057"/>
    <w:rsid w:val="005B289A"/>
    <w:rsid w:val="005B38EB"/>
    <w:rsid w:val="005B4472"/>
    <w:rsid w:val="005B655E"/>
    <w:rsid w:val="005B6B67"/>
    <w:rsid w:val="005B757D"/>
    <w:rsid w:val="005B798E"/>
    <w:rsid w:val="005B7FAF"/>
    <w:rsid w:val="005C072F"/>
    <w:rsid w:val="005C60FD"/>
    <w:rsid w:val="005C6A48"/>
    <w:rsid w:val="005C74E1"/>
    <w:rsid w:val="005D2BCB"/>
    <w:rsid w:val="005D2CFA"/>
    <w:rsid w:val="005D2FE0"/>
    <w:rsid w:val="005D3657"/>
    <w:rsid w:val="005D4B52"/>
    <w:rsid w:val="005D4E89"/>
    <w:rsid w:val="005D5C9B"/>
    <w:rsid w:val="005D6748"/>
    <w:rsid w:val="005E0FE5"/>
    <w:rsid w:val="005E1764"/>
    <w:rsid w:val="005E20DF"/>
    <w:rsid w:val="005E2864"/>
    <w:rsid w:val="005E2C1A"/>
    <w:rsid w:val="005E2D82"/>
    <w:rsid w:val="005E333A"/>
    <w:rsid w:val="005E5398"/>
    <w:rsid w:val="005E5C6A"/>
    <w:rsid w:val="005E5D99"/>
    <w:rsid w:val="005E5F06"/>
    <w:rsid w:val="005E6CCB"/>
    <w:rsid w:val="005E6F10"/>
    <w:rsid w:val="005F19A6"/>
    <w:rsid w:val="005F24FA"/>
    <w:rsid w:val="005F2E7D"/>
    <w:rsid w:val="005F38C0"/>
    <w:rsid w:val="005F3B00"/>
    <w:rsid w:val="005F5A03"/>
    <w:rsid w:val="005F6080"/>
    <w:rsid w:val="005F715A"/>
    <w:rsid w:val="0060271D"/>
    <w:rsid w:val="0060282C"/>
    <w:rsid w:val="00602E1C"/>
    <w:rsid w:val="00603A84"/>
    <w:rsid w:val="00605AA6"/>
    <w:rsid w:val="00605C7C"/>
    <w:rsid w:val="00606716"/>
    <w:rsid w:val="00607D21"/>
    <w:rsid w:val="006102BF"/>
    <w:rsid w:val="00610AD2"/>
    <w:rsid w:val="0061247B"/>
    <w:rsid w:val="006146A0"/>
    <w:rsid w:val="006155EA"/>
    <w:rsid w:val="00616242"/>
    <w:rsid w:val="0061697C"/>
    <w:rsid w:val="0061706D"/>
    <w:rsid w:val="00617DCD"/>
    <w:rsid w:val="00620F60"/>
    <w:rsid w:val="006226CB"/>
    <w:rsid w:val="006236A4"/>
    <w:rsid w:val="00623C9F"/>
    <w:rsid w:val="00623DF0"/>
    <w:rsid w:val="006261C5"/>
    <w:rsid w:val="00631069"/>
    <w:rsid w:val="006335FD"/>
    <w:rsid w:val="00635547"/>
    <w:rsid w:val="00636308"/>
    <w:rsid w:val="0063684A"/>
    <w:rsid w:val="006373E6"/>
    <w:rsid w:val="0063797B"/>
    <w:rsid w:val="006448D9"/>
    <w:rsid w:val="00644D3B"/>
    <w:rsid w:val="00645510"/>
    <w:rsid w:val="00646DD3"/>
    <w:rsid w:val="00647E08"/>
    <w:rsid w:val="006506F1"/>
    <w:rsid w:val="00650F1D"/>
    <w:rsid w:val="00651257"/>
    <w:rsid w:val="00653869"/>
    <w:rsid w:val="00653E5D"/>
    <w:rsid w:val="00653EB1"/>
    <w:rsid w:val="00656ACE"/>
    <w:rsid w:val="0066006A"/>
    <w:rsid w:val="00661463"/>
    <w:rsid w:val="00661B71"/>
    <w:rsid w:val="00662929"/>
    <w:rsid w:val="00663380"/>
    <w:rsid w:val="00663439"/>
    <w:rsid w:val="00663ABE"/>
    <w:rsid w:val="00664B62"/>
    <w:rsid w:val="006655A2"/>
    <w:rsid w:val="006663D0"/>
    <w:rsid w:val="00666901"/>
    <w:rsid w:val="006671EA"/>
    <w:rsid w:val="00667355"/>
    <w:rsid w:val="00667721"/>
    <w:rsid w:val="00667B0B"/>
    <w:rsid w:val="006705AE"/>
    <w:rsid w:val="0067109E"/>
    <w:rsid w:val="0067562A"/>
    <w:rsid w:val="006822AA"/>
    <w:rsid w:val="0068423A"/>
    <w:rsid w:val="00684867"/>
    <w:rsid w:val="00684B1E"/>
    <w:rsid w:val="00691C88"/>
    <w:rsid w:val="00691E34"/>
    <w:rsid w:val="0069202B"/>
    <w:rsid w:val="00693214"/>
    <w:rsid w:val="0069360C"/>
    <w:rsid w:val="006943AA"/>
    <w:rsid w:val="006A02F4"/>
    <w:rsid w:val="006A122E"/>
    <w:rsid w:val="006A2027"/>
    <w:rsid w:val="006A3C4D"/>
    <w:rsid w:val="006A495A"/>
    <w:rsid w:val="006A7285"/>
    <w:rsid w:val="006B0096"/>
    <w:rsid w:val="006B02D2"/>
    <w:rsid w:val="006B036F"/>
    <w:rsid w:val="006B505C"/>
    <w:rsid w:val="006B561D"/>
    <w:rsid w:val="006C0A48"/>
    <w:rsid w:val="006C1D29"/>
    <w:rsid w:val="006C39E0"/>
    <w:rsid w:val="006C5228"/>
    <w:rsid w:val="006C544F"/>
    <w:rsid w:val="006C5BEB"/>
    <w:rsid w:val="006C75DF"/>
    <w:rsid w:val="006C7C81"/>
    <w:rsid w:val="006D0087"/>
    <w:rsid w:val="006D170C"/>
    <w:rsid w:val="006D206A"/>
    <w:rsid w:val="006D3711"/>
    <w:rsid w:val="006D453B"/>
    <w:rsid w:val="006D4A99"/>
    <w:rsid w:val="006D6004"/>
    <w:rsid w:val="006E09F8"/>
    <w:rsid w:val="006E214F"/>
    <w:rsid w:val="006E2822"/>
    <w:rsid w:val="006E6799"/>
    <w:rsid w:val="006E6FC9"/>
    <w:rsid w:val="006E781B"/>
    <w:rsid w:val="006F17A1"/>
    <w:rsid w:val="006F1F45"/>
    <w:rsid w:val="006F21DC"/>
    <w:rsid w:val="006F2501"/>
    <w:rsid w:val="006F3597"/>
    <w:rsid w:val="006F526B"/>
    <w:rsid w:val="006F6E77"/>
    <w:rsid w:val="006F73D9"/>
    <w:rsid w:val="00700422"/>
    <w:rsid w:val="00700A95"/>
    <w:rsid w:val="00702715"/>
    <w:rsid w:val="00703AE8"/>
    <w:rsid w:val="007041D7"/>
    <w:rsid w:val="0070473D"/>
    <w:rsid w:val="0070590C"/>
    <w:rsid w:val="00711B00"/>
    <w:rsid w:val="00712548"/>
    <w:rsid w:val="00712F74"/>
    <w:rsid w:val="00715E8D"/>
    <w:rsid w:val="00716AB4"/>
    <w:rsid w:val="00717739"/>
    <w:rsid w:val="00717BA2"/>
    <w:rsid w:val="00727AFE"/>
    <w:rsid w:val="00730DE9"/>
    <w:rsid w:val="00730EB8"/>
    <w:rsid w:val="007420CB"/>
    <w:rsid w:val="007424F9"/>
    <w:rsid w:val="00743C14"/>
    <w:rsid w:val="00744374"/>
    <w:rsid w:val="00744AA2"/>
    <w:rsid w:val="00744B7D"/>
    <w:rsid w:val="00747784"/>
    <w:rsid w:val="00750314"/>
    <w:rsid w:val="00752854"/>
    <w:rsid w:val="00753079"/>
    <w:rsid w:val="00756827"/>
    <w:rsid w:val="007603C3"/>
    <w:rsid w:val="00764B9C"/>
    <w:rsid w:val="007659BF"/>
    <w:rsid w:val="00765FAB"/>
    <w:rsid w:val="00767D28"/>
    <w:rsid w:val="00771DF5"/>
    <w:rsid w:val="00773A52"/>
    <w:rsid w:val="00773DFB"/>
    <w:rsid w:val="007751E7"/>
    <w:rsid w:val="007756CC"/>
    <w:rsid w:val="00776856"/>
    <w:rsid w:val="00776BF4"/>
    <w:rsid w:val="0078022D"/>
    <w:rsid w:val="00781276"/>
    <w:rsid w:val="00782D3B"/>
    <w:rsid w:val="00782DDD"/>
    <w:rsid w:val="00784FD7"/>
    <w:rsid w:val="00787E9C"/>
    <w:rsid w:val="0079122B"/>
    <w:rsid w:val="00791F5C"/>
    <w:rsid w:val="007924D7"/>
    <w:rsid w:val="007953DF"/>
    <w:rsid w:val="0079601E"/>
    <w:rsid w:val="00796B2B"/>
    <w:rsid w:val="00796E0D"/>
    <w:rsid w:val="007A1CD3"/>
    <w:rsid w:val="007A1F40"/>
    <w:rsid w:val="007A4B2D"/>
    <w:rsid w:val="007A7F6D"/>
    <w:rsid w:val="007B1443"/>
    <w:rsid w:val="007B2F43"/>
    <w:rsid w:val="007B3767"/>
    <w:rsid w:val="007B7F7D"/>
    <w:rsid w:val="007C2790"/>
    <w:rsid w:val="007C2A3A"/>
    <w:rsid w:val="007C6FA5"/>
    <w:rsid w:val="007C7B3E"/>
    <w:rsid w:val="007D46D4"/>
    <w:rsid w:val="007D4FFC"/>
    <w:rsid w:val="007D7459"/>
    <w:rsid w:val="007D7CA3"/>
    <w:rsid w:val="007D7E02"/>
    <w:rsid w:val="007D7EA1"/>
    <w:rsid w:val="007E0365"/>
    <w:rsid w:val="007E1BDE"/>
    <w:rsid w:val="007E2EE8"/>
    <w:rsid w:val="007E5817"/>
    <w:rsid w:val="007E614C"/>
    <w:rsid w:val="007E777D"/>
    <w:rsid w:val="007F23F6"/>
    <w:rsid w:val="007F2808"/>
    <w:rsid w:val="007F2C5F"/>
    <w:rsid w:val="007F39AD"/>
    <w:rsid w:val="007F3C77"/>
    <w:rsid w:val="007F45D2"/>
    <w:rsid w:val="007F60F4"/>
    <w:rsid w:val="00800DF8"/>
    <w:rsid w:val="00801FDB"/>
    <w:rsid w:val="0080292D"/>
    <w:rsid w:val="0080422B"/>
    <w:rsid w:val="0080476C"/>
    <w:rsid w:val="0080644C"/>
    <w:rsid w:val="008108BE"/>
    <w:rsid w:val="0081200E"/>
    <w:rsid w:val="00813255"/>
    <w:rsid w:val="00813E30"/>
    <w:rsid w:val="00815539"/>
    <w:rsid w:val="00816018"/>
    <w:rsid w:val="008160C9"/>
    <w:rsid w:val="00816D42"/>
    <w:rsid w:val="008175F6"/>
    <w:rsid w:val="00821920"/>
    <w:rsid w:val="0082303D"/>
    <w:rsid w:val="00824436"/>
    <w:rsid w:val="00825BDE"/>
    <w:rsid w:val="00827E35"/>
    <w:rsid w:val="00827F2B"/>
    <w:rsid w:val="00830B79"/>
    <w:rsid w:val="008337E8"/>
    <w:rsid w:val="00833DB1"/>
    <w:rsid w:val="00833F55"/>
    <w:rsid w:val="00833FB4"/>
    <w:rsid w:val="00834068"/>
    <w:rsid w:val="00835B36"/>
    <w:rsid w:val="00837916"/>
    <w:rsid w:val="008400E9"/>
    <w:rsid w:val="0084010A"/>
    <w:rsid w:val="0084070C"/>
    <w:rsid w:val="00840D66"/>
    <w:rsid w:val="008421FA"/>
    <w:rsid w:val="008430A3"/>
    <w:rsid w:val="00846C73"/>
    <w:rsid w:val="0084734D"/>
    <w:rsid w:val="0085373A"/>
    <w:rsid w:val="00853E8F"/>
    <w:rsid w:val="0085542E"/>
    <w:rsid w:val="00855970"/>
    <w:rsid w:val="00856F80"/>
    <w:rsid w:val="00857590"/>
    <w:rsid w:val="00857E0B"/>
    <w:rsid w:val="0086282A"/>
    <w:rsid w:val="00863476"/>
    <w:rsid w:val="00863BF6"/>
    <w:rsid w:val="00866366"/>
    <w:rsid w:val="00866A9B"/>
    <w:rsid w:val="008702C2"/>
    <w:rsid w:val="00873C6D"/>
    <w:rsid w:val="00876E58"/>
    <w:rsid w:val="00880EA0"/>
    <w:rsid w:val="0088328D"/>
    <w:rsid w:val="00884A1E"/>
    <w:rsid w:val="00884E07"/>
    <w:rsid w:val="00890471"/>
    <w:rsid w:val="008915EE"/>
    <w:rsid w:val="00891AA2"/>
    <w:rsid w:val="0089203C"/>
    <w:rsid w:val="0089247E"/>
    <w:rsid w:val="00892ADB"/>
    <w:rsid w:val="008A01A6"/>
    <w:rsid w:val="008A448B"/>
    <w:rsid w:val="008A5344"/>
    <w:rsid w:val="008A74BA"/>
    <w:rsid w:val="008A7779"/>
    <w:rsid w:val="008B0609"/>
    <w:rsid w:val="008B10AC"/>
    <w:rsid w:val="008B129D"/>
    <w:rsid w:val="008B2E10"/>
    <w:rsid w:val="008B3405"/>
    <w:rsid w:val="008B3610"/>
    <w:rsid w:val="008B5636"/>
    <w:rsid w:val="008B58C2"/>
    <w:rsid w:val="008B5C32"/>
    <w:rsid w:val="008B5CA9"/>
    <w:rsid w:val="008C1797"/>
    <w:rsid w:val="008C1E7B"/>
    <w:rsid w:val="008C2CCF"/>
    <w:rsid w:val="008C3B08"/>
    <w:rsid w:val="008C64C6"/>
    <w:rsid w:val="008C6D5E"/>
    <w:rsid w:val="008D2855"/>
    <w:rsid w:val="008D6D8F"/>
    <w:rsid w:val="008D7006"/>
    <w:rsid w:val="008D722D"/>
    <w:rsid w:val="008D78F8"/>
    <w:rsid w:val="008E0439"/>
    <w:rsid w:val="008E0C50"/>
    <w:rsid w:val="008E101A"/>
    <w:rsid w:val="008E1E68"/>
    <w:rsid w:val="008E70E5"/>
    <w:rsid w:val="008F1A50"/>
    <w:rsid w:val="008F2A83"/>
    <w:rsid w:val="008F577B"/>
    <w:rsid w:val="00900F3D"/>
    <w:rsid w:val="0090107E"/>
    <w:rsid w:val="00901992"/>
    <w:rsid w:val="00904D4D"/>
    <w:rsid w:val="009050F5"/>
    <w:rsid w:val="0090617F"/>
    <w:rsid w:val="00907C71"/>
    <w:rsid w:val="009116DA"/>
    <w:rsid w:val="00916063"/>
    <w:rsid w:val="00920E56"/>
    <w:rsid w:val="00921C68"/>
    <w:rsid w:val="00922091"/>
    <w:rsid w:val="009229D3"/>
    <w:rsid w:val="00923939"/>
    <w:rsid w:val="00924B36"/>
    <w:rsid w:val="0092621E"/>
    <w:rsid w:val="00926BD9"/>
    <w:rsid w:val="0092711F"/>
    <w:rsid w:val="00927FF5"/>
    <w:rsid w:val="00933A97"/>
    <w:rsid w:val="009343BF"/>
    <w:rsid w:val="00940519"/>
    <w:rsid w:val="00942D6F"/>
    <w:rsid w:val="00943F3F"/>
    <w:rsid w:val="009442B3"/>
    <w:rsid w:val="00947F72"/>
    <w:rsid w:val="00952733"/>
    <w:rsid w:val="0095341C"/>
    <w:rsid w:val="0095482B"/>
    <w:rsid w:val="009565C0"/>
    <w:rsid w:val="0095747A"/>
    <w:rsid w:val="0096071C"/>
    <w:rsid w:val="009607CB"/>
    <w:rsid w:val="009650D2"/>
    <w:rsid w:val="009656CE"/>
    <w:rsid w:val="009657C3"/>
    <w:rsid w:val="00965E08"/>
    <w:rsid w:val="0096626C"/>
    <w:rsid w:val="00967676"/>
    <w:rsid w:val="009723BF"/>
    <w:rsid w:val="009733C8"/>
    <w:rsid w:val="009738B5"/>
    <w:rsid w:val="00974A1C"/>
    <w:rsid w:val="00981A64"/>
    <w:rsid w:val="00982065"/>
    <w:rsid w:val="00983282"/>
    <w:rsid w:val="0098539B"/>
    <w:rsid w:val="00985529"/>
    <w:rsid w:val="0098631D"/>
    <w:rsid w:val="00986F22"/>
    <w:rsid w:val="00987139"/>
    <w:rsid w:val="00987E76"/>
    <w:rsid w:val="00990F6E"/>
    <w:rsid w:val="00994E91"/>
    <w:rsid w:val="00995177"/>
    <w:rsid w:val="00996CC8"/>
    <w:rsid w:val="009A02E5"/>
    <w:rsid w:val="009A17CD"/>
    <w:rsid w:val="009A28B9"/>
    <w:rsid w:val="009A4EC8"/>
    <w:rsid w:val="009A5909"/>
    <w:rsid w:val="009A73E1"/>
    <w:rsid w:val="009B08C7"/>
    <w:rsid w:val="009B13C7"/>
    <w:rsid w:val="009B4A18"/>
    <w:rsid w:val="009B5CB6"/>
    <w:rsid w:val="009B6AE7"/>
    <w:rsid w:val="009C086D"/>
    <w:rsid w:val="009C5CAF"/>
    <w:rsid w:val="009C73CC"/>
    <w:rsid w:val="009D14E1"/>
    <w:rsid w:val="009D3C01"/>
    <w:rsid w:val="009D50EB"/>
    <w:rsid w:val="009D5473"/>
    <w:rsid w:val="009D5836"/>
    <w:rsid w:val="009D70E8"/>
    <w:rsid w:val="009E11F4"/>
    <w:rsid w:val="009E195E"/>
    <w:rsid w:val="009E5EE2"/>
    <w:rsid w:val="009E6C87"/>
    <w:rsid w:val="009F5AA7"/>
    <w:rsid w:val="009F62F9"/>
    <w:rsid w:val="009F7211"/>
    <w:rsid w:val="009F7353"/>
    <w:rsid w:val="009F76A9"/>
    <w:rsid w:val="00A0092F"/>
    <w:rsid w:val="00A01805"/>
    <w:rsid w:val="00A018EF"/>
    <w:rsid w:val="00A01F79"/>
    <w:rsid w:val="00A0418A"/>
    <w:rsid w:val="00A05B5F"/>
    <w:rsid w:val="00A05EC5"/>
    <w:rsid w:val="00A06A75"/>
    <w:rsid w:val="00A0787B"/>
    <w:rsid w:val="00A13F7B"/>
    <w:rsid w:val="00A14076"/>
    <w:rsid w:val="00A15B96"/>
    <w:rsid w:val="00A16792"/>
    <w:rsid w:val="00A17496"/>
    <w:rsid w:val="00A20181"/>
    <w:rsid w:val="00A20FF4"/>
    <w:rsid w:val="00A2158B"/>
    <w:rsid w:val="00A21C2D"/>
    <w:rsid w:val="00A22532"/>
    <w:rsid w:val="00A22D2A"/>
    <w:rsid w:val="00A22D90"/>
    <w:rsid w:val="00A31390"/>
    <w:rsid w:val="00A345A1"/>
    <w:rsid w:val="00A354FC"/>
    <w:rsid w:val="00A35924"/>
    <w:rsid w:val="00A36CA0"/>
    <w:rsid w:val="00A40381"/>
    <w:rsid w:val="00A4136A"/>
    <w:rsid w:val="00A421D4"/>
    <w:rsid w:val="00A50585"/>
    <w:rsid w:val="00A52E46"/>
    <w:rsid w:val="00A53799"/>
    <w:rsid w:val="00A53B49"/>
    <w:rsid w:val="00A55ADE"/>
    <w:rsid w:val="00A60BE4"/>
    <w:rsid w:val="00A611B8"/>
    <w:rsid w:val="00A63011"/>
    <w:rsid w:val="00A63B46"/>
    <w:rsid w:val="00A63E89"/>
    <w:rsid w:val="00A64026"/>
    <w:rsid w:val="00A650DB"/>
    <w:rsid w:val="00A71229"/>
    <w:rsid w:val="00A71848"/>
    <w:rsid w:val="00A7541F"/>
    <w:rsid w:val="00A76FD5"/>
    <w:rsid w:val="00A804C2"/>
    <w:rsid w:val="00A82E49"/>
    <w:rsid w:val="00A8490D"/>
    <w:rsid w:val="00A84A80"/>
    <w:rsid w:val="00A84DDA"/>
    <w:rsid w:val="00A850FB"/>
    <w:rsid w:val="00A866D5"/>
    <w:rsid w:val="00A87435"/>
    <w:rsid w:val="00A906EF"/>
    <w:rsid w:val="00A90B8B"/>
    <w:rsid w:val="00A90BB5"/>
    <w:rsid w:val="00A91EE1"/>
    <w:rsid w:val="00A92284"/>
    <w:rsid w:val="00A93F20"/>
    <w:rsid w:val="00A94D2E"/>
    <w:rsid w:val="00A96583"/>
    <w:rsid w:val="00A97143"/>
    <w:rsid w:val="00A977CF"/>
    <w:rsid w:val="00A97A0B"/>
    <w:rsid w:val="00AA0F2F"/>
    <w:rsid w:val="00AA3B85"/>
    <w:rsid w:val="00AA4CE6"/>
    <w:rsid w:val="00AA5492"/>
    <w:rsid w:val="00AA57C0"/>
    <w:rsid w:val="00AB0F88"/>
    <w:rsid w:val="00AB2917"/>
    <w:rsid w:val="00AB7B69"/>
    <w:rsid w:val="00AC0F51"/>
    <w:rsid w:val="00AC11C2"/>
    <w:rsid w:val="00AC18D3"/>
    <w:rsid w:val="00AC18E5"/>
    <w:rsid w:val="00AC742D"/>
    <w:rsid w:val="00AD001B"/>
    <w:rsid w:val="00AD0786"/>
    <w:rsid w:val="00AD1158"/>
    <w:rsid w:val="00AD5556"/>
    <w:rsid w:val="00AD58B7"/>
    <w:rsid w:val="00AD7DC1"/>
    <w:rsid w:val="00AE4E2D"/>
    <w:rsid w:val="00AE5989"/>
    <w:rsid w:val="00AE5B84"/>
    <w:rsid w:val="00AE6A13"/>
    <w:rsid w:val="00AE77A2"/>
    <w:rsid w:val="00AF0862"/>
    <w:rsid w:val="00AF22F4"/>
    <w:rsid w:val="00AF43D4"/>
    <w:rsid w:val="00AF4DD6"/>
    <w:rsid w:val="00B001EA"/>
    <w:rsid w:val="00B00F6A"/>
    <w:rsid w:val="00B049BC"/>
    <w:rsid w:val="00B062DA"/>
    <w:rsid w:val="00B06810"/>
    <w:rsid w:val="00B10A00"/>
    <w:rsid w:val="00B1337A"/>
    <w:rsid w:val="00B15198"/>
    <w:rsid w:val="00B154C8"/>
    <w:rsid w:val="00B17351"/>
    <w:rsid w:val="00B23F26"/>
    <w:rsid w:val="00B25B92"/>
    <w:rsid w:val="00B26DE1"/>
    <w:rsid w:val="00B278B7"/>
    <w:rsid w:val="00B3043E"/>
    <w:rsid w:val="00B3284A"/>
    <w:rsid w:val="00B32EB3"/>
    <w:rsid w:val="00B32EEB"/>
    <w:rsid w:val="00B33DE2"/>
    <w:rsid w:val="00B37611"/>
    <w:rsid w:val="00B37645"/>
    <w:rsid w:val="00B4066D"/>
    <w:rsid w:val="00B41C6E"/>
    <w:rsid w:val="00B41F49"/>
    <w:rsid w:val="00B425BD"/>
    <w:rsid w:val="00B436D4"/>
    <w:rsid w:val="00B4393D"/>
    <w:rsid w:val="00B43CA1"/>
    <w:rsid w:val="00B4444E"/>
    <w:rsid w:val="00B446DD"/>
    <w:rsid w:val="00B451A7"/>
    <w:rsid w:val="00B4792B"/>
    <w:rsid w:val="00B5202E"/>
    <w:rsid w:val="00B53649"/>
    <w:rsid w:val="00B55207"/>
    <w:rsid w:val="00B555A1"/>
    <w:rsid w:val="00B55DA3"/>
    <w:rsid w:val="00B572D7"/>
    <w:rsid w:val="00B578B8"/>
    <w:rsid w:val="00B60DF5"/>
    <w:rsid w:val="00B618BD"/>
    <w:rsid w:val="00B61AE6"/>
    <w:rsid w:val="00B62650"/>
    <w:rsid w:val="00B63237"/>
    <w:rsid w:val="00B63805"/>
    <w:rsid w:val="00B63D3D"/>
    <w:rsid w:val="00B6705B"/>
    <w:rsid w:val="00B67952"/>
    <w:rsid w:val="00B70B70"/>
    <w:rsid w:val="00B72192"/>
    <w:rsid w:val="00B736CA"/>
    <w:rsid w:val="00B7372C"/>
    <w:rsid w:val="00B74293"/>
    <w:rsid w:val="00B75C0D"/>
    <w:rsid w:val="00B75C9A"/>
    <w:rsid w:val="00B7619E"/>
    <w:rsid w:val="00B76777"/>
    <w:rsid w:val="00B77503"/>
    <w:rsid w:val="00B802E8"/>
    <w:rsid w:val="00B81380"/>
    <w:rsid w:val="00B83212"/>
    <w:rsid w:val="00B835D9"/>
    <w:rsid w:val="00B8523F"/>
    <w:rsid w:val="00B85E01"/>
    <w:rsid w:val="00B866FB"/>
    <w:rsid w:val="00B87B2F"/>
    <w:rsid w:val="00B87C5F"/>
    <w:rsid w:val="00B92880"/>
    <w:rsid w:val="00B93D29"/>
    <w:rsid w:val="00B94F03"/>
    <w:rsid w:val="00B95A35"/>
    <w:rsid w:val="00B96D37"/>
    <w:rsid w:val="00BA2764"/>
    <w:rsid w:val="00BA48D2"/>
    <w:rsid w:val="00BB2BB4"/>
    <w:rsid w:val="00BB634E"/>
    <w:rsid w:val="00BB7065"/>
    <w:rsid w:val="00BB7579"/>
    <w:rsid w:val="00BB7C2B"/>
    <w:rsid w:val="00BC19B5"/>
    <w:rsid w:val="00BC1BF4"/>
    <w:rsid w:val="00BC26A6"/>
    <w:rsid w:val="00BC28C6"/>
    <w:rsid w:val="00BC2A91"/>
    <w:rsid w:val="00BC3DE5"/>
    <w:rsid w:val="00BC41BC"/>
    <w:rsid w:val="00BC5209"/>
    <w:rsid w:val="00BC73A7"/>
    <w:rsid w:val="00BD0418"/>
    <w:rsid w:val="00BD3714"/>
    <w:rsid w:val="00BE0E33"/>
    <w:rsid w:val="00BE1BFE"/>
    <w:rsid w:val="00BE3A82"/>
    <w:rsid w:val="00BE4EFB"/>
    <w:rsid w:val="00BE6152"/>
    <w:rsid w:val="00BE7BEB"/>
    <w:rsid w:val="00BF089D"/>
    <w:rsid w:val="00BF0D48"/>
    <w:rsid w:val="00BF30B2"/>
    <w:rsid w:val="00BF415F"/>
    <w:rsid w:val="00BF46FC"/>
    <w:rsid w:val="00BF4DA9"/>
    <w:rsid w:val="00BF68BE"/>
    <w:rsid w:val="00BF6E7B"/>
    <w:rsid w:val="00C01138"/>
    <w:rsid w:val="00C040FC"/>
    <w:rsid w:val="00C05D68"/>
    <w:rsid w:val="00C06307"/>
    <w:rsid w:val="00C118F8"/>
    <w:rsid w:val="00C130CB"/>
    <w:rsid w:val="00C13F67"/>
    <w:rsid w:val="00C1550A"/>
    <w:rsid w:val="00C15A46"/>
    <w:rsid w:val="00C166EC"/>
    <w:rsid w:val="00C16B9B"/>
    <w:rsid w:val="00C171C9"/>
    <w:rsid w:val="00C171F2"/>
    <w:rsid w:val="00C21187"/>
    <w:rsid w:val="00C21CA3"/>
    <w:rsid w:val="00C23C03"/>
    <w:rsid w:val="00C23E99"/>
    <w:rsid w:val="00C240BD"/>
    <w:rsid w:val="00C25D76"/>
    <w:rsid w:val="00C3012A"/>
    <w:rsid w:val="00C308D9"/>
    <w:rsid w:val="00C33F93"/>
    <w:rsid w:val="00C44D75"/>
    <w:rsid w:val="00C44E59"/>
    <w:rsid w:val="00C454F2"/>
    <w:rsid w:val="00C469A1"/>
    <w:rsid w:val="00C51857"/>
    <w:rsid w:val="00C5270C"/>
    <w:rsid w:val="00C538F1"/>
    <w:rsid w:val="00C5657F"/>
    <w:rsid w:val="00C62814"/>
    <w:rsid w:val="00C62CD4"/>
    <w:rsid w:val="00C62F92"/>
    <w:rsid w:val="00C65A64"/>
    <w:rsid w:val="00C662B0"/>
    <w:rsid w:val="00C671E3"/>
    <w:rsid w:val="00C70037"/>
    <w:rsid w:val="00C714A9"/>
    <w:rsid w:val="00C71E92"/>
    <w:rsid w:val="00C73C94"/>
    <w:rsid w:val="00C745C8"/>
    <w:rsid w:val="00C7550A"/>
    <w:rsid w:val="00C75B4B"/>
    <w:rsid w:val="00C769D0"/>
    <w:rsid w:val="00C77998"/>
    <w:rsid w:val="00C77EF1"/>
    <w:rsid w:val="00C8179E"/>
    <w:rsid w:val="00C87549"/>
    <w:rsid w:val="00C918F3"/>
    <w:rsid w:val="00C95005"/>
    <w:rsid w:val="00C96F4D"/>
    <w:rsid w:val="00CA4DBB"/>
    <w:rsid w:val="00CA5E3B"/>
    <w:rsid w:val="00CB2512"/>
    <w:rsid w:val="00CB3E65"/>
    <w:rsid w:val="00CB4277"/>
    <w:rsid w:val="00CB49F2"/>
    <w:rsid w:val="00CB523A"/>
    <w:rsid w:val="00CB6123"/>
    <w:rsid w:val="00CB7036"/>
    <w:rsid w:val="00CC13BA"/>
    <w:rsid w:val="00CC2871"/>
    <w:rsid w:val="00CC3773"/>
    <w:rsid w:val="00CC3EAC"/>
    <w:rsid w:val="00CC447D"/>
    <w:rsid w:val="00CC58D8"/>
    <w:rsid w:val="00CC59C4"/>
    <w:rsid w:val="00CC5CAA"/>
    <w:rsid w:val="00CC5E1F"/>
    <w:rsid w:val="00CC6A0D"/>
    <w:rsid w:val="00CC6AEA"/>
    <w:rsid w:val="00CD0D8D"/>
    <w:rsid w:val="00CD0DF6"/>
    <w:rsid w:val="00CD1FED"/>
    <w:rsid w:val="00CD55C9"/>
    <w:rsid w:val="00CD55DD"/>
    <w:rsid w:val="00CD5A0D"/>
    <w:rsid w:val="00CD6392"/>
    <w:rsid w:val="00CD639D"/>
    <w:rsid w:val="00CD770D"/>
    <w:rsid w:val="00CE26E1"/>
    <w:rsid w:val="00CE2C6D"/>
    <w:rsid w:val="00CE71FF"/>
    <w:rsid w:val="00CF1244"/>
    <w:rsid w:val="00CF1DE4"/>
    <w:rsid w:val="00CF1ED4"/>
    <w:rsid w:val="00CF2816"/>
    <w:rsid w:val="00CF2DD5"/>
    <w:rsid w:val="00CF4FC4"/>
    <w:rsid w:val="00CF6750"/>
    <w:rsid w:val="00D02DC4"/>
    <w:rsid w:val="00D02E22"/>
    <w:rsid w:val="00D03A4D"/>
    <w:rsid w:val="00D04DCD"/>
    <w:rsid w:val="00D05BD4"/>
    <w:rsid w:val="00D11131"/>
    <w:rsid w:val="00D1143C"/>
    <w:rsid w:val="00D12A34"/>
    <w:rsid w:val="00D12AD2"/>
    <w:rsid w:val="00D137A8"/>
    <w:rsid w:val="00D207D4"/>
    <w:rsid w:val="00D27843"/>
    <w:rsid w:val="00D30C12"/>
    <w:rsid w:val="00D36341"/>
    <w:rsid w:val="00D42776"/>
    <w:rsid w:val="00D43B51"/>
    <w:rsid w:val="00D46B01"/>
    <w:rsid w:val="00D474A0"/>
    <w:rsid w:val="00D47D1A"/>
    <w:rsid w:val="00D50566"/>
    <w:rsid w:val="00D51855"/>
    <w:rsid w:val="00D52C0E"/>
    <w:rsid w:val="00D5301C"/>
    <w:rsid w:val="00D552AF"/>
    <w:rsid w:val="00D60281"/>
    <w:rsid w:val="00D61157"/>
    <w:rsid w:val="00D619B1"/>
    <w:rsid w:val="00D62996"/>
    <w:rsid w:val="00D62AF2"/>
    <w:rsid w:val="00D62B50"/>
    <w:rsid w:val="00D6559C"/>
    <w:rsid w:val="00D679E5"/>
    <w:rsid w:val="00D70BF7"/>
    <w:rsid w:val="00D71DA5"/>
    <w:rsid w:val="00D728CD"/>
    <w:rsid w:val="00D73A55"/>
    <w:rsid w:val="00D74F4F"/>
    <w:rsid w:val="00D759E1"/>
    <w:rsid w:val="00D76A5A"/>
    <w:rsid w:val="00D7774B"/>
    <w:rsid w:val="00D818D0"/>
    <w:rsid w:val="00D82BF7"/>
    <w:rsid w:val="00D86209"/>
    <w:rsid w:val="00D862E1"/>
    <w:rsid w:val="00D87E5B"/>
    <w:rsid w:val="00D902BB"/>
    <w:rsid w:val="00D90507"/>
    <w:rsid w:val="00D90D48"/>
    <w:rsid w:val="00D916CA"/>
    <w:rsid w:val="00D93E44"/>
    <w:rsid w:val="00D94355"/>
    <w:rsid w:val="00D949F7"/>
    <w:rsid w:val="00D96DFB"/>
    <w:rsid w:val="00DA0A00"/>
    <w:rsid w:val="00DA108B"/>
    <w:rsid w:val="00DA18E1"/>
    <w:rsid w:val="00DA49AB"/>
    <w:rsid w:val="00DA4F2B"/>
    <w:rsid w:val="00DA5B3A"/>
    <w:rsid w:val="00DA6954"/>
    <w:rsid w:val="00DA7013"/>
    <w:rsid w:val="00DA743F"/>
    <w:rsid w:val="00DA76AC"/>
    <w:rsid w:val="00DA7938"/>
    <w:rsid w:val="00DB0BBD"/>
    <w:rsid w:val="00DB4318"/>
    <w:rsid w:val="00DB4DC5"/>
    <w:rsid w:val="00DB4E26"/>
    <w:rsid w:val="00DB67BE"/>
    <w:rsid w:val="00DB688F"/>
    <w:rsid w:val="00DB7EDD"/>
    <w:rsid w:val="00DC0081"/>
    <w:rsid w:val="00DC0BD0"/>
    <w:rsid w:val="00DC32D9"/>
    <w:rsid w:val="00DC5712"/>
    <w:rsid w:val="00DC730C"/>
    <w:rsid w:val="00DD0950"/>
    <w:rsid w:val="00DD243E"/>
    <w:rsid w:val="00DD29F7"/>
    <w:rsid w:val="00DD6444"/>
    <w:rsid w:val="00DD682F"/>
    <w:rsid w:val="00DD6894"/>
    <w:rsid w:val="00DE013C"/>
    <w:rsid w:val="00DE2574"/>
    <w:rsid w:val="00DE3514"/>
    <w:rsid w:val="00DE76D2"/>
    <w:rsid w:val="00DF0846"/>
    <w:rsid w:val="00DF126A"/>
    <w:rsid w:val="00DF3D0A"/>
    <w:rsid w:val="00DF40F9"/>
    <w:rsid w:val="00DF4EA4"/>
    <w:rsid w:val="00DF5B19"/>
    <w:rsid w:val="00DF6550"/>
    <w:rsid w:val="00DF66B5"/>
    <w:rsid w:val="00DF7C28"/>
    <w:rsid w:val="00DF7FE2"/>
    <w:rsid w:val="00E019AE"/>
    <w:rsid w:val="00E01CB3"/>
    <w:rsid w:val="00E0228D"/>
    <w:rsid w:val="00E04041"/>
    <w:rsid w:val="00E0448A"/>
    <w:rsid w:val="00E04909"/>
    <w:rsid w:val="00E06273"/>
    <w:rsid w:val="00E116EA"/>
    <w:rsid w:val="00E1189D"/>
    <w:rsid w:val="00E12AEC"/>
    <w:rsid w:val="00E1370F"/>
    <w:rsid w:val="00E14AF0"/>
    <w:rsid w:val="00E16B74"/>
    <w:rsid w:val="00E213E6"/>
    <w:rsid w:val="00E21E22"/>
    <w:rsid w:val="00E27514"/>
    <w:rsid w:val="00E30083"/>
    <w:rsid w:val="00E305C4"/>
    <w:rsid w:val="00E30A51"/>
    <w:rsid w:val="00E364B0"/>
    <w:rsid w:val="00E406F4"/>
    <w:rsid w:val="00E45DB2"/>
    <w:rsid w:val="00E4646D"/>
    <w:rsid w:val="00E50D35"/>
    <w:rsid w:val="00E513E9"/>
    <w:rsid w:val="00E51DC4"/>
    <w:rsid w:val="00E52904"/>
    <w:rsid w:val="00E54FAB"/>
    <w:rsid w:val="00E550A4"/>
    <w:rsid w:val="00E55885"/>
    <w:rsid w:val="00E57153"/>
    <w:rsid w:val="00E57682"/>
    <w:rsid w:val="00E57B84"/>
    <w:rsid w:val="00E62B27"/>
    <w:rsid w:val="00E62BF9"/>
    <w:rsid w:val="00E67890"/>
    <w:rsid w:val="00E70FAE"/>
    <w:rsid w:val="00E72CBC"/>
    <w:rsid w:val="00E7341B"/>
    <w:rsid w:val="00E745E0"/>
    <w:rsid w:val="00E76657"/>
    <w:rsid w:val="00E76990"/>
    <w:rsid w:val="00E77E01"/>
    <w:rsid w:val="00E80649"/>
    <w:rsid w:val="00E82162"/>
    <w:rsid w:val="00E821D7"/>
    <w:rsid w:val="00E82AA6"/>
    <w:rsid w:val="00E83DCE"/>
    <w:rsid w:val="00E83F8D"/>
    <w:rsid w:val="00E84EF7"/>
    <w:rsid w:val="00E85685"/>
    <w:rsid w:val="00E87794"/>
    <w:rsid w:val="00E90C10"/>
    <w:rsid w:val="00E92E02"/>
    <w:rsid w:val="00E95D1D"/>
    <w:rsid w:val="00E96ABF"/>
    <w:rsid w:val="00E97963"/>
    <w:rsid w:val="00EA11E8"/>
    <w:rsid w:val="00EA1547"/>
    <w:rsid w:val="00EA1585"/>
    <w:rsid w:val="00EA22D0"/>
    <w:rsid w:val="00EA33E1"/>
    <w:rsid w:val="00EA4732"/>
    <w:rsid w:val="00EA53BC"/>
    <w:rsid w:val="00EA5EA6"/>
    <w:rsid w:val="00EA673F"/>
    <w:rsid w:val="00EA7768"/>
    <w:rsid w:val="00EA785C"/>
    <w:rsid w:val="00EA7AFE"/>
    <w:rsid w:val="00EB1F8A"/>
    <w:rsid w:val="00EB221F"/>
    <w:rsid w:val="00EB4880"/>
    <w:rsid w:val="00EB569A"/>
    <w:rsid w:val="00EB6106"/>
    <w:rsid w:val="00EB6ABC"/>
    <w:rsid w:val="00EC17BB"/>
    <w:rsid w:val="00EC2190"/>
    <w:rsid w:val="00EC4116"/>
    <w:rsid w:val="00EC4E5D"/>
    <w:rsid w:val="00EC7C5F"/>
    <w:rsid w:val="00ED0379"/>
    <w:rsid w:val="00ED09D3"/>
    <w:rsid w:val="00ED2EFB"/>
    <w:rsid w:val="00ED621A"/>
    <w:rsid w:val="00ED6372"/>
    <w:rsid w:val="00ED75AA"/>
    <w:rsid w:val="00ED77FF"/>
    <w:rsid w:val="00EE05E6"/>
    <w:rsid w:val="00EE102D"/>
    <w:rsid w:val="00EE1DA8"/>
    <w:rsid w:val="00EE21B5"/>
    <w:rsid w:val="00EE2351"/>
    <w:rsid w:val="00EE383D"/>
    <w:rsid w:val="00EE4788"/>
    <w:rsid w:val="00EE4E21"/>
    <w:rsid w:val="00EE5FD4"/>
    <w:rsid w:val="00EE705F"/>
    <w:rsid w:val="00EF040B"/>
    <w:rsid w:val="00EF1305"/>
    <w:rsid w:val="00EF74AD"/>
    <w:rsid w:val="00F00129"/>
    <w:rsid w:val="00F003BA"/>
    <w:rsid w:val="00F00AC0"/>
    <w:rsid w:val="00F0225A"/>
    <w:rsid w:val="00F027EF"/>
    <w:rsid w:val="00F02892"/>
    <w:rsid w:val="00F0587D"/>
    <w:rsid w:val="00F06C90"/>
    <w:rsid w:val="00F06EB7"/>
    <w:rsid w:val="00F1078E"/>
    <w:rsid w:val="00F15091"/>
    <w:rsid w:val="00F152A1"/>
    <w:rsid w:val="00F15755"/>
    <w:rsid w:val="00F171AC"/>
    <w:rsid w:val="00F17A33"/>
    <w:rsid w:val="00F20428"/>
    <w:rsid w:val="00F21197"/>
    <w:rsid w:val="00F220D9"/>
    <w:rsid w:val="00F224E2"/>
    <w:rsid w:val="00F25921"/>
    <w:rsid w:val="00F264DC"/>
    <w:rsid w:val="00F270F6"/>
    <w:rsid w:val="00F273F1"/>
    <w:rsid w:val="00F318CD"/>
    <w:rsid w:val="00F34099"/>
    <w:rsid w:val="00F36755"/>
    <w:rsid w:val="00F36A08"/>
    <w:rsid w:val="00F36B22"/>
    <w:rsid w:val="00F375CB"/>
    <w:rsid w:val="00F40708"/>
    <w:rsid w:val="00F40DA6"/>
    <w:rsid w:val="00F42F34"/>
    <w:rsid w:val="00F438A7"/>
    <w:rsid w:val="00F44250"/>
    <w:rsid w:val="00F4621D"/>
    <w:rsid w:val="00F4734E"/>
    <w:rsid w:val="00F502C2"/>
    <w:rsid w:val="00F546C4"/>
    <w:rsid w:val="00F55991"/>
    <w:rsid w:val="00F638FF"/>
    <w:rsid w:val="00F64EA0"/>
    <w:rsid w:val="00F66869"/>
    <w:rsid w:val="00F7197E"/>
    <w:rsid w:val="00F71CBA"/>
    <w:rsid w:val="00F71E13"/>
    <w:rsid w:val="00F7344F"/>
    <w:rsid w:val="00F73689"/>
    <w:rsid w:val="00F74386"/>
    <w:rsid w:val="00F7565E"/>
    <w:rsid w:val="00F76423"/>
    <w:rsid w:val="00F76BA5"/>
    <w:rsid w:val="00F76D23"/>
    <w:rsid w:val="00F8085A"/>
    <w:rsid w:val="00F80E60"/>
    <w:rsid w:val="00F841C3"/>
    <w:rsid w:val="00F8548D"/>
    <w:rsid w:val="00F85734"/>
    <w:rsid w:val="00F86F68"/>
    <w:rsid w:val="00F90D59"/>
    <w:rsid w:val="00F9399A"/>
    <w:rsid w:val="00F9584B"/>
    <w:rsid w:val="00F95853"/>
    <w:rsid w:val="00F968A2"/>
    <w:rsid w:val="00FA263C"/>
    <w:rsid w:val="00FA53C2"/>
    <w:rsid w:val="00FA62F0"/>
    <w:rsid w:val="00FA6552"/>
    <w:rsid w:val="00FA6FFA"/>
    <w:rsid w:val="00FB2B98"/>
    <w:rsid w:val="00FB46B3"/>
    <w:rsid w:val="00FB511D"/>
    <w:rsid w:val="00FB6F47"/>
    <w:rsid w:val="00FB76CD"/>
    <w:rsid w:val="00FB78EE"/>
    <w:rsid w:val="00FC0E1E"/>
    <w:rsid w:val="00FC0F31"/>
    <w:rsid w:val="00FC5304"/>
    <w:rsid w:val="00FC5651"/>
    <w:rsid w:val="00FC5A12"/>
    <w:rsid w:val="00FC5CE4"/>
    <w:rsid w:val="00FC6B40"/>
    <w:rsid w:val="00FC7E22"/>
    <w:rsid w:val="00FD122A"/>
    <w:rsid w:val="00FD152F"/>
    <w:rsid w:val="00FD4930"/>
    <w:rsid w:val="00FE2913"/>
    <w:rsid w:val="00FE360E"/>
    <w:rsid w:val="00FE5EB0"/>
    <w:rsid w:val="00FE6F41"/>
    <w:rsid w:val="00FF0B13"/>
    <w:rsid w:val="00FF0F65"/>
    <w:rsid w:val="00FF3674"/>
    <w:rsid w:val="00FF4ED3"/>
    <w:rsid w:val="00FF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A08"/>
    <w:pPr>
      <w:spacing w:after="60"/>
    </w:pPr>
    <w:rPr>
      <w:rFonts w:ascii="Arial" w:hAnsi="Arial"/>
      <w:sz w:val="18"/>
      <w:lang w:eastAsia="en-US"/>
    </w:rPr>
  </w:style>
  <w:style w:type="paragraph" w:styleId="1">
    <w:name w:val="heading 1"/>
    <w:basedOn w:val="a"/>
    <w:next w:val="a"/>
    <w:qFormat/>
    <w:rsid w:val="00F36A08"/>
    <w:pPr>
      <w:keepNext/>
      <w:numPr>
        <w:numId w:val="1"/>
      </w:numPr>
      <w:outlineLvl w:val="0"/>
    </w:pPr>
    <w:rPr>
      <w:b/>
    </w:rPr>
  </w:style>
  <w:style w:type="paragraph" w:styleId="2">
    <w:name w:val="heading 2"/>
    <w:basedOn w:val="a"/>
    <w:next w:val="a"/>
    <w:qFormat/>
    <w:rsid w:val="00F36A0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36A08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36A08"/>
    <w:pPr>
      <w:keepNext/>
      <w:numPr>
        <w:ilvl w:val="3"/>
        <w:numId w:val="1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F36A0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36A0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F36A0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F36A0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F36A08"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36A08"/>
    <w:rPr>
      <w:color w:val="0000FF"/>
      <w:u w:val="single"/>
    </w:rPr>
  </w:style>
  <w:style w:type="paragraph" w:styleId="a4">
    <w:name w:val="Normal (Web)"/>
    <w:basedOn w:val="a"/>
    <w:uiPriority w:val="99"/>
    <w:rsid w:val="00F36A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5">
    <w:name w:val="Document Map"/>
    <w:basedOn w:val="a"/>
    <w:semiHidden/>
    <w:rsid w:val="00F36A08"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rsid w:val="00F36A08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Char"/>
    <w:uiPriority w:val="99"/>
    <w:rsid w:val="00F36A08"/>
    <w:pPr>
      <w:tabs>
        <w:tab w:val="center" w:pos="4320"/>
        <w:tab w:val="right" w:pos="8640"/>
      </w:tabs>
    </w:pPr>
  </w:style>
  <w:style w:type="paragraph" w:styleId="a8">
    <w:name w:val="footnote text"/>
    <w:basedOn w:val="a"/>
    <w:semiHidden/>
    <w:rsid w:val="00F36A08"/>
    <w:rPr>
      <w:sz w:val="20"/>
    </w:rPr>
  </w:style>
  <w:style w:type="character" w:styleId="a9">
    <w:name w:val="footnote reference"/>
    <w:semiHidden/>
    <w:rsid w:val="00F36A08"/>
    <w:rPr>
      <w:vertAlign w:val="superscript"/>
    </w:rPr>
  </w:style>
  <w:style w:type="paragraph" w:styleId="aa">
    <w:name w:val="Body Text Indent"/>
    <w:basedOn w:val="a"/>
    <w:rsid w:val="00F36A08"/>
    <w:pPr>
      <w:ind w:left="2160"/>
    </w:pPr>
  </w:style>
  <w:style w:type="character" w:styleId="ab">
    <w:name w:val="FollowedHyperlink"/>
    <w:rsid w:val="00F36A08"/>
    <w:rPr>
      <w:color w:val="800080"/>
      <w:u w:val="single"/>
    </w:rPr>
  </w:style>
  <w:style w:type="character" w:styleId="ac">
    <w:name w:val="page number"/>
    <w:basedOn w:val="a0"/>
    <w:rsid w:val="00F36A08"/>
  </w:style>
  <w:style w:type="paragraph" w:customStyle="1" w:styleId="Heading1-Bullet">
    <w:name w:val="Heading 1-Bullet"/>
    <w:basedOn w:val="a"/>
    <w:rsid w:val="00F36A08"/>
    <w:pPr>
      <w:numPr>
        <w:numId w:val="2"/>
      </w:numPr>
      <w:spacing w:before="120" w:after="0" w:line="300" w:lineRule="auto"/>
    </w:pPr>
    <w:rPr>
      <w:sz w:val="22"/>
      <w:lang w:eastAsia="zh-TW"/>
    </w:rPr>
  </w:style>
  <w:style w:type="character" w:customStyle="1" w:styleId="HighlightedVariable">
    <w:name w:val="Highlighted Variable"/>
    <w:rsid w:val="00F36A08"/>
    <w:rPr>
      <w:rFonts w:ascii="Book Antiqua" w:hAnsi="Book Antiqua"/>
      <w:color w:val="0000FF"/>
    </w:rPr>
  </w:style>
  <w:style w:type="paragraph" w:customStyle="1" w:styleId="CharCharCharCharCharChar">
    <w:name w:val="Char Char Char Char Char Char"/>
    <w:basedOn w:val="a"/>
    <w:rsid w:val="00C918F3"/>
    <w:pPr>
      <w:widowControl w:val="0"/>
      <w:spacing w:after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table" w:styleId="ad">
    <w:name w:val="Table Grid"/>
    <w:basedOn w:val="a1"/>
    <w:rsid w:val="00322DD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Char Char"/>
    <w:basedOn w:val="a"/>
    <w:autoRedefine/>
    <w:rsid w:val="008B5C32"/>
    <w:pPr>
      <w:widowControl w:val="0"/>
      <w:spacing w:after="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harCharChar1CharCharCharCharCharCharCharChar">
    <w:name w:val="Char Char Char1 Char Char Char Char Char Char Char Char"/>
    <w:basedOn w:val="a"/>
    <w:autoRedefine/>
    <w:rsid w:val="005F715A"/>
    <w:pPr>
      <w:widowControl w:val="0"/>
      <w:tabs>
        <w:tab w:val="num" w:pos="2457"/>
      </w:tabs>
      <w:spacing w:after="0"/>
      <w:ind w:left="2457" w:hanging="42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overpageTitle">
    <w:name w:val="Cover page Title"/>
    <w:next w:val="a"/>
    <w:rsid w:val="00DD0950"/>
    <w:pPr>
      <w:snapToGrid w:val="0"/>
      <w:spacing w:after="60"/>
      <w:ind w:left="274"/>
    </w:pPr>
    <w:rPr>
      <w:rFonts w:ascii="Arial" w:eastAsia="MS Mincho" w:hAnsi="Arial"/>
      <w:b/>
      <w:bCs/>
      <w:color w:val="78787B"/>
      <w:kern w:val="32"/>
      <w:sz w:val="52"/>
      <w:szCs w:val="56"/>
      <w:lang w:eastAsia="ja-JP"/>
    </w:rPr>
  </w:style>
  <w:style w:type="character" w:customStyle="1" w:styleId="Char">
    <w:name w:val="页脚 Char"/>
    <w:link w:val="a7"/>
    <w:uiPriority w:val="99"/>
    <w:rsid w:val="002057F3"/>
    <w:rPr>
      <w:rFonts w:ascii="Arial" w:hAnsi="Arial"/>
      <w:sz w:val="18"/>
      <w:lang w:eastAsia="en-US"/>
    </w:rPr>
  </w:style>
  <w:style w:type="paragraph" w:customStyle="1" w:styleId="FooterRight">
    <w:name w:val="Footer Right"/>
    <w:next w:val="a"/>
    <w:rsid w:val="002057F3"/>
    <w:pPr>
      <w:jc w:val="right"/>
    </w:pPr>
    <w:rPr>
      <w:rFonts w:ascii="Arial Narrow" w:hAnsi="Arial Narrow"/>
      <w:color w:val="4D4D4D"/>
      <w:sz w:val="16"/>
      <w:szCs w:val="18"/>
    </w:rPr>
  </w:style>
  <w:style w:type="paragraph" w:customStyle="1" w:styleId="ProprietaryNote">
    <w:name w:val="Proprietary Note"/>
    <w:rsid w:val="002057F3"/>
    <w:pPr>
      <w:pBdr>
        <w:top w:val="dashSmallGap" w:sz="4" w:space="0" w:color="5F5F5F"/>
        <w:bottom w:val="dashSmallGap" w:sz="4" w:space="1" w:color="5F5F5F"/>
      </w:pBdr>
      <w:spacing w:before="320"/>
      <w:jc w:val="center"/>
    </w:pPr>
    <w:rPr>
      <w:rFonts w:ascii="Arial Narrow" w:hAnsi="Arial Narrow"/>
      <w:b/>
      <w:caps/>
      <w:color w:val="78787B"/>
      <w:sz w:val="18"/>
    </w:rPr>
  </w:style>
  <w:style w:type="paragraph" w:customStyle="1" w:styleId="FooterSpace">
    <w:name w:val="Footer Space"/>
    <w:rsid w:val="002057F3"/>
    <w:rPr>
      <w:rFonts w:ascii="Arial Narrow" w:hAnsi="Arial Narrow"/>
      <w:color w:val="333333"/>
      <w:sz w:val="8"/>
      <w:szCs w:val="8"/>
    </w:rPr>
  </w:style>
  <w:style w:type="paragraph" w:styleId="ae">
    <w:name w:val="List Paragraph"/>
    <w:basedOn w:val="a"/>
    <w:uiPriority w:val="34"/>
    <w:qFormat/>
    <w:rsid w:val="002D10FC"/>
    <w:pPr>
      <w:ind w:firstLineChars="200" w:firstLine="420"/>
    </w:pPr>
  </w:style>
  <w:style w:type="paragraph" w:styleId="af">
    <w:name w:val="Balloon Text"/>
    <w:basedOn w:val="a"/>
    <w:link w:val="Char0"/>
    <w:uiPriority w:val="99"/>
    <w:semiHidden/>
    <w:unhideWhenUsed/>
    <w:rsid w:val="007C2790"/>
    <w:pPr>
      <w:spacing w:after="0"/>
    </w:pPr>
    <w:rPr>
      <w:szCs w:val="18"/>
    </w:rPr>
  </w:style>
  <w:style w:type="character" w:customStyle="1" w:styleId="Char0">
    <w:name w:val="批注框文本 Char"/>
    <w:basedOn w:val="a0"/>
    <w:link w:val="af"/>
    <w:uiPriority w:val="99"/>
    <w:semiHidden/>
    <w:rsid w:val="007C2790"/>
    <w:rPr>
      <w:rFonts w:ascii="Arial" w:hAnsi="Arial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A08"/>
    <w:pPr>
      <w:spacing w:after="60"/>
    </w:pPr>
    <w:rPr>
      <w:rFonts w:ascii="Arial" w:hAnsi="Arial"/>
      <w:sz w:val="18"/>
      <w:lang w:eastAsia="en-US"/>
    </w:rPr>
  </w:style>
  <w:style w:type="paragraph" w:styleId="1">
    <w:name w:val="heading 1"/>
    <w:basedOn w:val="a"/>
    <w:next w:val="a"/>
    <w:qFormat/>
    <w:rsid w:val="00F36A08"/>
    <w:pPr>
      <w:keepNext/>
      <w:numPr>
        <w:numId w:val="1"/>
      </w:numPr>
      <w:outlineLvl w:val="0"/>
    </w:pPr>
    <w:rPr>
      <w:b/>
    </w:rPr>
  </w:style>
  <w:style w:type="paragraph" w:styleId="2">
    <w:name w:val="heading 2"/>
    <w:basedOn w:val="a"/>
    <w:next w:val="a"/>
    <w:qFormat/>
    <w:rsid w:val="00F36A0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36A08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36A08"/>
    <w:pPr>
      <w:keepNext/>
      <w:numPr>
        <w:ilvl w:val="3"/>
        <w:numId w:val="1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F36A0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36A0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F36A0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F36A0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F36A08"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36A08"/>
    <w:rPr>
      <w:color w:val="0000FF"/>
      <w:u w:val="single"/>
    </w:rPr>
  </w:style>
  <w:style w:type="paragraph" w:styleId="a4">
    <w:name w:val="Normal (Web)"/>
    <w:basedOn w:val="a"/>
    <w:rsid w:val="00F36A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5">
    <w:name w:val="Document Map"/>
    <w:basedOn w:val="a"/>
    <w:semiHidden/>
    <w:rsid w:val="00F36A08"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rsid w:val="00F36A08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Char"/>
    <w:uiPriority w:val="99"/>
    <w:rsid w:val="00F36A08"/>
    <w:pPr>
      <w:tabs>
        <w:tab w:val="center" w:pos="4320"/>
        <w:tab w:val="right" w:pos="8640"/>
      </w:tabs>
    </w:pPr>
  </w:style>
  <w:style w:type="paragraph" w:styleId="a8">
    <w:name w:val="footnote text"/>
    <w:basedOn w:val="a"/>
    <w:semiHidden/>
    <w:rsid w:val="00F36A08"/>
    <w:rPr>
      <w:sz w:val="20"/>
    </w:rPr>
  </w:style>
  <w:style w:type="character" w:styleId="a9">
    <w:name w:val="footnote reference"/>
    <w:semiHidden/>
    <w:rsid w:val="00F36A08"/>
    <w:rPr>
      <w:vertAlign w:val="superscript"/>
    </w:rPr>
  </w:style>
  <w:style w:type="paragraph" w:styleId="aa">
    <w:name w:val="Body Text Indent"/>
    <w:basedOn w:val="a"/>
    <w:rsid w:val="00F36A08"/>
    <w:pPr>
      <w:ind w:left="2160"/>
    </w:pPr>
  </w:style>
  <w:style w:type="character" w:styleId="ab">
    <w:name w:val="FollowedHyperlink"/>
    <w:rsid w:val="00F36A08"/>
    <w:rPr>
      <w:color w:val="800080"/>
      <w:u w:val="single"/>
    </w:rPr>
  </w:style>
  <w:style w:type="character" w:styleId="ac">
    <w:name w:val="page number"/>
    <w:basedOn w:val="a0"/>
    <w:rsid w:val="00F36A08"/>
  </w:style>
  <w:style w:type="paragraph" w:customStyle="1" w:styleId="Heading1-Bullet">
    <w:name w:val="Heading 1-Bullet"/>
    <w:basedOn w:val="a"/>
    <w:rsid w:val="00F36A08"/>
    <w:pPr>
      <w:numPr>
        <w:numId w:val="2"/>
      </w:numPr>
      <w:spacing w:before="120" w:after="0" w:line="300" w:lineRule="auto"/>
    </w:pPr>
    <w:rPr>
      <w:sz w:val="22"/>
      <w:lang w:eastAsia="zh-TW"/>
    </w:rPr>
  </w:style>
  <w:style w:type="character" w:customStyle="1" w:styleId="HighlightedVariable">
    <w:name w:val="Highlighted Variable"/>
    <w:rsid w:val="00F36A08"/>
    <w:rPr>
      <w:rFonts w:ascii="Book Antiqua" w:hAnsi="Book Antiqua"/>
      <w:color w:val="0000FF"/>
    </w:rPr>
  </w:style>
  <w:style w:type="paragraph" w:customStyle="1" w:styleId="CharCharCharCharCharChar">
    <w:name w:val="Char Char Char Char Char Char"/>
    <w:basedOn w:val="a"/>
    <w:rsid w:val="00C918F3"/>
    <w:pPr>
      <w:widowControl w:val="0"/>
      <w:spacing w:after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table" w:styleId="ad">
    <w:name w:val="Table Grid"/>
    <w:basedOn w:val="a1"/>
    <w:rsid w:val="00322DD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Char Char"/>
    <w:basedOn w:val="a"/>
    <w:autoRedefine/>
    <w:rsid w:val="008B5C32"/>
    <w:pPr>
      <w:widowControl w:val="0"/>
      <w:spacing w:after="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harCharChar1CharCharCharCharCharCharCharChar">
    <w:name w:val="Char Char Char1 Char Char Char Char Char Char Char Char"/>
    <w:basedOn w:val="a"/>
    <w:autoRedefine/>
    <w:rsid w:val="005F715A"/>
    <w:pPr>
      <w:widowControl w:val="0"/>
      <w:tabs>
        <w:tab w:val="num" w:pos="2457"/>
      </w:tabs>
      <w:spacing w:after="0"/>
      <w:ind w:left="2457" w:hanging="42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overpageTitle">
    <w:name w:val="Cover page Title"/>
    <w:next w:val="a"/>
    <w:rsid w:val="00DD0950"/>
    <w:pPr>
      <w:snapToGrid w:val="0"/>
      <w:spacing w:after="60"/>
      <w:ind w:left="274"/>
    </w:pPr>
    <w:rPr>
      <w:rFonts w:ascii="Arial" w:eastAsia="MS Mincho" w:hAnsi="Arial"/>
      <w:b/>
      <w:bCs/>
      <w:color w:val="78787B"/>
      <w:kern w:val="32"/>
      <w:sz w:val="52"/>
      <w:szCs w:val="56"/>
      <w:lang w:eastAsia="ja-JP"/>
    </w:rPr>
  </w:style>
  <w:style w:type="character" w:customStyle="1" w:styleId="Char">
    <w:name w:val="页脚 Char"/>
    <w:link w:val="a7"/>
    <w:uiPriority w:val="99"/>
    <w:rsid w:val="002057F3"/>
    <w:rPr>
      <w:rFonts w:ascii="Arial" w:hAnsi="Arial"/>
      <w:sz w:val="18"/>
      <w:lang w:eastAsia="en-US"/>
    </w:rPr>
  </w:style>
  <w:style w:type="paragraph" w:customStyle="1" w:styleId="FooterRight">
    <w:name w:val="Footer Right"/>
    <w:next w:val="a"/>
    <w:rsid w:val="002057F3"/>
    <w:pPr>
      <w:jc w:val="right"/>
    </w:pPr>
    <w:rPr>
      <w:rFonts w:ascii="Arial Narrow" w:hAnsi="Arial Narrow"/>
      <w:color w:val="4D4D4D"/>
      <w:sz w:val="16"/>
      <w:szCs w:val="18"/>
    </w:rPr>
  </w:style>
  <w:style w:type="paragraph" w:customStyle="1" w:styleId="ProprietaryNote">
    <w:name w:val="Proprietary Note"/>
    <w:rsid w:val="002057F3"/>
    <w:pPr>
      <w:pBdr>
        <w:top w:val="dashSmallGap" w:sz="4" w:space="0" w:color="5F5F5F"/>
        <w:bottom w:val="dashSmallGap" w:sz="4" w:space="1" w:color="5F5F5F"/>
      </w:pBdr>
      <w:spacing w:before="320"/>
      <w:jc w:val="center"/>
    </w:pPr>
    <w:rPr>
      <w:rFonts w:ascii="Arial Narrow" w:hAnsi="Arial Narrow"/>
      <w:b/>
      <w:caps/>
      <w:color w:val="78787B"/>
      <w:sz w:val="18"/>
    </w:rPr>
  </w:style>
  <w:style w:type="paragraph" w:customStyle="1" w:styleId="FooterSpace">
    <w:name w:val="Footer Space"/>
    <w:rsid w:val="002057F3"/>
    <w:rPr>
      <w:rFonts w:ascii="Arial Narrow" w:hAnsi="Arial Narrow"/>
      <w:color w:val="333333"/>
      <w:sz w:val="8"/>
      <w:szCs w:val="8"/>
    </w:rPr>
  </w:style>
  <w:style w:type="paragraph" w:styleId="ae">
    <w:name w:val="List Paragraph"/>
    <w:basedOn w:val="a"/>
    <w:uiPriority w:val="34"/>
    <w:qFormat/>
    <w:rsid w:val="002D10FC"/>
    <w:pPr>
      <w:ind w:firstLineChars="200" w:firstLine="420"/>
    </w:pPr>
  </w:style>
  <w:style w:type="paragraph" w:styleId="af">
    <w:name w:val="Balloon Text"/>
    <w:basedOn w:val="a"/>
    <w:link w:val="Char0"/>
    <w:uiPriority w:val="99"/>
    <w:semiHidden/>
    <w:unhideWhenUsed/>
    <w:rsid w:val="007C2790"/>
    <w:pPr>
      <w:spacing w:after="0"/>
    </w:pPr>
    <w:rPr>
      <w:szCs w:val="18"/>
    </w:rPr>
  </w:style>
  <w:style w:type="character" w:customStyle="1" w:styleId="Char0">
    <w:name w:val="批注框文本 Char"/>
    <w:basedOn w:val="a0"/>
    <w:link w:val="af"/>
    <w:uiPriority w:val="99"/>
    <w:semiHidden/>
    <w:rsid w:val="007C2790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568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413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7156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19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621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laway\Project\05_805&#25152;PDS&#20108;&#26399;&#35774;&#35745;&#21046;&#36896;&#19968;&#20307;&#21270;\01_&#38656;&#27714;&#35843;&#30740;\05_&#35775;&#35848;&#32426;&#35201;\XX&#23458;&#25143;_XX&#39033;&#30446;_&#19994;&#21153;&#35775;&#35848;&#32426;&#35201;_&#26085;&#26399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257C3-596B-4918-8ADB-576F4B3EC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XX客户_XX项目_业务访谈纪要_日期.dot</Template>
  <TotalTime>4723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</vt:lpstr>
    </vt:vector>
  </TitlesOfParts>
  <Company>PARAMETRIC Technology</Company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</dc:title>
  <dc:creator>stefanie</dc:creator>
  <cp:lastModifiedBy>Arthur</cp:lastModifiedBy>
  <cp:revision>845</cp:revision>
  <cp:lastPrinted>2004-11-29T06:55:00Z</cp:lastPrinted>
  <dcterms:created xsi:type="dcterms:W3CDTF">2012-05-07T15:21:00Z</dcterms:created>
  <dcterms:modified xsi:type="dcterms:W3CDTF">2012-06-06T03:35:00Z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Sensitivity">
    <vt:lpwstr>Unrestricted</vt:lpwstr>
  </property>
</Properties>
</file>